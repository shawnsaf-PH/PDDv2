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26AA" w14:textId="77777777" w:rsidR="00E42F00" w:rsidRPr="007C66F5" w:rsidRDefault="001F4CDD" w:rsidP="00525ACD">
      <w:pPr>
        <w:pStyle w:val="Heading1"/>
        <w:numPr>
          <w:ilvl w:val="0"/>
          <w:numId w:val="0"/>
        </w:numPr>
        <w:ind w:left="432"/>
      </w:pPr>
      <w:r w:rsidRPr="007C66F5">
        <w:t xml:space="preserve">Philips Deployment Desktop </w:t>
      </w:r>
      <w:r w:rsidR="00835BF5" w:rsidRPr="007C66F5">
        <w:t>(</w:t>
      </w:r>
      <w:r w:rsidRPr="007C66F5">
        <w:t>PDD</w:t>
      </w:r>
      <w:r w:rsidR="00835BF5" w:rsidRPr="007C66F5">
        <w:t>)</w:t>
      </w:r>
      <w:r w:rsidRPr="007C66F5">
        <w:t xml:space="preserve"> Version 2 Technical </w:t>
      </w:r>
    </w:p>
    <w:p w14:paraId="30C3B5EF" w14:textId="77777777" w:rsidR="00E42F00" w:rsidRPr="007C66F5" w:rsidRDefault="00E42F00">
      <w:pPr>
        <w:rPr>
          <w:rFonts w:asciiTheme="majorHAnsi" w:eastAsiaTheme="majorEastAsia" w:hAnsiTheme="majorHAnsi"/>
          <w:b/>
          <w:bCs/>
          <w:kern w:val="32"/>
          <w:sz w:val="32"/>
          <w:szCs w:val="32"/>
        </w:rPr>
      </w:pPr>
      <w:r w:rsidRPr="007C66F5">
        <w:br w:type="page"/>
      </w:r>
    </w:p>
    <w:p w14:paraId="052EED16" w14:textId="05B42BA2" w:rsidR="00EB10DB" w:rsidRPr="007C66F5" w:rsidRDefault="00AD07B0" w:rsidP="00EB10DB">
      <w:pPr>
        <w:pStyle w:val="Heading1"/>
      </w:pPr>
      <w:r w:rsidRPr="007C66F5">
        <w:lastRenderedPageBreak/>
        <w:t>Solution Architecture</w:t>
      </w:r>
    </w:p>
    <w:p w14:paraId="03CB68B4" w14:textId="0F5F1A23" w:rsidR="00372E22" w:rsidRDefault="005B47AB" w:rsidP="005B47AB">
      <w:pPr>
        <w:pStyle w:val="Heading2"/>
      </w:pPr>
      <w:r>
        <w:t>Overview</w:t>
      </w:r>
    </w:p>
    <w:p w14:paraId="35F23A2C" w14:textId="77777777" w:rsidR="005B47AB" w:rsidRPr="005B47AB" w:rsidRDefault="005B47AB" w:rsidP="005B47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  <w:r w:rsidRPr="005B47AB">
        <w:rPr>
          <w:rFonts w:ascii="Segoe UI" w:eastAsia="Times New Roman" w:hAnsi="Segoe UI" w:cs="Segoe UI"/>
          <w:sz w:val="21"/>
          <w:szCs w:val="21"/>
          <w:lang w:eastAsia="en-US"/>
        </w:rPr>
        <w:t>PDD v2 is a catalog-driven deployment platform designed to maintain compatibility with the existing PDD deployment ecosystem while simplifying the application architecture and reducing legacy complexity.</w:t>
      </w:r>
    </w:p>
    <w:p w14:paraId="28AE7FC7" w14:textId="77777777" w:rsidR="005B47AB" w:rsidRPr="005B47AB" w:rsidRDefault="005B47AB" w:rsidP="005B47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  <w:r w:rsidRPr="005B47AB">
        <w:rPr>
          <w:rFonts w:ascii="Segoe UI" w:eastAsia="Times New Roman" w:hAnsi="Segoe UI" w:cs="Segoe UI"/>
          <w:sz w:val="21"/>
          <w:szCs w:val="21"/>
          <w:lang w:eastAsia="en-US"/>
        </w:rPr>
        <w:t>The system will utilize existing application catalogs, toolbox repositories, deployment packages, and deployment workflows while replacing the legacy deployment application with a modern, maintainable implementation.</w:t>
      </w:r>
    </w:p>
    <w:p w14:paraId="4B98987C" w14:textId="351700D1" w:rsidR="005B47AB" w:rsidRPr="005B47AB" w:rsidRDefault="005B47AB" w:rsidP="005B47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  <w:r w:rsidRPr="005B47AB">
        <w:rPr>
          <w:rFonts w:ascii="Segoe UI" w:eastAsia="Times New Roman" w:hAnsi="Segoe UI" w:cs="Segoe UI"/>
          <w:sz w:val="21"/>
          <w:szCs w:val="21"/>
          <w:lang w:eastAsia="en-US"/>
        </w:rPr>
        <w:t>The architecture is organized into logical components that separate user interaction, deployment planning, deployment execution, state management, and logging responsibilities.</w:t>
      </w:r>
    </w:p>
    <w:p w14:paraId="4931A3D2" w14:textId="75415D1D" w:rsidR="005B47AB" w:rsidRDefault="005B47AB" w:rsidP="005B47AB">
      <w:pPr>
        <w:pStyle w:val="Heading2"/>
      </w:pPr>
      <w:r>
        <w:t>Architectural Principles</w:t>
      </w:r>
    </w:p>
    <w:p w14:paraId="2F94E523" w14:textId="77777777" w:rsidR="00E66B33" w:rsidRPr="00E66B33" w:rsidRDefault="00E66B33" w:rsidP="00E66B33">
      <w:r w:rsidRPr="00E66B33">
        <w:t>The architecture is based on the following principles:</w:t>
      </w:r>
    </w:p>
    <w:p w14:paraId="7E274C66" w14:textId="77777777" w:rsidR="00E66B33" w:rsidRPr="00E66B33" w:rsidRDefault="00E66B33" w:rsidP="00E66B33">
      <w:pPr>
        <w:pStyle w:val="Heading3"/>
      </w:pPr>
      <w:r w:rsidRPr="00E66B33">
        <w:t>Separation of Responsibilities</w:t>
      </w:r>
    </w:p>
    <w:p w14:paraId="44AAD958" w14:textId="77777777" w:rsidR="00E66B33" w:rsidRPr="00E66B33" w:rsidRDefault="00E66B33" w:rsidP="00E66B33">
      <w:r w:rsidRPr="00E66B33">
        <w:t>Each component is responsible for a single logical function.</w:t>
      </w:r>
    </w:p>
    <w:p w14:paraId="6960DB36" w14:textId="77777777" w:rsidR="00E66B33" w:rsidRPr="00E66B33" w:rsidRDefault="00E66B33" w:rsidP="00E66B33">
      <w:r w:rsidRPr="00E66B33">
        <w:t>Examples include:</w:t>
      </w:r>
    </w:p>
    <w:p w14:paraId="43C68314" w14:textId="77777777" w:rsidR="00E66B33" w:rsidRPr="00E66B33" w:rsidRDefault="00E66B33">
      <w:pPr>
        <w:numPr>
          <w:ilvl w:val="0"/>
          <w:numId w:val="4"/>
        </w:numPr>
      </w:pPr>
      <w:r w:rsidRPr="00E66B33">
        <w:t>Catalog processing</w:t>
      </w:r>
    </w:p>
    <w:p w14:paraId="319F75A7" w14:textId="77777777" w:rsidR="00E66B33" w:rsidRPr="00E66B33" w:rsidRDefault="00E66B33">
      <w:pPr>
        <w:numPr>
          <w:ilvl w:val="0"/>
          <w:numId w:val="4"/>
        </w:numPr>
      </w:pPr>
      <w:r w:rsidRPr="00E66B33">
        <w:t>Manifest generation</w:t>
      </w:r>
    </w:p>
    <w:p w14:paraId="4D7143E9" w14:textId="77777777" w:rsidR="00E66B33" w:rsidRPr="00E66B33" w:rsidRDefault="00E66B33">
      <w:pPr>
        <w:numPr>
          <w:ilvl w:val="0"/>
          <w:numId w:val="4"/>
        </w:numPr>
      </w:pPr>
      <w:r w:rsidRPr="00E66B33">
        <w:t>Deployment execution</w:t>
      </w:r>
    </w:p>
    <w:p w14:paraId="0D471CFC" w14:textId="77777777" w:rsidR="00E66B33" w:rsidRPr="00E66B33" w:rsidRDefault="00E66B33">
      <w:pPr>
        <w:numPr>
          <w:ilvl w:val="0"/>
          <w:numId w:val="4"/>
        </w:numPr>
      </w:pPr>
      <w:r w:rsidRPr="00E66B33">
        <w:t>State management</w:t>
      </w:r>
    </w:p>
    <w:p w14:paraId="7C2FB321" w14:textId="77777777" w:rsidR="00E66B33" w:rsidRPr="00E66B33" w:rsidRDefault="00E66B33">
      <w:pPr>
        <w:numPr>
          <w:ilvl w:val="0"/>
          <w:numId w:val="4"/>
        </w:numPr>
      </w:pPr>
      <w:r w:rsidRPr="00E66B33">
        <w:t>Logging</w:t>
      </w:r>
    </w:p>
    <w:p w14:paraId="4CF7F30C" w14:textId="77777777" w:rsidR="00E66B33" w:rsidRPr="00E66B33" w:rsidRDefault="00E66B33" w:rsidP="006B2A29">
      <w:pPr>
        <w:pStyle w:val="Heading3"/>
      </w:pPr>
      <w:r w:rsidRPr="00E66B33">
        <w:t>Configuration Driven</w:t>
      </w:r>
    </w:p>
    <w:p w14:paraId="5F33E927" w14:textId="77777777" w:rsidR="00E66B33" w:rsidRPr="00E66B33" w:rsidRDefault="00E66B33" w:rsidP="00E66B33">
      <w:r w:rsidRPr="00E66B33">
        <w:t>Platform behavior shall be driven through external configuration rather than hardcoded values.</w:t>
      </w:r>
    </w:p>
    <w:p w14:paraId="6584562E" w14:textId="77777777" w:rsidR="00E66B33" w:rsidRPr="00E66B33" w:rsidRDefault="00E66B33" w:rsidP="00E66B33">
      <w:r w:rsidRPr="00E66B33">
        <w:t>Repository locations, catalog definitions, toolbox mappings, and deployment defaults shall be externally configurable.</w:t>
      </w:r>
    </w:p>
    <w:p w14:paraId="20EB1AD3" w14:textId="77777777" w:rsidR="00E66B33" w:rsidRPr="00E66B33" w:rsidRDefault="00E66B33" w:rsidP="006B2A29">
      <w:pPr>
        <w:pStyle w:val="Heading3"/>
      </w:pPr>
      <w:r w:rsidRPr="00E66B33">
        <w:t>Catalog Driven</w:t>
      </w:r>
    </w:p>
    <w:p w14:paraId="7670CAA5" w14:textId="77777777" w:rsidR="00E66B33" w:rsidRPr="00E66B33" w:rsidRDefault="00E66B33" w:rsidP="00E66B33">
      <w:r w:rsidRPr="00E66B33">
        <w:t>Application definitions shall originate from deployment catalogs.</w:t>
      </w:r>
    </w:p>
    <w:p w14:paraId="601B0C68" w14:textId="77777777" w:rsidR="00E66B33" w:rsidRPr="00E66B33" w:rsidRDefault="00E66B33" w:rsidP="00E66B33">
      <w:r w:rsidRPr="00E66B33">
        <w:t>Catalogs shall remain the authoritative source for:</w:t>
      </w:r>
    </w:p>
    <w:p w14:paraId="08B7E45A" w14:textId="77777777" w:rsidR="00E66B33" w:rsidRPr="00E66B33" w:rsidRDefault="00E66B33">
      <w:pPr>
        <w:numPr>
          <w:ilvl w:val="0"/>
          <w:numId w:val="5"/>
        </w:numPr>
      </w:pPr>
      <w:r w:rsidRPr="00E66B33">
        <w:t>Application definitions</w:t>
      </w:r>
    </w:p>
    <w:p w14:paraId="11BFF9C2" w14:textId="77777777" w:rsidR="00E66B33" w:rsidRPr="00E66B33" w:rsidRDefault="00E66B33">
      <w:pPr>
        <w:numPr>
          <w:ilvl w:val="0"/>
          <w:numId w:val="5"/>
        </w:numPr>
      </w:pPr>
      <w:r w:rsidRPr="00E66B33">
        <w:t>Toolbox categorization</w:t>
      </w:r>
    </w:p>
    <w:p w14:paraId="0CDD4FA3" w14:textId="77777777" w:rsidR="00E66B33" w:rsidRPr="00E66B33" w:rsidRDefault="00E66B33">
      <w:pPr>
        <w:numPr>
          <w:ilvl w:val="0"/>
          <w:numId w:val="5"/>
        </w:numPr>
      </w:pPr>
      <w:r w:rsidRPr="00E66B33">
        <w:t>Optional application visibility</w:t>
      </w:r>
    </w:p>
    <w:p w14:paraId="2144D09F" w14:textId="77777777" w:rsidR="00E66B33" w:rsidRPr="00E66B33" w:rsidRDefault="00E66B33">
      <w:pPr>
        <w:numPr>
          <w:ilvl w:val="0"/>
          <w:numId w:val="5"/>
        </w:numPr>
      </w:pPr>
      <w:r w:rsidRPr="00E66B33">
        <w:t>MachineEXE definitions</w:t>
      </w:r>
    </w:p>
    <w:p w14:paraId="68042446" w14:textId="77777777" w:rsidR="00E66B33" w:rsidRPr="00E66B33" w:rsidRDefault="00E66B33">
      <w:pPr>
        <w:numPr>
          <w:ilvl w:val="0"/>
          <w:numId w:val="5"/>
        </w:numPr>
      </w:pPr>
      <w:r w:rsidRPr="00E66B33">
        <w:t>UserEXE definitions</w:t>
      </w:r>
    </w:p>
    <w:p w14:paraId="01F07A55" w14:textId="77777777" w:rsidR="00E66B33" w:rsidRPr="00E66B33" w:rsidRDefault="00E66B33">
      <w:pPr>
        <w:numPr>
          <w:ilvl w:val="0"/>
          <w:numId w:val="5"/>
        </w:numPr>
      </w:pPr>
      <w:r w:rsidRPr="00E66B33">
        <w:t>Reboot requirements</w:t>
      </w:r>
    </w:p>
    <w:p w14:paraId="0191CDBF" w14:textId="77777777" w:rsidR="00E66B33" w:rsidRPr="00E66B33" w:rsidRDefault="00E66B33" w:rsidP="006B2A29">
      <w:pPr>
        <w:pStyle w:val="Heading3"/>
      </w:pPr>
      <w:r w:rsidRPr="00E66B33">
        <w:t>Manifest Driven</w:t>
      </w:r>
    </w:p>
    <w:p w14:paraId="518EDB13" w14:textId="77777777" w:rsidR="00E66B33" w:rsidRPr="00E66B33" w:rsidRDefault="00E66B33" w:rsidP="00E66B33">
      <w:r w:rsidRPr="00E66B33">
        <w:t>Deployment execution shall occur through generated deployment manifests.</w:t>
      </w:r>
    </w:p>
    <w:p w14:paraId="70774BB3" w14:textId="77777777" w:rsidR="00E66B33" w:rsidRPr="00E66B33" w:rsidRDefault="00E66B33" w:rsidP="00E66B33">
      <w:r w:rsidRPr="00E66B33">
        <w:lastRenderedPageBreak/>
        <w:t>Generated manifests shall contain fully resolved installation instructions suitable for execution without additional catalog resolution.</w:t>
      </w:r>
    </w:p>
    <w:p w14:paraId="2B9FFD07" w14:textId="77777777" w:rsidR="00E66B33" w:rsidRPr="00E66B33" w:rsidRDefault="00E66B33" w:rsidP="006B2A29">
      <w:pPr>
        <w:pStyle w:val="Heading3"/>
      </w:pPr>
      <w:r w:rsidRPr="00E66B33">
        <w:t>Compatibility First</w:t>
      </w:r>
    </w:p>
    <w:p w14:paraId="33BAB7B5" w14:textId="77777777" w:rsidR="00E66B33" w:rsidRPr="00E66B33" w:rsidRDefault="00E66B33" w:rsidP="00E66B33">
      <w:r w:rsidRPr="00E66B33">
        <w:t>PDD v2 shall preserve compatibility with:</w:t>
      </w:r>
    </w:p>
    <w:p w14:paraId="1D265D25" w14:textId="77777777" w:rsidR="00E66B33" w:rsidRPr="00E66B33" w:rsidRDefault="00E66B33">
      <w:pPr>
        <w:numPr>
          <w:ilvl w:val="0"/>
          <w:numId w:val="6"/>
        </w:numPr>
      </w:pPr>
      <w:r w:rsidRPr="00E66B33">
        <w:t>Existing catalogs</w:t>
      </w:r>
    </w:p>
    <w:p w14:paraId="63D0055E" w14:textId="77777777" w:rsidR="00E66B33" w:rsidRPr="00E66B33" w:rsidRDefault="00E66B33">
      <w:pPr>
        <w:numPr>
          <w:ilvl w:val="0"/>
          <w:numId w:val="6"/>
        </w:numPr>
      </w:pPr>
      <w:r w:rsidRPr="00E66B33">
        <w:t>Existing toolbox repositories</w:t>
      </w:r>
    </w:p>
    <w:p w14:paraId="3E6AD871" w14:textId="77777777" w:rsidR="00E66B33" w:rsidRPr="00E66B33" w:rsidRDefault="00E66B33">
      <w:pPr>
        <w:numPr>
          <w:ilvl w:val="0"/>
          <w:numId w:val="6"/>
        </w:numPr>
      </w:pPr>
      <w:r w:rsidRPr="00E66B33">
        <w:t>Existing deployment packages</w:t>
      </w:r>
    </w:p>
    <w:p w14:paraId="23FE331B" w14:textId="77777777" w:rsidR="00E66B33" w:rsidRPr="00E66B33" w:rsidRDefault="00E66B33">
      <w:pPr>
        <w:numPr>
          <w:ilvl w:val="0"/>
          <w:numId w:val="6"/>
        </w:numPr>
      </w:pPr>
      <w:r w:rsidRPr="00E66B33">
        <w:t>Existing deployment workflows</w:t>
      </w:r>
    </w:p>
    <w:p w14:paraId="55DA67D6" w14:textId="7D47ED8F" w:rsidR="00E66B33" w:rsidRPr="005B47AB" w:rsidRDefault="00E66B33">
      <w:pPr>
        <w:numPr>
          <w:ilvl w:val="0"/>
          <w:numId w:val="6"/>
        </w:numPr>
      </w:pPr>
      <w:r w:rsidRPr="00E66B33">
        <w:t>Existing deployment artifact locations</w:t>
      </w:r>
    </w:p>
    <w:p w14:paraId="5C834DE5" w14:textId="683D3AA1" w:rsidR="00907E98" w:rsidRDefault="00907E98" w:rsidP="0055378D">
      <w:pPr>
        <w:pStyle w:val="Heading2"/>
      </w:pPr>
      <w:r>
        <w:t>Logical Architecture</w:t>
      </w:r>
    </w:p>
    <w:p w14:paraId="7A4532F0" w14:textId="77777777" w:rsidR="00907E98" w:rsidRPr="00907E98" w:rsidRDefault="00907E98" w:rsidP="00907E98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  <w:r w:rsidRPr="00907E98">
        <w:rPr>
          <w:rFonts w:ascii="Segoe UI" w:eastAsia="Times New Roman" w:hAnsi="Segoe UI" w:cs="Segoe UI"/>
          <w:sz w:val="21"/>
          <w:szCs w:val="21"/>
          <w:lang w:eastAsia="en-US"/>
        </w:rPr>
        <w:t>The solution consists of six primary components.</w:t>
      </w:r>
    </w:p>
    <w:p w14:paraId="488B4D0A" w14:textId="77777777" w:rsidR="00907E98" w:rsidRDefault="00907E98" w:rsidP="00907E98"/>
    <w:p w14:paraId="3E8C24DE" w14:textId="77777777" w:rsidR="00907E98" w:rsidRPr="00907E98" w:rsidRDefault="00907E98" w:rsidP="00907E98">
      <w:r w:rsidRPr="00907E98">
        <w:t>+--------------------------------------------------+</w:t>
      </w:r>
    </w:p>
    <w:p w14:paraId="216F4020" w14:textId="137627EA" w:rsidR="00907E98" w:rsidRPr="00907E98" w:rsidRDefault="00907E98" w:rsidP="00907E98">
      <w:r w:rsidRPr="00907E98">
        <w:t xml:space="preserve">|                 User Interface                   </w:t>
      </w:r>
      <w:r w:rsidR="0055378D">
        <w:t xml:space="preserve">       </w:t>
      </w:r>
      <w:r w:rsidRPr="00907E98">
        <w:t>|</w:t>
      </w:r>
    </w:p>
    <w:p w14:paraId="43FBDF8B" w14:textId="77777777" w:rsidR="00907E98" w:rsidRPr="00907E98" w:rsidRDefault="00907E98" w:rsidP="00907E98">
      <w:r w:rsidRPr="00907E98">
        <w:t>+--------------------------------------------------+</w:t>
      </w:r>
    </w:p>
    <w:p w14:paraId="30BBC21F" w14:textId="77777777" w:rsidR="00907E98" w:rsidRPr="00907E98" w:rsidRDefault="00907E98" w:rsidP="00907E98">
      <w:r w:rsidRPr="00907E98">
        <w:t>                         |</w:t>
      </w:r>
    </w:p>
    <w:p w14:paraId="2E12E4F2" w14:textId="77777777" w:rsidR="00907E98" w:rsidRPr="00907E98" w:rsidRDefault="00907E98" w:rsidP="00907E98">
      <w:r w:rsidRPr="00907E98">
        <w:t>                         v</w:t>
      </w:r>
    </w:p>
    <w:p w14:paraId="25E5EEE8" w14:textId="77777777" w:rsidR="00907E98" w:rsidRPr="00907E98" w:rsidRDefault="00907E98" w:rsidP="00907E98">
      <w:r w:rsidRPr="00907E98">
        <w:t>+--------------------------------------------------+</w:t>
      </w:r>
    </w:p>
    <w:p w14:paraId="010B0FB4" w14:textId="69D476C5" w:rsidR="00907E98" w:rsidRPr="00907E98" w:rsidRDefault="00907E98" w:rsidP="00907E98">
      <w:r w:rsidRPr="00907E98">
        <w:t>|         Platform Configuration Engine      |</w:t>
      </w:r>
    </w:p>
    <w:p w14:paraId="20662291" w14:textId="77777777" w:rsidR="00907E98" w:rsidRPr="00907E98" w:rsidRDefault="00907E98" w:rsidP="00907E98">
      <w:pPr>
        <w:rPr>
          <w:lang w:val="fr-FR"/>
        </w:rPr>
      </w:pPr>
      <w:r w:rsidRPr="00907E98">
        <w:rPr>
          <w:lang w:val="fr-FR"/>
        </w:rPr>
        <w:t>+--------------------------------------------------+</w:t>
      </w:r>
    </w:p>
    <w:p w14:paraId="0948D4AB" w14:textId="77777777" w:rsidR="00907E98" w:rsidRPr="00907E98" w:rsidRDefault="00907E98" w:rsidP="00907E98">
      <w:pPr>
        <w:rPr>
          <w:lang w:val="fr-FR"/>
        </w:rPr>
      </w:pPr>
      <w:r w:rsidRPr="00907E98">
        <w:rPr>
          <w:lang w:val="fr-FR"/>
        </w:rPr>
        <w:t>                         |</w:t>
      </w:r>
    </w:p>
    <w:p w14:paraId="4A1367BE" w14:textId="77777777" w:rsidR="00907E98" w:rsidRPr="00907E98" w:rsidRDefault="00907E98" w:rsidP="00907E98">
      <w:pPr>
        <w:rPr>
          <w:lang w:val="fr-FR"/>
        </w:rPr>
      </w:pPr>
      <w:r w:rsidRPr="00907E98">
        <w:rPr>
          <w:lang w:val="fr-FR"/>
        </w:rPr>
        <w:t>                         v</w:t>
      </w:r>
    </w:p>
    <w:p w14:paraId="657FCE62" w14:textId="77777777" w:rsidR="00907E98" w:rsidRPr="00907E98" w:rsidRDefault="00907E98" w:rsidP="00907E98">
      <w:pPr>
        <w:rPr>
          <w:lang w:val="fr-FR"/>
        </w:rPr>
      </w:pPr>
      <w:r w:rsidRPr="00907E98">
        <w:rPr>
          <w:lang w:val="fr-FR"/>
        </w:rPr>
        <w:t>+--------------------------------------------------+</w:t>
      </w:r>
    </w:p>
    <w:p w14:paraId="731D6C66" w14:textId="68669513" w:rsidR="00907E98" w:rsidRPr="00907E98" w:rsidRDefault="00907E98" w:rsidP="00907E98">
      <w:pPr>
        <w:rPr>
          <w:lang w:val="fr-FR"/>
        </w:rPr>
      </w:pPr>
      <w:r w:rsidRPr="00907E98">
        <w:rPr>
          <w:lang w:val="fr-FR"/>
        </w:rPr>
        <w:t xml:space="preserve">|                Catalog Engine                    </w:t>
      </w:r>
      <w:r w:rsidR="0055378D">
        <w:rPr>
          <w:lang w:val="fr-FR"/>
        </w:rPr>
        <w:t xml:space="preserve">      </w:t>
      </w:r>
      <w:r w:rsidRPr="00907E98">
        <w:rPr>
          <w:lang w:val="fr-FR"/>
        </w:rPr>
        <w:t>|</w:t>
      </w:r>
    </w:p>
    <w:p w14:paraId="4AD48D59" w14:textId="77777777" w:rsidR="00907E98" w:rsidRPr="00907E98" w:rsidRDefault="00907E98" w:rsidP="00907E98">
      <w:pPr>
        <w:rPr>
          <w:lang w:val="fr-FR"/>
        </w:rPr>
      </w:pPr>
      <w:r w:rsidRPr="00907E98">
        <w:rPr>
          <w:lang w:val="fr-FR"/>
        </w:rPr>
        <w:t>+--------------------------------------------------+</w:t>
      </w:r>
    </w:p>
    <w:p w14:paraId="573F78C1" w14:textId="77777777" w:rsidR="00907E98" w:rsidRPr="00907E98" w:rsidRDefault="00907E98" w:rsidP="00907E98">
      <w:pPr>
        <w:rPr>
          <w:lang w:val="fr-FR"/>
        </w:rPr>
      </w:pPr>
      <w:r w:rsidRPr="00907E98">
        <w:rPr>
          <w:lang w:val="fr-FR"/>
        </w:rPr>
        <w:t>                         |</w:t>
      </w:r>
    </w:p>
    <w:p w14:paraId="390873C2" w14:textId="77777777" w:rsidR="00907E98" w:rsidRPr="00907E98" w:rsidRDefault="00907E98" w:rsidP="00907E98">
      <w:pPr>
        <w:rPr>
          <w:lang w:val="fr-FR"/>
        </w:rPr>
      </w:pPr>
      <w:r w:rsidRPr="00907E98">
        <w:rPr>
          <w:lang w:val="fr-FR"/>
        </w:rPr>
        <w:t>                         v</w:t>
      </w:r>
    </w:p>
    <w:p w14:paraId="144DA5AE" w14:textId="77777777" w:rsidR="00907E98" w:rsidRPr="00907E98" w:rsidRDefault="00907E98" w:rsidP="00907E98">
      <w:pPr>
        <w:rPr>
          <w:lang w:val="fr-FR"/>
        </w:rPr>
      </w:pPr>
      <w:r w:rsidRPr="00907E98">
        <w:rPr>
          <w:lang w:val="fr-FR"/>
        </w:rPr>
        <w:t>+--------------------------------------------------+</w:t>
      </w:r>
    </w:p>
    <w:p w14:paraId="01D9D3A4" w14:textId="1CE00D7C" w:rsidR="00907E98" w:rsidRPr="00907E98" w:rsidRDefault="00907E98" w:rsidP="00907E98">
      <w:pPr>
        <w:rPr>
          <w:lang w:val="fr-FR"/>
        </w:rPr>
      </w:pPr>
      <w:r w:rsidRPr="00907E98">
        <w:rPr>
          <w:lang w:val="fr-FR"/>
        </w:rPr>
        <w:t>|                Manifest Engine                  </w:t>
      </w:r>
      <w:r w:rsidR="0055378D">
        <w:rPr>
          <w:lang w:val="fr-FR"/>
        </w:rPr>
        <w:t xml:space="preserve">     </w:t>
      </w:r>
      <w:r w:rsidRPr="00907E98">
        <w:rPr>
          <w:lang w:val="fr-FR"/>
        </w:rPr>
        <w:t xml:space="preserve"> |</w:t>
      </w:r>
    </w:p>
    <w:p w14:paraId="1C98DC60" w14:textId="77777777" w:rsidR="00907E98" w:rsidRPr="00907E98" w:rsidRDefault="00907E98" w:rsidP="00907E98">
      <w:r w:rsidRPr="00907E98">
        <w:t>+--------------------------------------------------+</w:t>
      </w:r>
    </w:p>
    <w:p w14:paraId="2F4AFF48" w14:textId="77777777" w:rsidR="00907E98" w:rsidRPr="00907E98" w:rsidRDefault="00907E98" w:rsidP="00907E98">
      <w:r w:rsidRPr="00907E98">
        <w:t>                         |</w:t>
      </w:r>
    </w:p>
    <w:p w14:paraId="6B3044AC" w14:textId="77777777" w:rsidR="00907E98" w:rsidRPr="00907E98" w:rsidRDefault="00907E98" w:rsidP="00907E98">
      <w:r w:rsidRPr="00907E98">
        <w:t>                         v</w:t>
      </w:r>
    </w:p>
    <w:p w14:paraId="35C75A52" w14:textId="77777777" w:rsidR="00907E98" w:rsidRPr="00907E98" w:rsidRDefault="00907E98" w:rsidP="00907E98">
      <w:r w:rsidRPr="00907E98">
        <w:t>+--------------------------------------------------+</w:t>
      </w:r>
    </w:p>
    <w:p w14:paraId="3BE0BB8E" w14:textId="74B8A01F" w:rsidR="00907E98" w:rsidRPr="00907E98" w:rsidRDefault="00907E98" w:rsidP="00907E98">
      <w:r w:rsidRPr="00907E98">
        <w:t>|              Installation Engine                </w:t>
      </w:r>
      <w:r w:rsidR="0055378D">
        <w:t xml:space="preserve">     </w:t>
      </w:r>
      <w:r w:rsidRPr="00907E98">
        <w:t xml:space="preserve"> |</w:t>
      </w:r>
    </w:p>
    <w:p w14:paraId="3788002B" w14:textId="77777777" w:rsidR="00907E98" w:rsidRPr="00907E98" w:rsidRDefault="00907E98" w:rsidP="00907E98">
      <w:r w:rsidRPr="00907E98">
        <w:t>+--------------------------------------------------+</w:t>
      </w:r>
    </w:p>
    <w:p w14:paraId="777B3355" w14:textId="77777777" w:rsidR="00907E98" w:rsidRPr="00907E98" w:rsidRDefault="00907E98" w:rsidP="00907E98">
      <w:r w:rsidRPr="00907E98">
        <w:t>                   |                |</w:t>
      </w:r>
    </w:p>
    <w:p w14:paraId="4C6D292E" w14:textId="77777777" w:rsidR="00907E98" w:rsidRPr="00907E98" w:rsidRDefault="00907E98" w:rsidP="00907E98">
      <w:r w:rsidRPr="00907E98">
        <w:t>                   v                v</w:t>
      </w:r>
    </w:p>
    <w:p w14:paraId="12D1B9BB" w14:textId="77777777" w:rsidR="00907E98" w:rsidRPr="00907E98" w:rsidRDefault="00907E98" w:rsidP="00907E98">
      <w:r w:rsidRPr="00907E98">
        <w:t>+----------------------+   +----------------------+</w:t>
      </w:r>
    </w:p>
    <w:p w14:paraId="12CF039E" w14:textId="4FC2BA50" w:rsidR="00907E98" w:rsidRPr="00907E98" w:rsidRDefault="00907E98" w:rsidP="00907E98">
      <w:r w:rsidRPr="00907E98">
        <w:t>|     State Engine     |   |    Logging Engin</w:t>
      </w:r>
      <w:r w:rsidR="0055378D">
        <w:t>e</w:t>
      </w:r>
      <w:r w:rsidRPr="00907E98">
        <w:t>|</w:t>
      </w:r>
    </w:p>
    <w:p w14:paraId="2ACA7F38" w14:textId="77777777" w:rsidR="00907E98" w:rsidRPr="00907E98" w:rsidRDefault="00907E98" w:rsidP="00907E98">
      <w:r w:rsidRPr="00907E98">
        <w:t>+----------------------+   +----------------------+</w:t>
      </w:r>
    </w:p>
    <w:p w14:paraId="5B9956AA" w14:textId="77777777" w:rsidR="00907E98" w:rsidRPr="00907E98" w:rsidRDefault="00907E98" w:rsidP="00907E98"/>
    <w:p w14:paraId="4D3A7DE7" w14:textId="7CE1D2AA" w:rsidR="00E243EA" w:rsidRDefault="00E243EA" w:rsidP="00E243EA">
      <w:pPr>
        <w:pStyle w:val="Heading2"/>
      </w:pPr>
      <w:r>
        <w:lastRenderedPageBreak/>
        <w:t>Component Responsibilities</w:t>
      </w:r>
    </w:p>
    <w:p w14:paraId="2826526A" w14:textId="77777777" w:rsidR="00737519" w:rsidRPr="00737519" w:rsidRDefault="00737519" w:rsidP="00737519">
      <w:pPr>
        <w:pStyle w:val="Heading3"/>
      </w:pPr>
      <w:r w:rsidRPr="00737519">
        <w:t>User Interface</w:t>
      </w:r>
    </w:p>
    <w:p w14:paraId="613483B9" w14:textId="77777777" w:rsidR="00737519" w:rsidRPr="00737519" w:rsidRDefault="00737519" w:rsidP="00737519">
      <w:r w:rsidRPr="00737519">
        <w:t>Provides deployment configuration and deployment management capabilities.</w:t>
      </w:r>
    </w:p>
    <w:p w14:paraId="36AE3A88" w14:textId="77777777" w:rsidR="00737519" w:rsidRPr="00737519" w:rsidRDefault="00737519" w:rsidP="00737519">
      <w:r w:rsidRPr="00737519">
        <w:t>Responsibilities include:</w:t>
      </w:r>
    </w:p>
    <w:p w14:paraId="55084394" w14:textId="77777777" w:rsidR="00737519" w:rsidRPr="00737519" w:rsidRDefault="00737519">
      <w:pPr>
        <w:numPr>
          <w:ilvl w:val="0"/>
          <w:numId w:val="7"/>
        </w:numPr>
      </w:pPr>
      <w:r w:rsidRPr="00737519">
        <w:t>Loading modalities</w:t>
      </w:r>
    </w:p>
    <w:p w14:paraId="39156C3E" w14:textId="77777777" w:rsidR="00737519" w:rsidRPr="00737519" w:rsidRDefault="00737519">
      <w:pPr>
        <w:numPr>
          <w:ilvl w:val="0"/>
          <w:numId w:val="7"/>
        </w:numPr>
      </w:pPr>
      <w:r w:rsidRPr="00737519">
        <w:t>Displaying applications</w:t>
      </w:r>
    </w:p>
    <w:p w14:paraId="05E65A72" w14:textId="77777777" w:rsidR="00737519" w:rsidRPr="00737519" w:rsidRDefault="00737519">
      <w:pPr>
        <w:numPr>
          <w:ilvl w:val="0"/>
          <w:numId w:val="7"/>
        </w:numPr>
      </w:pPr>
      <w:r w:rsidRPr="00737519">
        <w:t>Toolbox filtering</w:t>
      </w:r>
    </w:p>
    <w:p w14:paraId="71288BAC" w14:textId="77777777" w:rsidR="00737519" w:rsidRPr="00737519" w:rsidRDefault="00737519">
      <w:pPr>
        <w:numPr>
          <w:ilvl w:val="0"/>
          <w:numId w:val="7"/>
        </w:numPr>
      </w:pPr>
      <w:r w:rsidRPr="00737519">
        <w:t>Optional application filtering</w:t>
      </w:r>
    </w:p>
    <w:p w14:paraId="3B833188" w14:textId="77777777" w:rsidR="00737519" w:rsidRPr="00737519" w:rsidRDefault="00737519">
      <w:pPr>
        <w:numPr>
          <w:ilvl w:val="0"/>
          <w:numId w:val="7"/>
        </w:numPr>
      </w:pPr>
      <w:r w:rsidRPr="00737519">
        <w:t>Application selection</w:t>
      </w:r>
    </w:p>
    <w:p w14:paraId="3310058D" w14:textId="77777777" w:rsidR="00737519" w:rsidRPr="00737519" w:rsidRDefault="00737519">
      <w:pPr>
        <w:numPr>
          <w:ilvl w:val="0"/>
          <w:numId w:val="7"/>
        </w:numPr>
      </w:pPr>
      <w:r w:rsidRPr="00737519">
        <w:t>Manifest generation requests</w:t>
      </w:r>
    </w:p>
    <w:p w14:paraId="08B1AF38" w14:textId="77777777" w:rsidR="00737519" w:rsidRPr="00737519" w:rsidRDefault="00737519">
      <w:pPr>
        <w:numPr>
          <w:ilvl w:val="0"/>
          <w:numId w:val="7"/>
        </w:numPr>
      </w:pPr>
      <w:r w:rsidRPr="00737519">
        <w:t>Deployment initiation</w:t>
      </w:r>
    </w:p>
    <w:p w14:paraId="239BA547" w14:textId="77777777" w:rsidR="00737519" w:rsidRPr="00737519" w:rsidRDefault="00737519">
      <w:pPr>
        <w:numPr>
          <w:ilvl w:val="0"/>
          <w:numId w:val="7"/>
        </w:numPr>
      </w:pPr>
      <w:r w:rsidRPr="00737519">
        <w:t>Deployment monitoring</w:t>
      </w:r>
    </w:p>
    <w:p w14:paraId="25205588" w14:textId="77777777" w:rsidR="00737519" w:rsidRPr="00737519" w:rsidRDefault="00737519" w:rsidP="00737519">
      <w:r w:rsidRPr="00737519">
        <w:t>The user interface shall not contain deployment execution logic.</w:t>
      </w:r>
    </w:p>
    <w:p w14:paraId="647E19D8" w14:textId="77777777" w:rsidR="00737519" w:rsidRPr="00737519" w:rsidRDefault="00000000" w:rsidP="00737519">
      <w:r>
        <w:pict w14:anchorId="696776BD">
          <v:rect id="_x0000_i1025" style="width:0;height:1.5pt" o:hralign="center" o:hrstd="t" o:hr="t" fillcolor="#a0a0a0" stroked="f"/>
        </w:pict>
      </w:r>
    </w:p>
    <w:p w14:paraId="54B272B2" w14:textId="77777777" w:rsidR="00737519" w:rsidRPr="00737519" w:rsidRDefault="00737519" w:rsidP="00737519">
      <w:pPr>
        <w:pStyle w:val="Heading3"/>
      </w:pPr>
      <w:r w:rsidRPr="00737519">
        <w:t>Platform Configuration Engine</w:t>
      </w:r>
    </w:p>
    <w:p w14:paraId="5CE700D6" w14:textId="77777777" w:rsidR="00737519" w:rsidRPr="00737519" w:rsidRDefault="00737519" w:rsidP="00737519">
      <w:r w:rsidRPr="00737519">
        <w:t>Provides centralized access to platform configuration information.</w:t>
      </w:r>
    </w:p>
    <w:p w14:paraId="2517FA58" w14:textId="77777777" w:rsidR="00737519" w:rsidRPr="00737519" w:rsidRDefault="00737519" w:rsidP="00737519">
      <w:r w:rsidRPr="00737519">
        <w:t>Responsibilities include:</w:t>
      </w:r>
    </w:p>
    <w:p w14:paraId="23EBCB53" w14:textId="77777777" w:rsidR="00737519" w:rsidRPr="00737519" w:rsidRDefault="00737519">
      <w:pPr>
        <w:numPr>
          <w:ilvl w:val="0"/>
          <w:numId w:val="8"/>
        </w:numPr>
      </w:pPr>
      <w:r w:rsidRPr="00737519">
        <w:t>Loading platform configuration</w:t>
      </w:r>
    </w:p>
    <w:p w14:paraId="27E40253" w14:textId="77777777" w:rsidR="00737519" w:rsidRPr="00737519" w:rsidRDefault="00737519">
      <w:pPr>
        <w:numPr>
          <w:ilvl w:val="0"/>
          <w:numId w:val="8"/>
        </w:numPr>
      </w:pPr>
      <w:r w:rsidRPr="00737519">
        <w:t>Loading repository mappings</w:t>
      </w:r>
    </w:p>
    <w:p w14:paraId="7139F574" w14:textId="77777777" w:rsidR="00737519" w:rsidRPr="00737519" w:rsidRDefault="00737519">
      <w:pPr>
        <w:numPr>
          <w:ilvl w:val="0"/>
          <w:numId w:val="8"/>
        </w:numPr>
      </w:pPr>
      <w:r w:rsidRPr="00737519">
        <w:t>Loading toolbox mappings</w:t>
      </w:r>
    </w:p>
    <w:p w14:paraId="578A5209" w14:textId="77777777" w:rsidR="00737519" w:rsidRPr="00737519" w:rsidRDefault="00737519">
      <w:pPr>
        <w:numPr>
          <w:ilvl w:val="0"/>
          <w:numId w:val="8"/>
        </w:numPr>
      </w:pPr>
      <w:r w:rsidRPr="00737519">
        <w:t>Loading catalog definitions</w:t>
      </w:r>
    </w:p>
    <w:p w14:paraId="7079F683" w14:textId="77777777" w:rsidR="00737519" w:rsidRPr="00737519" w:rsidRDefault="00737519">
      <w:pPr>
        <w:numPr>
          <w:ilvl w:val="0"/>
          <w:numId w:val="8"/>
        </w:numPr>
      </w:pPr>
      <w:r w:rsidRPr="00737519">
        <w:t>Validating configuration</w:t>
      </w:r>
    </w:p>
    <w:p w14:paraId="11F2F83A" w14:textId="77777777" w:rsidR="00737519" w:rsidRPr="00737519" w:rsidRDefault="00737519">
      <w:pPr>
        <w:numPr>
          <w:ilvl w:val="0"/>
          <w:numId w:val="8"/>
        </w:numPr>
      </w:pPr>
      <w:r w:rsidRPr="00737519">
        <w:t>Providing configuration services to other components</w:t>
      </w:r>
    </w:p>
    <w:p w14:paraId="31298DA2" w14:textId="77777777" w:rsidR="00737519" w:rsidRPr="00737519" w:rsidRDefault="00737519" w:rsidP="00737519">
      <w:r w:rsidRPr="00737519">
        <w:t>The Platform Configuration Engine serves as the authoritative source for system configuration.</w:t>
      </w:r>
    </w:p>
    <w:p w14:paraId="222B3B0C" w14:textId="77777777" w:rsidR="00737519" w:rsidRPr="00737519" w:rsidRDefault="00000000" w:rsidP="00737519">
      <w:r>
        <w:pict w14:anchorId="41432433">
          <v:rect id="_x0000_i1026" style="width:0;height:1.5pt" o:hralign="center" o:hrstd="t" o:hr="t" fillcolor="#a0a0a0" stroked="f"/>
        </w:pict>
      </w:r>
    </w:p>
    <w:p w14:paraId="6F8501DD" w14:textId="77777777" w:rsidR="00737519" w:rsidRPr="00737519" w:rsidRDefault="00737519" w:rsidP="007F5510">
      <w:pPr>
        <w:pStyle w:val="Heading3"/>
      </w:pPr>
      <w:r w:rsidRPr="00737519">
        <w:t>Catalog Engine</w:t>
      </w:r>
    </w:p>
    <w:p w14:paraId="5CA57890" w14:textId="77777777" w:rsidR="00737519" w:rsidRPr="00737519" w:rsidRDefault="00737519" w:rsidP="00737519">
      <w:r w:rsidRPr="00737519">
        <w:t>Provides catalog loading and application resolution services.</w:t>
      </w:r>
    </w:p>
    <w:p w14:paraId="530F2120" w14:textId="77777777" w:rsidR="00737519" w:rsidRPr="00737519" w:rsidRDefault="00737519" w:rsidP="00737519">
      <w:r w:rsidRPr="00737519">
        <w:t>Responsibilities include:</w:t>
      </w:r>
    </w:p>
    <w:p w14:paraId="0676A949" w14:textId="77777777" w:rsidR="00737519" w:rsidRPr="00737519" w:rsidRDefault="00737519">
      <w:pPr>
        <w:numPr>
          <w:ilvl w:val="0"/>
          <w:numId w:val="9"/>
        </w:numPr>
      </w:pPr>
      <w:r w:rsidRPr="00737519">
        <w:t>Reading catalog files</w:t>
      </w:r>
    </w:p>
    <w:p w14:paraId="11491523" w14:textId="77777777" w:rsidR="00737519" w:rsidRPr="00737519" w:rsidRDefault="00737519">
      <w:pPr>
        <w:numPr>
          <w:ilvl w:val="0"/>
          <w:numId w:val="9"/>
        </w:numPr>
      </w:pPr>
      <w:r w:rsidRPr="00737519">
        <w:t>Parsing application definitions</w:t>
      </w:r>
    </w:p>
    <w:p w14:paraId="3BBC9B5C" w14:textId="77777777" w:rsidR="00737519" w:rsidRPr="00737519" w:rsidRDefault="00737519">
      <w:pPr>
        <w:numPr>
          <w:ilvl w:val="0"/>
          <w:numId w:val="9"/>
        </w:numPr>
      </w:pPr>
      <w:r w:rsidRPr="00737519">
        <w:t>Resolving application metadata</w:t>
      </w:r>
    </w:p>
    <w:p w14:paraId="4DA0E260" w14:textId="77777777" w:rsidR="00737519" w:rsidRPr="00737519" w:rsidRDefault="00737519">
      <w:pPr>
        <w:numPr>
          <w:ilvl w:val="0"/>
          <w:numId w:val="9"/>
        </w:numPr>
      </w:pPr>
      <w:r w:rsidRPr="00737519">
        <w:t>Resolving toolbox assignments</w:t>
      </w:r>
    </w:p>
    <w:p w14:paraId="3019616E" w14:textId="77777777" w:rsidR="00737519" w:rsidRPr="00737519" w:rsidRDefault="00737519">
      <w:pPr>
        <w:numPr>
          <w:ilvl w:val="0"/>
          <w:numId w:val="9"/>
        </w:numPr>
      </w:pPr>
      <w:r w:rsidRPr="00737519">
        <w:t>Resolving optional application flags</w:t>
      </w:r>
    </w:p>
    <w:p w14:paraId="58BB89A8" w14:textId="77777777" w:rsidR="00737519" w:rsidRPr="00737519" w:rsidRDefault="00737519">
      <w:pPr>
        <w:numPr>
          <w:ilvl w:val="0"/>
          <w:numId w:val="9"/>
        </w:numPr>
      </w:pPr>
      <w:r w:rsidRPr="00737519">
        <w:t>Providing application definitions to the user interface</w:t>
      </w:r>
    </w:p>
    <w:p w14:paraId="2D9CE3EC" w14:textId="77777777" w:rsidR="00737519" w:rsidRPr="00737519" w:rsidRDefault="00737519">
      <w:pPr>
        <w:numPr>
          <w:ilvl w:val="0"/>
          <w:numId w:val="9"/>
        </w:numPr>
      </w:pPr>
      <w:r w:rsidRPr="00737519">
        <w:t>Providing application definitions to the Manifest Engine</w:t>
      </w:r>
    </w:p>
    <w:p w14:paraId="76E0B22B" w14:textId="77777777" w:rsidR="00737519" w:rsidRPr="00737519" w:rsidRDefault="00737519" w:rsidP="00737519">
      <w:r w:rsidRPr="00737519">
        <w:t>The Catalog Engine shall treat deployment catalogs as the authoritative source for application information.</w:t>
      </w:r>
    </w:p>
    <w:p w14:paraId="252008DE" w14:textId="77777777" w:rsidR="00737519" w:rsidRPr="00737519" w:rsidRDefault="00000000" w:rsidP="00737519">
      <w:r>
        <w:pict w14:anchorId="47D095D0">
          <v:rect id="_x0000_i1027" style="width:0;height:1.5pt" o:hralign="center" o:hrstd="t" o:hr="t" fillcolor="#a0a0a0" stroked="f"/>
        </w:pict>
      </w:r>
    </w:p>
    <w:p w14:paraId="59010031" w14:textId="77777777" w:rsidR="00737519" w:rsidRPr="00737519" w:rsidRDefault="00737519" w:rsidP="00103908">
      <w:pPr>
        <w:pStyle w:val="Heading3"/>
      </w:pPr>
      <w:r w:rsidRPr="00737519">
        <w:t>Manifest Engine</w:t>
      </w:r>
    </w:p>
    <w:p w14:paraId="167145F3" w14:textId="77777777" w:rsidR="00737519" w:rsidRPr="00737519" w:rsidRDefault="00737519" w:rsidP="00737519">
      <w:r w:rsidRPr="00737519">
        <w:t>Generates deployment execution plans.</w:t>
      </w:r>
    </w:p>
    <w:p w14:paraId="12952F35" w14:textId="77777777" w:rsidR="00737519" w:rsidRPr="00737519" w:rsidRDefault="00737519" w:rsidP="00737519">
      <w:r w:rsidRPr="00737519">
        <w:t>Responsibilities include:</w:t>
      </w:r>
    </w:p>
    <w:p w14:paraId="0040B303" w14:textId="77777777" w:rsidR="00737519" w:rsidRPr="00737519" w:rsidRDefault="00737519">
      <w:pPr>
        <w:numPr>
          <w:ilvl w:val="0"/>
          <w:numId w:val="10"/>
        </w:numPr>
      </w:pPr>
      <w:r w:rsidRPr="00737519">
        <w:t>Resolving selected applications</w:t>
      </w:r>
    </w:p>
    <w:p w14:paraId="4D203AC1" w14:textId="77777777" w:rsidR="00737519" w:rsidRPr="00737519" w:rsidRDefault="00737519">
      <w:pPr>
        <w:numPr>
          <w:ilvl w:val="0"/>
          <w:numId w:val="10"/>
        </w:numPr>
      </w:pPr>
      <w:r w:rsidRPr="00737519">
        <w:lastRenderedPageBreak/>
        <w:t>Resolving toolbox repository locations</w:t>
      </w:r>
    </w:p>
    <w:p w14:paraId="687ACE96" w14:textId="77777777" w:rsidR="00737519" w:rsidRPr="00737519" w:rsidRDefault="00737519">
      <w:pPr>
        <w:numPr>
          <w:ilvl w:val="0"/>
          <w:numId w:val="10"/>
        </w:numPr>
      </w:pPr>
      <w:r w:rsidRPr="00737519">
        <w:t>Resolving application directory paths</w:t>
      </w:r>
    </w:p>
    <w:p w14:paraId="4A543BDD" w14:textId="77777777" w:rsidR="00737519" w:rsidRPr="00737519" w:rsidRDefault="00737519">
      <w:pPr>
        <w:numPr>
          <w:ilvl w:val="0"/>
          <w:numId w:val="10"/>
        </w:numPr>
      </w:pPr>
      <w:r w:rsidRPr="00737519">
        <w:t>Resolving MachineEXE commands</w:t>
      </w:r>
    </w:p>
    <w:p w14:paraId="1C89724A" w14:textId="77777777" w:rsidR="00737519" w:rsidRPr="00737519" w:rsidRDefault="00737519">
      <w:pPr>
        <w:numPr>
          <w:ilvl w:val="0"/>
          <w:numId w:val="10"/>
        </w:numPr>
      </w:pPr>
      <w:r w:rsidRPr="00737519">
        <w:t>Resolving UserEXE commands</w:t>
      </w:r>
    </w:p>
    <w:p w14:paraId="5FF25507" w14:textId="77777777" w:rsidR="00737519" w:rsidRPr="00737519" w:rsidRDefault="00737519">
      <w:pPr>
        <w:numPr>
          <w:ilvl w:val="0"/>
          <w:numId w:val="10"/>
        </w:numPr>
      </w:pPr>
      <w:r w:rsidRPr="00737519">
        <w:t>Resolving reboot requirements</w:t>
      </w:r>
    </w:p>
    <w:p w14:paraId="6EB4C6B5" w14:textId="77777777" w:rsidR="00737519" w:rsidRPr="00737519" w:rsidRDefault="00737519">
      <w:pPr>
        <w:numPr>
          <w:ilvl w:val="0"/>
          <w:numId w:val="10"/>
        </w:numPr>
      </w:pPr>
      <w:r w:rsidRPr="00737519">
        <w:t>Generating deployment manifests</w:t>
      </w:r>
    </w:p>
    <w:p w14:paraId="2837ED70" w14:textId="77777777" w:rsidR="00737519" w:rsidRPr="00737519" w:rsidRDefault="00737519">
      <w:pPr>
        <w:numPr>
          <w:ilvl w:val="0"/>
          <w:numId w:val="10"/>
        </w:numPr>
      </w:pPr>
      <w:r w:rsidRPr="00737519">
        <w:t>Loading existing deployment manifests</w:t>
      </w:r>
    </w:p>
    <w:p w14:paraId="049CB9E2" w14:textId="77777777" w:rsidR="00737519" w:rsidRPr="00737519" w:rsidRDefault="00737519" w:rsidP="00737519">
      <w:r w:rsidRPr="00737519">
        <w:t>Generated deployment manifests represent fully resolved deployment execution plans.</w:t>
      </w:r>
    </w:p>
    <w:p w14:paraId="0B93BE90" w14:textId="77777777" w:rsidR="00737519" w:rsidRPr="00737519" w:rsidRDefault="00000000" w:rsidP="00737519">
      <w:r>
        <w:pict w14:anchorId="28102BE0">
          <v:rect id="_x0000_i1028" style="width:0;height:1.5pt" o:hralign="center" o:hrstd="t" o:hr="t" fillcolor="#a0a0a0" stroked="f"/>
        </w:pict>
      </w:r>
    </w:p>
    <w:p w14:paraId="3E025B47" w14:textId="77777777" w:rsidR="00737519" w:rsidRPr="00737519" w:rsidRDefault="00737519" w:rsidP="00103908">
      <w:pPr>
        <w:pStyle w:val="Heading3"/>
      </w:pPr>
      <w:r w:rsidRPr="00737519">
        <w:t>Installation Engine</w:t>
      </w:r>
    </w:p>
    <w:p w14:paraId="7B7478C6" w14:textId="77777777" w:rsidR="00737519" w:rsidRPr="00737519" w:rsidRDefault="00737519" w:rsidP="00737519">
      <w:r w:rsidRPr="00737519">
        <w:t>Executes deployment activities.</w:t>
      </w:r>
    </w:p>
    <w:p w14:paraId="3E4A36CC" w14:textId="77777777" w:rsidR="00737519" w:rsidRPr="00737519" w:rsidRDefault="00737519" w:rsidP="00737519">
      <w:r w:rsidRPr="00737519">
        <w:t>Responsibilities include:</w:t>
      </w:r>
    </w:p>
    <w:p w14:paraId="4024F51E" w14:textId="77777777" w:rsidR="00737519" w:rsidRPr="00737519" w:rsidRDefault="00737519">
      <w:pPr>
        <w:numPr>
          <w:ilvl w:val="0"/>
          <w:numId w:val="11"/>
        </w:numPr>
      </w:pPr>
      <w:r w:rsidRPr="00737519">
        <w:t>Reading deployment manifests</w:t>
      </w:r>
    </w:p>
    <w:p w14:paraId="64DC64E6" w14:textId="77777777" w:rsidR="00737519" w:rsidRPr="00737519" w:rsidRDefault="00737519">
      <w:pPr>
        <w:numPr>
          <w:ilvl w:val="0"/>
          <w:numId w:val="11"/>
        </w:numPr>
      </w:pPr>
      <w:r w:rsidRPr="00737519">
        <w:t>Executing MachineEXE commands</w:t>
      </w:r>
    </w:p>
    <w:p w14:paraId="7617C60F" w14:textId="77777777" w:rsidR="00737519" w:rsidRPr="00737519" w:rsidRDefault="00737519">
      <w:pPr>
        <w:numPr>
          <w:ilvl w:val="0"/>
          <w:numId w:val="11"/>
        </w:numPr>
      </w:pPr>
      <w:r w:rsidRPr="00737519">
        <w:t>Executing UserEXE commands</w:t>
      </w:r>
    </w:p>
    <w:p w14:paraId="09162CFB" w14:textId="77777777" w:rsidR="00737519" w:rsidRPr="00737519" w:rsidRDefault="00737519">
      <w:pPr>
        <w:numPr>
          <w:ilvl w:val="0"/>
          <w:numId w:val="11"/>
        </w:numPr>
      </w:pPr>
      <w:r w:rsidRPr="00737519">
        <w:t>Managing installation sequencing</w:t>
      </w:r>
    </w:p>
    <w:p w14:paraId="32C852A8" w14:textId="77777777" w:rsidR="00737519" w:rsidRPr="00737519" w:rsidRDefault="00737519">
      <w:pPr>
        <w:numPr>
          <w:ilvl w:val="0"/>
          <w:numId w:val="11"/>
        </w:numPr>
      </w:pPr>
      <w:r w:rsidRPr="00737519">
        <w:t>Processing reboot requirements</w:t>
      </w:r>
    </w:p>
    <w:p w14:paraId="4A17B6B8" w14:textId="77777777" w:rsidR="00737519" w:rsidRPr="00737519" w:rsidRDefault="00737519">
      <w:pPr>
        <w:numPr>
          <w:ilvl w:val="0"/>
          <w:numId w:val="11"/>
        </w:numPr>
      </w:pPr>
      <w:r w:rsidRPr="00737519">
        <w:t>Reporting deployment status</w:t>
      </w:r>
    </w:p>
    <w:p w14:paraId="0AC999D2" w14:textId="77777777" w:rsidR="00737519" w:rsidRPr="00737519" w:rsidRDefault="00737519" w:rsidP="00737519">
      <w:r w:rsidRPr="00737519">
        <w:t>The Installation Engine shall operate against deployment manifests rather than catalog files.</w:t>
      </w:r>
    </w:p>
    <w:p w14:paraId="731ED31F" w14:textId="77777777" w:rsidR="00737519" w:rsidRPr="00737519" w:rsidRDefault="00000000" w:rsidP="00737519">
      <w:r>
        <w:pict w14:anchorId="0F6FE5A7">
          <v:rect id="_x0000_i1029" style="width:0;height:1.5pt" o:hralign="center" o:hrstd="t" o:hr="t" fillcolor="#a0a0a0" stroked="f"/>
        </w:pict>
      </w:r>
    </w:p>
    <w:p w14:paraId="00963132" w14:textId="77777777" w:rsidR="00737519" w:rsidRPr="00737519" w:rsidRDefault="00737519" w:rsidP="00103908">
      <w:pPr>
        <w:pStyle w:val="Heading3"/>
      </w:pPr>
      <w:r w:rsidRPr="00737519">
        <w:t>State Engine</w:t>
      </w:r>
    </w:p>
    <w:p w14:paraId="1CE9F20E" w14:textId="77777777" w:rsidR="00737519" w:rsidRPr="00737519" w:rsidRDefault="00737519" w:rsidP="00737519">
      <w:r w:rsidRPr="00737519">
        <w:t>Provides deployment continuation capabilities.</w:t>
      </w:r>
    </w:p>
    <w:p w14:paraId="55F7C0FA" w14:textId="77777777" w:rsidR="00737519" w:rsidRPr="00737519" w:rsidRDefault="00737519" w:rsidP="00737519">
      <w:r w:rsidRPr="00737519">
        <w:t>Responsibilities include:</w:t>
      </w:r>
    </w:p>
    <w:p w14:paraId="1CB31D83" w14:textId="77777777" w:rsidR="00737519" w:rsidRPr="00737519" w:rsidRDefault="00737519">
      <w:pPr>
        <w:numPr>
          <w:ilvl w:val="0"/>
          <w:numId w:val="12"/>
        </w:numPr>
      </w:pPr>
      <w:r w:rsidRPr="00737519">
        <w:t>Saving deployment state</w:t>
      </w:r>
    </w:p>
    <w:p w14:paraId="1E7FEEED" w14:textId="77777777" w:rsidR="00737519" w:rsidRPr="00737519" w:rsidRDefault="00737519">
      <w:pPr>
        <w:numPr>
          <w:ilvl w:val="0"/>
          <w:numId w:val="12"/>
        </w:numPr>
      </w:pPr>
      <w:r w:rsidRPr="00737519">
        <w:t>Loading deployment state</w:t>
      </w:r>
    </w:p>
    <w:p w14:paraId="2CFDC6C0" w14:textId="77777777" w:rsidR="00737519" w:rsidRPr="00737519" w:rsidRDefault="00737519">
      <w:pPr>
        <w:numPr>
          <w:ilvl w:val="0"/>
          <w:numId w:val="12"/>
        </w:numPr>
      </w:pPr>
      <w:r w:rsidRPr="00737519">
        <w:t>Tracking deployment progress</w:t>
      </w:r>
    </w:p>
    <w:p w14:paraId="1EBE86A0" w14:textId="77777777" w:rsidR="00737519" w:rsidRPr="00737519" w:rsidRDefault="00737519">
      <w:pPr>
        <w:numPr>
          <w:ilvl w:val="0"/>
          <w:numId w:val="12"/>
        </w:numPr>
      </w:pPr>
      <w:r w:rsidRPr="00737519">
        <w:t>Supporting deployment resumption</w:t>
      </w:r>
    </w:p>
    <w:p w14:paraId="0E3F578F" w14:textId="77777777" w:rsidR="00737519" w:rsidRPr="00737519" w:rsidRDefault="00737519">
      <w:pPr>
        <w:numPr>
          <w:ilvl w:val="0"/>
          <w:numId w:val="12"/>
        </w:numPr>
      </w:pPr>
      <w:r w:rsidRPr="00737519">
        <w:t>Managing reboot continuation</w:t>
      </w:r>
    </w:p>
    <w:p w14:paraId="2F0EBB9A" w14:textId="77777777" w:rsidR="00737519" w:rsidRPr="00737519" w:rsidRDefault="00737519" w:rsidP="00737519">
      <w:r w:rsidRPr="00737519">
        <w:t>Deployment state shall survive system restart events.</w:t>
      </w:r>
    </w:p>
    <w:p w14:paraId="633FD4B1" w14:textId="77777777" w:rsidR="00737519" w:rsidRPr="00737519" w:rsidRDefault="00000000" w:rsidP="00737519">
      <w:r>
        <w:pict w14:anchorId="52C9F0C3">
          <v:rect id="_x0000_i1030" style="width:0;height:1.5pt" o:hralign="center" o:hrstd="t" o:hr="t" fillcolor="#a0a0a0" stroked="f"/>
        </w:pict>
      </w:r>
    </w:p>
    <w:p w14:paraId="22CF6AA9" w14:textId="77777777" w:rsidR="00737519" w:rsidRPr="00737519" w:rsidRDefault="00737519" w:rsidP="00103908">
      <w:pPr>
        <w:pStyle w:val="Heading3"/>
      </w:pPr>
      <w:r w:rsidRPr="00737519">
        <w:t>Logging Engine</w:t>
      </w:r>
    </w:p>
    <w:p w14:paraId="0A3B9F81" w14:textId="77777777" w:rsidR="00737519" w:rsidRPr="00737519" w:rsidRDefault="00737519" w:rsidP="00737519">
      <w:r w:rsidRPr="00737519">
        <w:t>Provides deployment auditing and troubleshooting capabilities.</w:t>
      </w:r>
    </w:p>
    <w:p w14:paraId="2C62BDA1" w14:textId="77777777" w:rsidR="00737519" w:rsidRPr="00737519" w:rsidRDefault="00737519" w:rsidP="00737519">
      <w:r w:rsidRPr="00737519">
        <w:t>Responsibilities include:</w:t>
      </w:r>
    </w:p>
    <w:p w14:paraId="631191F1" w14:textId="77777777" w:rsidR="00737519" w:rsidRPr="00737519" w:rsidRDefault="00737519">
      <w:pPr>
        <w:numPr>
          <w:ilvl w:val="0"/>
          <w:numId w:val="13"/>
        </w:numPr>
      </w:pPr>
      <w:r w:rsidRPr="00737519">
        <w:t>Recording deployment activity</w:t>
      </w:r>
    </w:p>
    <w:p w14:paraId="3418BD31" w14:textId="77777777" w:rsidR="00737519" w:rsidRPr="00737519" w:rsidRDefault="00737519">
      <w:pPr>
        <w:numPr>
          <w:ilvl w:val="0"/>
          <w:numId w:val="13"/>
        </w:numPr>
      </w:pPr>
      <w:r w:rsidRPr="00737519">
        <w:t>Recording execution results</w:t>
      </w:r>
    </w:p>
    <w:p w14:paraId="341ED732" w14:textId="77777777" w:rsidR="00737519" w:rsidRPr="00737519" w:rsidRDefault="00737519">
      <w:pPr>
        <w:numPr>
          <w:ilvl w:val="0"/>
          <w:numId w:val="13"/>
        </w:numPr>
      </w:pPr>
      <w:r w:rsidRPr="00737519">
        <w:t>Recording failures</w:t>
      </w:r>
    </w:p>
    <w:p w14:paraId="1E325D34" w14:textId="77777777" w:rsidR="00737519" w:rsidRPr="00737519" w:rsidRDefault="00737519">
      <w:pPr>
        <w:numPr>
          <w:ilvl w:val="0"/>
          <w:numId w:val="13"/>
        </w:numPr>
      </w:pPr>
      <w:r w:rsidRPr="00737519">
        <w:t>Recording reboot activity</w:t>
      </w:r>
    </w:p>
    <w:p w14:paraId="0D2E44AC" w14:textId="77777777" w:rsidR="00737519" w:rsidRPr="00737519" w:rsidRDefault="00737519">
      <w:pPr>
        <w:numPr>
          <w:ilvl w:val="0"/>
          <w:numId w:val="13"/>
        </w:numPr>
      </w:pPr>
      <w:r w:rsidRPr="00737519">
        <w:t>Recording resume activity</w:t>
      </w:r>
    </w:p>
    <w:p w14:paraId="430D377A" w14:textId="77777777" w:rsidR="00737519" w:rsidRPr="00737519" w:rsidRDefault="00737519">
      <w:pPr>
        <w:numPr>
          <w:ilvl w:val="0"/>
          <w:numId w:val="13"/>
        </w:numPr>
      </w:pPr>
      <w:r w:rsidRPr="00737519">
        <w:t>Maintaining deployment history</w:t>
      </w:r>
    </w:p>
    <w:p w14:paraId="6D16179D" w14:textId="77777777" w:rsidR="00737519" w:rsidRPr="00737519" w:rsidRDefault="00737519" w:rsidP="00737519">
      <w:r w:rsidRPr="00737519">
        <w:t>Logs shall remain accessible through the existing deployment log repository structure.</w:t>
      </w:r>
    </w:p>
    <w:p w14:paraId="033C53C7" w14:textId="77777777" w:rsidR="00737519" w:rsidRPr="00E243EA" w:rsidRDefault="00737519" w:rsidP="00E243EA"/>
    <w:p w14:paraId="5F414F86" w14:textId="615D83B6" w:rsidR="004653A6" w:rsidRDefault="004653A6" w:rsidP="005A3909">
      <w:pPr>
        <w:pStyle w:val="Heading2"/>
      </w:pPr>
      <w:r>
        <w:t>Component Interaction Overview</w:t>
      </w:r>
    </w:p>
    <w:p w14:paraId="58C9CC7F" w14:textId="77777777" w:rsidR="004653A6" w:rsidRPr="004653A6" w:rsidRDefault="004653A6" w:rsidP="004653A6">
      <w:pPr>
        <w:rPr>
          <w:rFonts w:ascii="Times New Roman" w:eastAsia="Times New Roman" w:hAnsi="Times New Roman"/>
          <w:lang w:eastAsia="en-US"/>
        </w:rPr>
      </w:pPr>
      <w:r w:rsidRPr="004653A6">
        <w:rPr>
          <w:rFonts w:ascii="Times New Roman" w:eastAsia="Times New Roman" w:hAnsi="Times New Roman"/>
          <w:lang w:eastAsia="en-US"/>
        </w:rPr>
        <w:t>User Interface</w:t>
      </w:r>
    </w:p>
    <w:p w14:paraId="50B6FDD3" w14:textId="77777777" w:rsidR="004653A6" w:rsidRPr="004653A6" w:rsidRDefault="004653A6" w:rsidP="004653A6">
      <w:pPr>
        <w:rPr>
          <w:rFonts w:ascii="Times New Roman" w:eastAsia="Times New Roman" w:hAnsi="Times New Roman"/>
          <w:lang w:eastAsia="en-US"/>
        </w:rPr>
      </w:pPr>
      <w:r w:rsidRPr="004653A6">
        <w:rPr>
          <w:rFonts w:ascii="Times New Roman" w:eastAsia="Times New Roman" w:hAnsi="Times New Roman"/>
          <w:lang w:eastAsia="en-US"/>
        </w:rPr>
        <w:lastRenderedPageBreak/>
        <w:t>    ↓</w:t>
      </w:r>
    </w:p>
    <w:p w14:paraId="173471C1" w14:textId="77777777" w:rsidR="004653A6" w:rsidRPr="004653A6" w:rsidRDefault="004653A6" w:rsidP="004653A6">
      <w:pPr>
        <w:rPr>
          <w:rFonts w:ascii="Times New Roman" w:eastAsia="Times New Roman" w:hAnsi="Times New Roman"/>
          <w:lang w:eastAsia="en-US"/>
        </w:rPr>
      </w:pPr>
      <w:r w:rsidRPr="004653A6">
        <w:rPr>
          <w:rFonts w:ascii="Times New Roman" w:eastAsia="Times New Roman" w:hAnsi="Times New Roman"/>
          <w:lang w:eastAsia="en-US"/>
        </w:rPr>
        <w:t>Platform Configuration Engine</w:t>
      </w:r>
    </w:p>
    <w:p w14:paraId="51FCB461" w14:textId="77777777" w:rsidR="004653A6" w:rsidRPr="004653A6" w:rsidRDefault="004653A6" w:rsidP="004653A6">
      <w:pPr>
        <w:rPr>
          <w:rFonts w:ascii="Times New Roman" w:eastAsia="Times New Roman" w:hAnsi="Times New Roman"/>
          <w:lang w:eastAsia="en-US"/>
        </w:rPr>
      </w:pPr>
      <w:r w:rsidRPr="004653A6">
        <w:rPr>
          <w:rFonts w:ascii="Times New Roman" w:eastAsia="Times New Roman" w:hAnsi="Times New Roman"/>
          <w:lang w:eastAsia="en-US"/>
        </w:rPr>
        <w:t>    ↓</w:t>
      </w:r>
    </w:p>
    <w:p w14:paraId="66A0E113" w14:textId="77777777" w:rsidR="004653A6" w:rsidRPr="004653A6" w:rsidRDefault="004653A6" w:rsidP="004653A6">
      <w:pPr>
        <w:rPr>
          <w:rFonts w:ascii="Times New Roman" w:eastAsia="Times New Roman" w:hAnsi="Times New Roman"/>
          <w:lang w:val="fr-FR" w:eastAsia="en-US"/>
        </w:rPr>
      </w:pPr>
      <w:r w:rsidRPr="004653A6">
        <w:rPr>
          <w:rFonts w:ascii="Times New Roman" w:eastAsia="Times New Roman" w:hAnsi="Times New Roman"/>
          <w:lang w:val="fr-FR" w:eastAsia="en-US"/>
        </w:rPr>
        <w:t>Catalog Engine</w:t>
      </w:r>
    </w:p>
    <w:p w14:paraId="44E78F10" w14:textId="77777777" w:rsidR="004653A6" w:rsidRPr="004653A6" w:rsidRDefault="004653A6" w:rsidP="004653A6">
      <w:pPr>
        <w:rPr>
          <w:rFonts w:ascii="Times New Roman" w:eastAsia="Times New Roman" w:hAnsi="Times New Roman"/>
          <w:lang w:val="fr-FR" w:eastAsia="en-US"/>
        </w:rPr>
      </w:pPr>
      <w:r w:rsidRPr="004653A6">
        <w:rPr>
          <w:rFonts w:ascii="Times New Roman" w:eastAsia="Times New Roman" w:hAnsi="Times New Roman"/>
          <w:lang w:val="fr-FR" w:eastAsia="en-US"/>
        </w:rPr>
        <w:t>    ↓</w:t>
      </w:r>
    </w:p>
    <w:p w14:paraId="026827A4" w14:textId="77777777" w:rsidR="004653A6" w:rsidRPr="004653A6" w:rsidRDefault="004653A6" w:rsidP="004653A6">
      <w:pPr>
        <w:rPr>
          <w:rFonts w:ascii="Times New Roman" w:eastAsia="Times New Roman" w:hAnsi="Times New Roman"/>
          <w:lang w:val="fr-FR" w:eastAsia="en-US"/>
        </w:rPr>
      </w:pPr>
      <w:r w:rsidRPr="004653A6">
        <w:rPr>
          <w:rFonts w:ascii="Times New Roman" w:eastAsia="Times New Roman" w:hAnsi="Times New Roman"/>
          <w:lang w:val="fr-FR" w:eastAsia="en-US"/>
        </w:rPr>
        <w:t>Manifest Engine</w:t>
      </w:r>
    </w:p>
    <w:p w14:paraId="70C57559" w14:textId="77777777" w:rsidR="004653A6" w:rsidRPr="004653A6" w:rsidRDefault="004653A6" w:rsidP="004653A6">
      <w:pPr>
        <w:rPr>
          <w:rFonts w:ascii="Times New Roman" w:eastAsia="Times New Roman" w:hAnsi="Times New Roman"/>
          <w:lang w:val="fr-FR" w:eastAsia="en-US"/>
        </w:rPr>
      </w:pPr>
      <w:r w:rsidRPr="004653A6">
        <w:rPr>
          <w:rFonts w:ascii="Times New Roman" w:eastAsia="Times New Roman" w:hAnsi="Times New Roman"/>
          <w:lang w:val="fr-FR" w:eastAsia="en-US"/>
        </w:rPr>
        <w:t>    ↓</w:t>
      </w:r>
    </w:p>
    <w:p w14:paraId="6233CF11" w14:textId="77777777" w:rsidR="004653A6" w:rsidRPr="004653A6" w:rsidRDefault="004653A6" w:rsidP="004653A6">
      <w:pPr>
        <w:rPr>
          <w:rFonts w:ascii="Times New Roman" w:eastAsia="Times New Roman" w:hAnsi="Times New Roman"/>
          <w:lang w:val="fr-FR" w:eastAsia="en-US"/>
        </w:rPr>
      </w:pPr>
      <w:r w:rsidRPr="004653A6">
        <w:rPr>
          <w:rFonts w:ascii="Times New Roman" w:eastAsia="Times New Roman" w:hAnsi="Times New Roman"/>
          <w:lang w:val="fr-FR" w:eastAsia="en-US"/>
        </w:rPr>
        <w:t>Installation Engine</w:t>
      </w:r>
    </w:p>
    <w:p w14:paraId="789BBA21" w14:textId="77777777" w:rsidR="004653A6" w:rsidRPr="004653A6" w:rsidRDefault="004653A6" w:rsidP="004653A6">
      <w:pPr>
        <w:rPr>
          <w:rFonts w:ascii="Times New Roman" w:eastAsia="Times New Roman" w:hAnsi="Times New Roman"/>
          <w:lang w:eastAsia="en-US"/>
        </w:rPr>
      </w:pPr>
      <w:r w:rsidRPr="004653A6">
        <w:rPr>
          <w:rFonts w:ascii="Times New Roman" w:eastAsia="Times New Roman" w:hAnsi="Times New Roman"/>
          <w:lang w:val="fr-FR" w:eastAsia="en-US"/>
        </w:rPr>
        <w:t xml:space="preserve">    </w:t>
      </w:r>
      <w:r w:rsidRPr="004653A6">
        <w:rPr>
          <w:rFonts w:ascii="Times New Roman" w:eastAsia="Times New Roman" w:hAnsi="Times New Roman"/>
          <w:lang w:eastAsia="en-US"/>
        </w:rPr>
        <w:t>↓</w:t>
      </w:r>
    </w:p>
    <w:p w14:paraId="094086F7" w14:textId="77777777" w:rsidR="004653A6" w:rsidRPr="004653A6" w:rsidRDefault="004653A6" w:rsidP="004653A6">
      <w:pPr>
        <w:rPr>
          <w:rFonts w:ascii="Times New Roman" w:eastAsia="Times New Roman" w:hAnsi="Times New Roman"/>
          <w:lang w:eastAsia="en-US"/>
        </w:rPr>
      </w:pPr>
      <w:r w:rsidRPr="004653A6">
        <w:rPr>
          <w:rFonts w:ascii="Times New Roman" w:eastAsia="Times New Roman" w:hAnsi="Times New Roman"/>
          <w:lang w:eastAsia="en-US"/>
        </w:rPr>
        <w:t>State Engine</w:t>
      </w:r>
    </w:p>
    <w:p w14:paraId="0B8678B1" w14:textId="77777777" w:rsidR="004653A6" w:rsidRPr="004653A6" w:rsidRDefault="004653A6" w:rsidP="004653A6">
      <w:pPr>
        <w:rPr>
          <w:rFonts w:ascii="Times New Roman" w:eastAsia="Times New Roman" w:hAnsi="Times New Roman"/>
          <w:lang w:eastAsia="en-US"/>
        </w:rPr>
      </w:pPr>
      <w:r w:rsidRPr="004653A6">
        <w:rPr>
          <w:rFonts w:ascii="Times New Roman" w:eastAsia="Times New Roman" w:hAnsi="Times New Roman"/>
          <w:lang w:eastAsia="en-US"/>
        </w:rPr>
        <w:t>    ↓</w:t>
      </w:r>
    </w:p>
    <w:p w14:paraId="40D0D24D" w14:textId="77777777" w:rsidR="004653A6" w:rsidRPr="004653A6" w:rsidRDefault="004653A6" w:rsidP="004653A6">
      <w:pPr>
        <w:rPr>
          <w:rFonts w:ascii="Times New Roman" w:eastAsia="Times New Roman" w:hAnsi="Times New Roman"/>
          <w:lang w:eastAsia="en-US"/>
        </w:rPr>
      </w:pPr>
      <w:r w:rsidRPr="004653A6">
        <w:rPr>
          <w:rFonts w:ascii="Times New Roman" w:eastAsia="Times New Roman" w:hAnsi="Times New Roman"/>
          <w:lang w:eastAsia="en-US"/>
        </w:rPr>
        <w:t>Logging Engine</w:t>
      </w:r>
    </w:p>
    <w:p w14:paraId="2BAECB0F" w14:textId="77777777" w:rsidR="004653A6" w:rsidRDefault="004653A6" w:rsidP="004653A6"/>
    <w:p w14:paraId="0A30B977" w14:textId="14FF67D4" w:rsidR="004653A6" w:rsidRDefault="001867F5" w:rsidP="004653A6">
      <w:r>
        <w:t>Explanation:</w:t>
      </w:r>
    </w:p>
    <w:p w14:paraId="579A65E9" w14:textId="1CAE8607" w:rsidR="001867F5" w:rsidRPr="001867F5" w:rsidRDefault="001867F5">
      <w:pPr>
        <w:pStyle w:val="ListParagraph"/>
        <w:numPr>
          <w:ilvl w:val="0"/>
          <w:numId w:val="13"/>
        </w:numPr>
      </w:pPr>
      <w:r w:rsidRPr="001867F5">
        <w:t xml:space="preserve">UI requests catalog information </w:t>
      </w:r>
    </w:p>
    <w:p w14:paraId="59447B07" w14:textId="3DF61C44" w:rsidR="001867F5" w:rsidRPr="001867F5" w:rsidRDefault="001867F5">
      <w:pPr>
        <w:pStyle w:val="ListParagraph"/>
        <w:numPr>
          <w:ilvl w:val="0"/>
          <w:numId w:val="13"/>
        </w:numPr>
      </w:pPr>
      <w:r w:rsidRPr="001867F5">
        <w:t xml:space="preserve">Catalog Engine uses Platform Configuration </w:t>
      </w:r>
    </w:p>
    <w:p w14:paraId="33309E26" w14:textId="10DECF80" w:rsidR="001867F5" w:rsidRPr="001867F5" w:rsidRDefault="001867F5">
      <w:pPr>
        <w:pStyle w:val="ListParagraph"/>
        <w:numPr>
          <w:ilvl w:val="0"/>
          <w:numId w:val="13"/>
        </w:numPr>
        <w:rPr>
          <w:lang w:val="fr-FR"/>
        </w:rPr>
      </w:pPr>
      <w:r w:rsidRPr="001867F5">
        <w:rPr>
          <w:lang w:val="fr-FR"/>
        </w:rPr>
        <w:t xml:space="preserve">Manifest Engine consumes Catalog Engine output </w:t>
      </w:r>
    </w:p>
    <w:p w14:paraId="6B2FF324" w14:textId="6BD8D043" w:rsidR="001867F5" w:rsidRPr="001867F5" w:rsidRDefault="001867F5">
      <w:pPr>
        <w:pStyle w:val="ListParagraph"/>
        <w:numPr>
          <w:ilvl w:val="0"/>
          <w:numId w:val="13"/>
        </w:numPr>
      </w:pPr>
      <w:r w:rsidRPr="001867F5">
        <w:t xml:space="preserve">Installation Engine consumes Manifest output </w:t>
      </w:r>
    </w:p>
    <w:p w14:paraId="298F9607" w14:textId="0275B4E1" w:rsidR="001867F5" w:rsidRPr="001867F5" w:rsidRDefault="001867F5">
      <w:pPr>
        <w:pStyle w:val="ListParagraph"/>
        <w:numPr>
          <w:ilvl w:val="0"/>
          <w:numId w:val="13"/>
        </w:numPr>
      </w:pPr>
      <w:r w:rsidRPr="001867F5">
        <w:t xml:space="preserve">State Engine tracks execution progress </w:t>
      </w:r>
    </w:p>
    <w:p w14:paraId="047B5E64" w14:textId="51BEAAD8" w:rsidR="001867F5" w:rsidRPr="001867F5" w:rsidRDefault="001867F5">
      <w:pPr>
        <w:pStyle w:val="ListParagraph"/>
        <w:numPr>
          <w:ilvl w:val="0"/>
          <w:numId w:val="13"/>
        </w:numPr>
      </w:pPr>
      <w:r w:rsidRPr="001867F5">
        <w:t>Logging Engine records all activities</w:t>
      </w:r>
    </w:p>
    <w:p w14:paraId="775F9951" w14:textId="77777777" w:rsidR="001867F5" w:rsidRPr="004653A6" w:rsidRDefault="001867F5" w:rsidP="004653A6"/>
    <w:p w14:paraId="12A9882E" w14:textId="39B49192" w:rsidR="005A3909" w:rsidRDefault="005A3909" w:rsidP="005A3909">
      <w:pPr>
        <w:pStyle w:val="Heading2"/>
      </w:pPr>
      <w:r>
        <w:t>Key</w:t>
      </w:r>
      <w:r w:rsidR="000B4539">
        <w:t xml:space="preserve"> Architectural Decision</w:t>
      </w:r>
    </w:p>
    <w:p w14:paraId="7124ABA4" w14:textId="77777777" w:rsidR="000B4539" w:rsidRPr="000B4539" w:rsidRDefault="000B4539" w:rsidP="000B4539">
      <w:r w:rsidRPr="000B4539">
        <w:t>PDD v2 separates deployment planning from deployment execution.</w:t>
      </w:r>
    </w:p>
    <w:p w14:paraId="26D9B016" w14:textId="77777777" w:rsidR="000B4539" w:rsidRPr="000B4539" w:rsidRDefault="000B4539" w:rsidP="000B4539">
      <w:r w:rsidRPr="000B4539">
        <w:t>Deployment planning consists of:</w:t>
      </w:r>
    </w:p>
    <w:p w14:paraId="0844F910" w14:textId="77777777" w:rsidR="000B4539" w:rsidRPr="000B4539" w:rsidRDefault="000B4539">
      <w:pPr>
        <w:numPr>
          <w:ilvl w:val="0"/>
          <w:numId w:val="14"/>
        </w:numPr>
      </w:pPr>
      <w:r w:rsidRPr="000B4539">
        <w:t>Catalog loading</w:t>
      </w:r>
    </w:p>
    <w:p w14:paraId="59138FB6" w14:textId="77777777" w:rsidR="000B4539" w:rsidRPr="000B4539" w:rsidRDefault="000B4539">
      <w:pPr>
        <w:numPr>
          <w:ilvl w:val="0"/>
          <w:numId w:val="14"/>
        </w:numPr>
      </w:pPr>
      <w:r w:rsidRPr="000B4539">
        <w:t>Toolbox filtering</w:t>
      </w:r>
    </w:p>
    <w:p w14:paraId="5E7D1C19" w14:textId="77777777" w:rsidR="000B4539" w:rsidRPr="000B4539" w:rsidRDefault="000B4539">
      <w:pPr>
        <w:numPr>
          <w:ilvl w:val="0"/>
          <w:numId w:val="14"/>
        </w:numPr>
      </w:pPr>
      <w:r w:rsidRPr="000B4539">
        <w:t>Application selection</w:t>
      </w:r>
    </w:p>
    <w:p w14:paraId="00ABC2E7" w14:textId="77777777" w:rsidR="000B4539" w:rsidRPr="000B4539" w:rsidRDefault="000B4539">
      <w:pPr>
        <w:numPr>
          <w:ilvl w:val="0"/>
          <w:numId w:val="14"/>
        </w:numPr>
      </w:pPr>
      <w:r w:rsidRPr="000B4539">
        <w:t>Manifest generation</w:t>
      </w:r>
    </w:p>
    <w:p w14:paraId="5860C6E6" w14:textId="77777777" w:rsidR="000B4539" w:rsidRPr="000B4539" w:rsidRDefault="000B4539" w:rsidP="000B4539">
      <w:r w:rsidRPr="000B4539">
        <w:t>Deployment execution consists of:</w:t>
      </w:r>
    </w:p>
    <w:p w14:paraId="13BB3B21" w14:textId="77777777" w:rsidR="000B4539" w:rsidRPr="000B4539" w:rsidRDefault="000B4539">
      <w:pPr>
        <w:numPr>
          <w:ilvl w:val="0"/>
          <w:numId w:val="15"/>
        </w:numPr>
      </w:pPr>
      <w:r w:rsidRPr="000B4539">
        <w:t>Manifest processing</w:t>
      </w:r>
    </w:p>
    <w:p w14:paraId="10D80A34" w14:textId="77777777" w:rsidR="000B4539" w:rsidRPr="000B4539" w:rsidRDefault="000B4539">
      <w:pPr>
        <w:numPr>
          <w:ilvl w:val="0"/>
          <w:numId w:val="15"/>
        </w:numPr>
      </w:pPr>
      <w:r w:rsidRPr="000B4539">
        <w:t>Application installation</w:t>
      </w:r>
    </w:p>
    <w:p w14:paraId="4B0C1C9F" w14:textId="77777777" w:rsidR="000B4539" w:rsidRPr="000B4539" w:rsidRDefault="000B4539">
      <w:pPr>
        <w:numPr>
          <w:ilvl w:val="0"/>
          <w:numId w:val="15"/>
        </w:numPr>
      </w:pPr>
      <w:r w:rsidRPr="000B4539">
        <w:t>Reboot processing</w:t>
      </w:r>
    </w:p>
    <w:p w14:paraId="2AB2CE4A" w14:textId="77777777" w:rsidR="000B4539" w:rsidRPr="000B4539" w:rsidRDefault="000B4539">
      <w:pPr>
        <w:numPr>
          <w:ilvl w:val="0"/>
          <w:numId w:val="15"/>
        </w:numPr>
      </w:pPr>
      <w:r w:rsidRPr="000B4539">
        <w:t>State management</w:t>
      </w:r>
    </w:p>
    <w:p w14:paraId="28A0AE26" w14:textId="77777777" w:rsidR="000B4539" w:rsidRPr="000B4539" w:rsidRDefault="000B4539">
      <w:pPr>
        <w:numPr>
          <w:ilvl w:val="0"/>
          <w:numId w:val="15"/>
        </w:numPr>
      </w:pPr>
      <w:r w:rsidRPr="000B4539">
        <w:t>Logging</w:t>
      </w:r>
    </w:p>
    <w:p w14:paraId="3745A34C" w14:textId="77777777" w:rsidR="000B4539" w:rsidRPr="000B4539" w:rsidRDefault="000B4539" w:rsidP="000B4539">
      <w:r w:rsidRPr="000B4539">
        <w:t>This separation improves maintainability, simplifies troubleshooting, and allows deployment execution to occur independently of the user interface.</w:t>
      </w:r>
    </w:p>
    <w:p w14:paraId="72185BC2" w14:textId="77777777" w:rsidR="000B4539" w:rsidRPr="000B4539" w:rsidRDefault="000B4539" w:rsidP="000B4539"/>
    <w:p w14:paraId="0A2642AE" w14:textId="581E04C3" w:rsidR="00AD07B0" w:rsidRDefault="00AD07B0" w:rsidP="00AD07B0">
      <w:pPr>
        <w:pStyle w:val="Heading1"/>
      </w:pPr>
      <w:r w:rsidRPr="007C66F5">
        <w:t>Technology Stack</w:t>
      </w:r>
    </w:p>
    <w:p w14:paraId="72B6EDFF" w14:textId="4D7E757D" w:rsidR="00A96CE6" w:rsidRPr="00A96CE6" w:rsidRDefault="00A96CE6" w:rsidP="00A96CE6">
      <w:r w:rsidRPr="00A96CE6">
        <w:t>PDD v2 will be implemented using PowerShell 7 and .NET 8 technologies. The solution will utilize a Windows Presentation Foundation (WPF) user interface and maintain compatibility with existing deployment repositories, catalogs, and deployment packages.</w:t>
      </w:r>
    </w:p>
    <w:p w14:paraId="6ED54858" w14:textId="77777777" w:rsidR="00A96CE6" w:rsidRPr="00A96CE6" w:rsidRDefault="00A96CE6" w:rsidP="00A96CE6">
      <w:r w:rsidRPr="00A96CE6">
        <w:t>The selected technology stack prioritizes:</w:t>
      </w:r>
    </w:p>
    <w:p w14:paraId="074549CA" w14:textId="77777777" w:rsidR="00A96CE6" w:rsidRPr="00A96CE6" w:rsidRDefault="00A96CE6">
      <w:pPr>
        <w:numPr>
          <w:ilvl w:val="0"/>
          <w:numId w:val="16"/>
        </w:numPr>
      </w:pPr>
      <w:r w:rsidRPr="00A96CE6">
        <w:t>Maintainability</w:t>
      </w:r>
    </w:p>
    <w:p w14:paraId="082C7A91" w14:textId="77777777" w:rsidR="00A96CE6" w:rsidRPr="00A96CE6" w:rsidRDefault="00A96CE6">
      <w:pPr>
        <w:numPr>
          <w:ilvl w:val="0"/>
          <w:numId w:val="16"/>
        </w:numPr>
      </w:pPr>
      <w:r w:rsidRPr="00A96CE6">
        <w:t>Supportability</w:t>
      </w:r>
    </w:p>
    <w:p w14:paraId="2D66B849" w14:textId="77777777" w:rsidR="00A96CE6" w:rsidRPr="00A96CE6" w:rsidRDefault="00A96CE6">
      <w:pPr>
        <w:numPr>
          <w:ilvl w:val="0"/>
          <w:numId w:val="16"/>
        </w:numPr>
      </w:pPr>
      <w:r w:rsidRPr="00A96CE6">
        <w:t>Rapid development</w:t>
      </w:r>
    </w:p>
    <w:p w14:paraId="58B8976B" w14:textId="77777777" w:rsidR="00A96CE6" w:rsidRPr="00A96CE6" w:rsidRDefault="00A96CE6">
      <w:pPr>
        <w:numPr>
          <w:ilvl w:val="0"/>
          <w:numId w:val="16"/>
        </w:numPr>
      </w:pPr>
      <w:r w:rsidRPr="00A96CE6">
        <w:lastRenderedPageBreak/>
        <w:t>Windows deployment compatibility</w:t>
      </w:r>
    </w:p>
    <w:p w14:paraId="3C95C7FA" w14:textId="77777777" w:rsidR="00A96CE6" w:rsidRPr="00A96CE6" w:rsidRDefault="00A96CE6">
      <w:pPr>
        <w:numPr>
          <w:ilvl w:val="0"/>
          <w:numId w:val="16"/>
        </w:numPr>
      </w:pPr>
      <w:r w:rsidRPr="00A96CE6">
        <w:t>Compatibility with existing deployment assets</w:t>
      </w:r>
    </w:p>
    <w:p w14:paraId="59258F12" w14:textId="77777777" w:rsidR="00A96CE6" w:rsidRPr="00A96CE6" w:rsidRDefault="00A96CE6">
      <w:pPr>
        <w:numPr>
          <w:ilvl w:val="0"/>
          <w:numId w:val="16"/>
        </w:numPr>
      </w:pPr>
      <w:r w:rsidRPr="00A96CE6">
        <w:t>Low operational complexity</w:t>
      </w:r>
    </w:p>
    <w:p w14:paraId="46E1389C" w14:textId="62BEB8EE" w:rsidR="00A96CE6" w:rsidRPr="00A96CE6" w:rsidRDefault="00A96CE6" w:rsidP="00A96CE6">
      <w:r w:rsidRPr="00A96CE6">
        <w:t>The architecture is designed to take advantage of modern PowerShell capabilities while remaining accessible to administrators and support personnel responsible for maintaining the deployment environment.</w:t>
      </w:r>
    </w:p>
    <w:p w14:paraId="1B7EA818" w14:textId="322EFF96" w:rsidR="00A96CE6" w:rsidRDefault="00A96CE6" w:rsidP="00A96CE6">
      <w:pPr>
        <w:pStyle w:val="Heading2"/>
      </w:pPr>
      <w:r>
        <w:t>Primary Language</w:t>
      </w:r>
    </w:p>
    <w:p w14:paraId="6B899D51" w14:textId="77777777" w:rsidR="006240FB" w:rsidRPr="006240FB" w:rsidRDefault="006240FB" w:rsidP="006240FB">
      <w:r w:rsidRPr="006240FB">
        <w:t>PowerShell 7 shall serve as the primary implementation language for PDD v2.</w:t>
      </w:r>
    </w:p>
    <w:p w14:paraId="1BD0ABFD" w14:textId="77777777" w:rsidR="006240FB" w:rsidRDefault="006240FB" w:rsidP="006240FB">
      <w:pPr>
        <w:rPr>
          <w:b/>
          <w:bCs/>
        </w:rPr>
      </w:pPr>
    </w:p>
    <w:p w14:paraId="19652B22" w14:textId="3400BFF3" w:rsidR="006240FB" w:rsidRPr="006240FB" w:rsidRDefault="006240FB" w:rsidP="006240FB">
      <w:pPr>
        <w:rPr>
          <w:b/>
          <w:bCs/>
        </w:rPr>
      </w:pPr>
      <w:r w:rsidRPr="006240FB">
        <w:rPr>
          <w:b/>
          <w:bCs/>
        </w:rPr>
        <w:t>Rationale</w:t>
      </w:r>
    </w:p>
    <w:p w14:paraId="593470D2" w14:textId="77777777" w:rsidR="006240FB" w:rsidRPr="006240FB" w:rsidRDefault="006240FB" w:rsidP="006240FB">
      <w:r w:rsidRPr="006240FB">
        <w:t>PowerShell was selected because:</w:t>
      </w:r>
    </w:p>
    <w:p w14:paraId="4BD90E57" w14:textId="77777777" w:rsidR="006240FB" w:rsidRPr="006240FB" w:rsidRDefault="006240FB">
      <w:pPr>
        <w:numPr>
          <w:ilvl w:val="0"/>
          <w:numId w:val="17"/>
        </w:numPr>
      </w:pPr>
      <w:r w:rsidRPr="006240FB">
        <w:t>Existing deployment processes already utilize PowerShell extensively.</w:t>
      </w:r>
    </w:p>
    <w:p w14:paraId="61080894" w14:textId="77777777" w:rsidR="006240FB" w:rsidRPr="006240FB" w:rsidRDefault="006240FB">
      <w:pPr>
        <w:numPr>
          <w:ilvl w:val="0"/>
          <w:numId w:val="17"/>
        </w:numPr>
      </w:pPr>
      <w:r w:rsidRPr="006240FB">
        <w:t>Existing support teams possess PowerShell experience.</w:t>
      </w:r>
    </w:p>
    <w:p w14:paraId="0C3E01F7" w14:textId="77777777" w:rsidR="006240FB" w:rsidRPr="006240FB" w:rsidRDefault="006240FB">
      <w:pPr>
        <w:numPr>
          <w:ilvl w:val="0"/>
          <w:numId w:val="17"/>
        </w:numPr>
      </w:pPr>
      <w:r w:rsidRPr="006240FB">
        <w:t>PowerShell provides native access to Windows deployment functionality.</w:t>
      </w:r>
    </w:p>
    <w:p w14:paraId="41DE1F4C" w14:textId="77777777" w:rsidR="006240FB" w:rsidRPr="006240FB" w:rsidRDefault="006240FB">
      <w:pPr>
        <w:numPr>
          <w:ilvl w:val="0"/>
          <w:numId w:val="17"/>
        </w:numPr>
      </w:pPr>
      <w:r w:rsidRPr="006240FB">
        <w:t>PowerShell integrates directly with .NET.</w:t>
      </w:r>
    </w:p>
    <w:p w14:paraId="016373CA" w14:textId="77777777" w:rsidR="006240FB" w:rsidRPr="006240FB" w:rsidRDefault="006240FB">
      <w:pPr>
        <w:numPr>
          <w:ilvl w:val="0"/>
          <w:numId w:val="17"/>
        </w:numPr>
      </w:pPr>
      <w:r w:rsidRPr="006240FB">
        <w:t>PowerShell supports rapid development and troubleshooting.</w:t>
      </w:r>
    </w:p>
    <w:p w14:paraId="5F5DC34E" w14:textId="77777777" w:rsidR="006240FB" w:rsidRPr="006240FB" w:rsidRDefault="006240FB">
      <w:pPr>
        <w:numPr>
          <w:ilvl w:val="0"/>
          <w:numId w:val="17"/>
        </w:numPr>
      </w:pPr>
      <w:r w:rsidRPr="006240FB">
        <w:t>PowerShell simplifies integration with existing deployment scripts.</w:t>
      </w:r>
    </w:p>
    <w:p w14:paraId="2B1A66A6" w14:textId="77777777" w:rsidR="006240FB" w:rsidRPr="006240FB" w:rsidRDefault="006240FB">
      <w:pPr>
        <w:numPr>
          <w:ilvl w:val="0"/>
          <w:numId w:val="17"/>
        </w:numPr>
      </w:pPr>
      <w:r w:rsidRPr="006240FB">
        <w:t>PowerShell is well-suited for workstation provisioning workflows.</w:t>
      </w:r>
    </w:p>
    <w:p w14:paraId="282F273B" w14:textId="77777777" w:rsidR="006240FB" w:rsidRDefault="006240FB" w:rsidP="006240FB">
      <w:pPr>
        <w:rPr>
          <w:b/>
          <w:bCs/>
        </w:rPr>
      </w:pPr>
    </w:p>
    <w:p w14:paraId="2EE0AF0B" w14:textId="77B65030" w:rsidR="006240FB" w:rsidRPr="006240FB" w:rsidRDefault="006240FB" w:rsidP="006240FB">
      <w:pPr>
        <w:rPr>
          <w:b/>
          <w:bCs/>
        </w:rPr>
      </w:pPr>
      <w:r w:rsidRPr="006240FB">
        <w:rPr>
          <w:b/>
          <w:bCs/>
        </w:rPr>
        <w:t>Usage</w:t>
      </w:r>
    </w:p>
    <w:p w14:paraId="7CA8106F" w14:textId="77777777" w:rsidR="006240FB" w:rsidRPr="006240FB" w:rsidRDefault="006240FB" w:rsidP="006240FB">
      <w:r w:rsidRPr="006240FB">
        <w:t>PowerShell shall be used for:</w:t>
      </w:r>
    </w:p>
    <w:p w14:paraId="568B718D" w14:textId="77777777" w:rsidR="006240FB" w:rsidRPr="006240FB" w:rsidRDefault="006240FB">
      <w:pPr>
        <w:numPr>
          <w:ilvl w:val="0"/>
          <w:numId w:val="18"/>
        </w:numPr>
      </w:pPr>
      <w:r w:rsidRPr="006240FB">
        <w:t>Application startup</w:t>
      </w:r>
    </w:p>
    <w:p w14:paraId="3E90188C" w14:textId="77777777" w:rsidR="006240FB" w:rsidRPr="006240FB" w:rsidRDefault="006240FB">
      <w:pPr>
        <w:numPr>
          <w:ilvl w:val="0"/>
          <w:numId w:val="18"/>
        </w:numPr>
      </w:pPr>
      <w:r w:rsidRPr="006240FB">
        <w:t>Configuration loading</w:t>
      </w:r>
    </w:p>
    <w:p w14:paraId="390A8309" w14:textId="77777777" w:rsidR="006240FB" w:rsidRPr="006240FB" w:rsidRDefault="006240FB">
      <w:pPr>
        <w:numPr>
          <w:ilvl w:val="0"/>
          <w:numId w:val="18"/>
        </w:numPr>
      </w:pPr>
      <w:r w:rsidRPr="006240FB">
        <w:t>Catalog processing</w:t>
      </w:r>
    </w:p>
    <w:p w14:paraId="6351B161" w14:textId="77777777" w:rsidR="006240FB" w:rsidRPr="006240FB" w:rsidRDefault="006240FB">
      <w:pPr>
        <w:numPr>
          <w:ilvl w:val="0"/>
          <w:numId w:val="18"/>
        </w:numPr>
      </w:pPr>
      <w:r w:rsidRPr="006240FB">
        <w:t>Manifest generation</w:t>
      </w:r>
    </w:p>
    <w:p w14:paraId="500ED085" w14:textId="77777777" w:rsidR="006240FB" w:rsidRPr="006240FB" w:rsidRDefault="006240FB">
      <w:pPr>
        <w:numPr>
          <w:ilvl w:val="0"/>
          <w:numId w:val="18"/>
        </w:numPr>
      </w:pPr>
      <w:r w:rsidRPr="006240FB">
        <w:t>Deployment orchestration</w:t>
      </w:r>
    </w:p>
    <w:p w14:paraId="636268F0" w14:textId="77777777" w:rsidR="006240FB" w:rsidRPr="006240FB" w:rsidRDefault="006240FB">
      <w:pPr>
        <w:numPr>
          <w:ilvl w:val="0"/>
          <w:numId w:val="18"/>
        </w:numPr>
      </w:pPr>
      <w:r w:rsidRPr="006240FB">
        <w:t>State management</w:t>
      </w:r>
    </w:p>
    <w:p w14:paraId="5160AB3C" w14:textId="77777777" w:rsidR="006240FB" w:rsidRPr="006240FB" w:rsidRDefault="006240FB">
      <w:pPr>
        <w:numPr>
          <w:ilvl w:val="0"/>
          <w:numId w:val="18"/>
        </w:numPr>
      </w:pPr>
      <w:r w:rsidRPr="006240FB">
        <w:t>Logging</w:t>
      </w:r>
    </w:p>
    <w:p w14:paraId="030EC0CA" w14:textId="46ED3CAD" w:rsidR="006240FB" w:rsidRPr="00A96CE6" w:rsidRDefault="006240FB">
      <w:pPr>
        <w:numPr>
          <w:ilvl w:val="0"/>
          <w:numId w:val="18"/>
        </w:numPr>
      </w:pPr>
      <w:r w:rsidRPr="006240FB">
        <w:t>User interface orchestration</w:t>
      </w:r>
    </w:p>
    <w:p w14:paraId="7E38E637" w14:textId="4A772A9B" w:rsidR="008C791E" w:rsidRDefault="008C791E" w:rsidP="008C791E">
      <w:pPr>
        <w:pStyle w:val="Heading2"/>
      </w:pPr>
      <w:r>
        <w:t>Runtime Platform</w:t>
      </w:r>
    </w:p>
    <w:p w14:paraId="3E9975B6" w14:textId="16FD1EEA" w:rsidR="008C791E" w:rsidRPr="00B40025" w:rsidRDefault="008C791E" w:rsidP="00B40025">
      <w:r w:rsidRPr="008C791E">
        <w:rPr>
          <w:b/>
          <w:bCs/>
        </w:rPr>
        <w:t>.NET 8</w:t>
      </w:r>
    </w:p>
    <w:p w14:paraId="2045939F" w14:textId="77777777" w:rsidR="008C791E" w:rsidRPr="008C791E" w:rsidRDefault="008C791E" w:rsidP="008C791E">
      <w:r w:rsidRPr="008C791E">
        <w:t>PDD v2 shall execute on .NET 8 through PowerShell 7.</w:t>
      </w:r>
    </w:p>
    <w:p w14:paraId="5F2055A2" w14:textId="77777777" w:rsidR="00B40025" w:rsidRDefault="00B40025" w:rsidP="00B40025">
      <w:pPr>
        <w:rPr>
          <w:b/>
          <w:bCs/>
        </w:rPr>
      </w:pPr>
    </w:p>
    <w:p w14:paraId="283CFFB3" w14:textId="4ECB0F8C" w:rsidR="008C791E" w:rsidRPr="008C791E" w:rsidRDefault="008C791E" w:rsidP="00B40025">
      <w:pPr>
        <w:rPr>
          <w:b/>
          <w:bCs/>
        </w:rPr>
      </w:pPr>
      <w:r w:rsidRPr="008C791E">
        <w:rPr>
          <w:b/>
          <w:bCs/>
        </w:rPr>
        <w:t>Rationale</w:t>
      </w:r>
    </w:p>
    <w:p w14:paraId="472A2DB3" w14:textId="77777777" w:rsidR="008C791E" w:rsidRPr="008C791E" w:rsidRDefault="008C791E" w:rsidP="008C791E">
      <w:r w:rsidRPr="008C791E">
        <w:t>.NET 8 provides:</w:t>
      </w:r>
    </w:p>
    <w:p w14:paraId="3828044B" w14:textId="77777777" w:rsidR="008C791E" w:rsidRPr="008C791E" w:rsidRDefault="008C791E">
      <w:pPr>
        <w:numPr>
          <w:ilvl w:val="0"/>
          <w:numId w:val="19"/>
        </w:numPr>
      </w:pPr>
      <w:r w:rsidRPr="008C791E">
        <w:t>Long-term platform support</w:t>
      </w:r>
    </w:p>
    <w:p w14:paraId="72398A09" w14:textId="77777777" w:rsidR="008C791E" w:rsidRPr="008C791E" w:rsidRDefault="008C791E">
      <w:pPr>
        <w:numPr>
          <w:ilvl w:val="0"/>
          <w:numId w:val="19"/>
        </w:numPr>
      </w:pPr>
      <w:r w:rsidRPr="008C791E">
        <w:t>Modern runtime capabilities</w:t>
      </w:r>
    </w:p>
    <w:p w14:paraId="24715E7A" w14:textId="77777777" w:rsidR="008C791E" w:rsidRPr="008C791E" w:rsidRDefault="008C791E">
      <w:pPr>
        <w:numPr>
          <w:ilvl w:val="0"/>
          <w:numId w:val="19"/>
        </w:numPr>
      </w:pPr>
      <w:r w:rsidRPr="008C791E">
        <w:t>Improved performance</w:t>
      </w:r>
    </w:p>
    <w:p w14:paraId="2C4234AE" w14:textId="77777777" w:rsidR="008C791E" w:rsidRPr="008C791E" w:rsidRDefault="008C791E">
      <w:pPr>
        <w:numPr>
          <w:ilvl w:val="0"/>
          <w:numId w:val="19"/>
        </w:numPr>
      </w:pPr>
      <w:r w:rsidRPr="008C791E">
        <w:t>Native WPF support</w:t>
      </w:r>
    </w:p>
    <w:p w14:paraId="02EBC032" w14:textId="77777777" w:rsidR="008C791E" w:rsidRPr="008C791E" w:rsidRDefault="008C791E">
      <w:pPr>
        <w:numPr>
          <w:ilvl w:val="0"/>
          <w:numId w:val="19"/>
        </w:numPr>
      </w:pPr>
      <w:r w:rsidRPr="008C791E">
        <w:t>Strong Windows integration</w:t>
      </w:r>
    </w:p>
    <w:p w14:paraId="2938EE7F" w14:textId="77777777" w:rsidR="008C791E" w:rsidRPr="008C791E" w:rsidRDefault="008C791E">
      <w:pPr>
        <w:numPr>
          <w:ilvl w:val="0"/>
          <w:numId w:val="19"/>
        </w:numPr>
      </w:pPr>
      <w:r w:rsidRPr="008C791E">
        <w:t>Access to modern libraries</w:t>
      </w:r>
    </w:p>
    <w:p w14:paraId="194D30F2" w14:textId="77777777" w:rsidR="00B40025" w:rsidRDefault="00B40025" w:rsidP="00B40025">
      <w:pPr>
        <w:rPr>
          <w:b/>
          <w:bCs/>
        </w:rPr>
      </w:pPr>
    </w:p>
    <w:p w14:paraId="082237B0" w14:textId="699F24A1" w:rsidR="008C791E" w:rsidRPr="008C791E" w:rsidRDefault="008C791E" w:rsidP="00B40025">
      <w:pPr>
        <w:rPr>
          <w:b/>
          <w:bCs/>
        </w:rPr>
      </w:pPr>
      <w:r w:rsidRPr="008C791E">
        <w:rPr>
          <w:b/>
          <w:bCs/>
        </w:rPr>
        <w:t>Usage</w:t>
      </w:r>
    </w:p>
    <w:p w14:paraId="23BF123D" w14:textId="77777777" w:rsidR="008C791E" w:rsidRPr="008C791E" w:rsidRDefault="008C791E" w:rsidP="008C791E">
      <w:r w:rsidRPr="008C791E">
        <w:t>.NET will provide:</w:t>
      </w:r>
    </w:p>
    <w:p w14:paraId="742B6395" w14:textId="77777777" w:rsidR="008C791E" w:rsidRPr="008C791E" w:rsidRDefault="008C791E">
      <w:pPr>
        <w:numPr>
          <w:ilvl w:val="0"/>
          <w:numId w:val="20"/>
        </w:numPr>
      </w:pPr>
      <w:r w:rsidRPr="008C791E">
        <w:t>Runtime platform support</w:t>
      </w:r>
    </w:p>
    <w:p w14:paraId="3F983886" w14:textId="77777777" w:rsidR="008C791E" w:rsidRPr="008C791E" w:rsidRDefault="008C791E">
      <w:pPr>
        <w:numPr>
          <w:ilvl w:val="0"/>
          <w:numId w:val="20"/>
        </w:numPr>
      </w:pPr>
      <w:r w:rsidRPr="008C791E">
        <w:lastRenderedPageBreak/>
        <w:t>WPF user interface services</w:t>
      </w:r>
    </w:p>
    <w:p w14:paraId="4DBD4E03" w14:textId="77777777" w:rsidR="008C791E" w:rsidRPr="008C791E" w:rsidRDefault="008C791E">
      <w:pPr>
        <w:numPr>
          <w:ilvl w:val="0"/>
          <w:numId w:val="20"/>
        </w:numPr>
      </w:pPr>
      <w:r w:rsidRPr="008C791E">
        <w:t>Serialization services</w:t>
      </w:r>
    </w:p>
    <w:p w14:paraId="7266A10E" w14:textId="77777777" w:rsidR="008C791E" w:rsidRPr="008C791E" w:rsidRDefault="008C791E">
      <w:pPr>
        <w:numPr>
          <w:ilvl w:val="0"/>
          <w:numId w:val="20"/>
        </w:numPr>
      </w:pPr>
      <w:r w:rsidRPr="008C791E">
        <w:t>File system services</w:t>
      </w:r>
    </w:p>
    <w:p w14:paraId="663D795D" w14:textId="77777777" w:rsidR="008C791E" w:rsidRPr="008C791E" w:rsidRDefault="008C791E">
      <w:pPr>
        <w:numPr>
          <w:ilvl w:val="0"/>
          <w:numId w:val="20"/>
        </w:numPr>
      </w:pPr>
      <w:r w:rsidRPr="008C791E">
        <w:t>Process execution services</w:t>
      </w:r>
    </w:p>
    <w:p w14:paraId="1526F1E5" w14:textId="6A08FFE6" w:rsidR="008C791E" w:rsidRPr="008C791E" w:rsidRDefault="008C791E">
      <w:pPr>
        <w:numPr>
          <w:ilvl w:val="0"/>
          <w:numId w:val="20"/>
        </w:numPr>
      </w:pPr>
      <w:r w:rsidRPr="008C791E">
        <w:t>Configuration support</w:t>
      </w:r>
    </w:p>
    <w:p w14:paraId="18C2C8BC" w14:textId="1BA1EADB" w:rsidR="003914B0" w:rsidRDefault="003914B0" w:rsidP="003914B0">
      <w:pPr>
        <w:pStyle w:val="Heading2"/>
      </w:pPr>
      <w:r>
        <w:t>User Interface Technology</w:t>
      </w:r>
    </w:p>
    <w:p w14:paraId="7A914A83" w14:textId="77777777" w:rsidR="003914B0" w:rsidRPr="003914B0" w:rsidRDefault="003914B0" w:rsidP="00C377ED">
      <w:pPr>
        <w:rPr>
          <w:b/>
          <w:bCs/>
        </w:rPr>
      </w:pPr>
      <w:r w:rsidRPr="003914B0">
        <w:rPr>
          <w:b/>
          <w:bCs/>
        </w:rPr>
        <w:t>Windows Presentation Foundation (WPF)</w:t>
      </w:r>
    </w:p>
    <w:p w14:paraId="32E47209" w14:textId="77777777" w:rsidR="003914B0" w:rsidRPr="003914B0" w:rsidRDefault="003914B0" w:rsidP="003914B0">
      <w:r w:rsidRPr="003914B0">
        <w:t>The PDD v2 graphical interface shall be implemented using WPF.</w:t>
      </w:r>
    </w:p>
    <w:p w14:paraId="7CFB38BE" w14:textId="77777777" w:rsidR="00F908E3" w:rsidRDefault="00F908E3" w:rsidP="00F908E3">
      <w:pPr>
        <w:rPr>
          <w:b/>
          <w:bCs/>
        </w:rPr>
      </w:pPr>
    </w:p>
    <w:p w14:paraId="00F79339" w14:textId="29BE1A14" w:rsidR="003914B0" w:rsidRPr="003914B0" w:rsidRDefault="003914B0" w:rsidP="00F908E3">
      <w:pPr>
        <w:rPr>
          <w:b/>
          <w:bCs/>
        </w:rPr>
      </w:pPr>
      <w:r w:rsidRPr="003914B0">
        <w:rPr>
          <w:b/>
          <w:bCs/>
        </w:rPr>
        <w:t>Rationale</w:t>
      </w:r>
    </w:p>
    <w:p w14:paraId="34D79DEA" w14:textId="77777777" w:rsidR="003914B0" w:rsidRPr="003914B0" w:rsidRDefault="003914B0" w:rsidP="003914B0">
      <w:r w:rsidRPr="003914B0">
        <w:t>WPF was selected because:</w:t>
      </w:r>
    </w:p>
    <w:p w14:paraId="4ED1FA4B" w14:textId="77777777" w:rsidR="003914B0" w:rsidRPr="003914B0" w:rsidRDefault="003914B0">
      <w:pPr>
        <w:numPr>
          <w:ilvl w:val="0"/>
          <w:numId w:val="21"/>
        </w:numPr>
      </w:pPr>
      <w:r w:rsidRPr="003914B0">
        <w:t>Native Windows user interface framework</w:t>
      </w:r>
    </w:p>
    <w:p w14:paraId="687BDDE2" w14:textId="77777777" w:rsidR="003914B0" w:rsidRPr="003914B0" w:rsidRDefault="003914B0">
      <w:pPr>
        <w:numPr>
          <w:ilvl w:val="0"/>
          <w:numId w:val="21"/>
        </w:numPr>
      </w:pPr>
      <w:r w:rsidRPr="003914B0">
        <w:t>Strong PowerShell integration</w:t>
      </w:r>
    </w:p>
    <w:p w14:paraId="72FC05F5" w14:textId="77777777" w:rsidR="003914B0" w:rsidRPr="003914B0" w:rsidRDefault="003914B0">
      <w:pPr>
        <w:numPr>
          <w:ilvl w:val="0"/>
          <w:numId w:val="21"/>
        </w:numPr>
      </w:pPr>
      <w:r w:rsidRPr="003914B0">
        <w:t>Supports modern layouts</w:t>
      </w:r>
    </w:p>
    <w:p w14:paraId="497D868F" w14:textId="77777777" w:rsidR="003914B0" w:rsidRPr="003914B0" w:rsidRDefault="003914B0">
      <w:pPr>
        <w:numPr>
          <w:ilvl w:val="0"/>
          <w:numId w:val="21"/>
        </w:numPr>
      </w:pPr>
      <w:r w:rsidRPr="003914B0">
        <w:t>Supports data binding</w:t>
      </w:r>
    </w:p>
    <w:p w14:paraId="6F9FEDD8" w14:textId="77777777" w:rsidR="003914B0" w:rsidRPr="003914B0" w:rsidRDefault="003914B0">
      <w:pPr>
        <w:numPr>
          <w:ilvl w:val="0"/>
          <w:numId w:val="21"/>
        </w:numPr>
      </w:pPr>
      <w:r w:rsidRPr="003914B0">
        <w:t>Mature and stable technology</w:t>
      </w:r>
    </w:p>
    <w:p w14:paraId="657465C3" w14:textId="77777777" w:rsidR="003914B0" w:rsidRPr="003914B0" w:rsidRDefault="003914B0">
      <w:pPr>
        <w:numPr>
          <w:ilvl w:val="0"/>
          <w:numId w:val="21"/>
        </w:numPr>
      </w:pPr>
      <w:r w:rsidRPr="003914B0">
        <w:t>Suitable for desktop administrative tools</w:t>
      </w:r>
    </w:p>
    <w:p w14:paraId="3F519550" w14:textId="77777777" w:rsidR="00F908E3" w:rsidRDefault="00F908E3" w:rsidP="00F908E3">
      <w:pPr>
        <w:rPr>
          <w:b/>
          <w:bCs/>
        </w:rPr>
      </w:pPr>
    </w:p>
    <w:p w14:paraId="7DADAE0C" w14:textId="7164B3C6" w:rsidR="00F908E3" w:rsidRPr="00F908E3" w:rsidRDefault="00F908E3" w:rsidP="00F908E3">
      <w:pPr>
        <w:rPr>
          <w:b/>
          <w:bCs/>
        </w:rPr>
      </w:pPr>
      <w:r w:rsidRPr="00F908E3">
        <w:rPr>
          <w:b/>
          <w:bCs/>
        </w:rPr>
        <w:t>Responsibilities</w:t>
      </w:r>
    </w:p>
    <w:p w14:paraId="0AFB0EC7" w14:textId="77777777" w:rsidR="00F908E3" w:rsidRPr="00F908E3" w:rsidRDefault="00F908E3" w:rsidP="00F908E3">
      <w:r w:rsidRPr="00F908E3">
        <w:t>The WPF layer shall support:</w:t>
      </w:r>
    </w:p>
    <w:p w14:paraId="5C72AB0D" w14:textId="77777777" w:rsidR="00F908E3" w:rsidRPr="00F908E3" w:rsidRDefault="00F908E3">
      <w:pPr>
        <w:numPr>
          <w:ilvl w:val="0"/>
          <w:numId w:val="22"/>
        </w:numPr>
      </w:pPr>
      <w:r w:rsidRPr="00F908E3">
        <w:t>Application display</w:t>
      </w:r>
    </w:p>
    <w:p w14:paraId="36190BDB" w14:textId="77777777" w:rsidR="00F908E3" w:rsidRPr="00F908E3" w:rsidRDefault="00F908E3">
      <w:pPr>
        <w:numPr>
          <w:ilvl w:val="0"/>
          <w:numId w:val="22"/>
        </w:numPr>
      </w:pPr>
      <w:r w:rsidRPr="00F908E3">
        <w:t>Toolbox filtering</w:t>
      </w:r>
    </w:p>
    <w:p w14:paraId="79E8AD3E" w14:textId="77777777" w:rsidR="00F908E3" w:rsidRPr="00F908E3" w:rsidRDefault="00F908E3">
      <w:pPr>
        <w:numPr>
          <w:ilvl w:val="0"/>
          <w:numId w:val="22"/>
        </w:numPr>
      </w:pPr>
      <w:r w:rsidRPr="00F908E3">
        <w:t>Optional application filtering</w:t>
      </w:r>
    </w:p>
    <w:p w14:paraId="6E4B17CF" w14:textId="77777777" w:rsidR="00F908E3" w:rsidRPr="00F908E3" w:rsidRDefault="00F908E3">
      <w:pPr>
        <w:numPr>
          <w:ilvl w:val="0"/>
          <w:numId w:val="22"/>
        </w:numPr>
      </w:pPr>
      <w:r w:rsidRPr="00F908E3">
        <w:t>Search functionality</w:t>
      </w:r>
    </w:p>
    <w:p w14:paraId="51DD5CCE" w14:textId="77777777" w:rsidR="00F908E3" w:rsidRPr="00F908E3" w:rsidRDefault="00F908E3">
      <w:pPr>
        <w:numPr>
          <w:ilvl w:val="0"/>
          <w:numId w:val="22"/>
        </w:numPr>
      </w:pPr>
      <w:r w:rsidRPr="00F908E3">
        <w:t>Deployment creation</w:t>
      </w:r>
    </w:p>
    <w:p w14:paraId="343E2760" w14:textId="77777777" w:rsidR="00F908E3" w:rsidRPr="00F908E3" w:rsidRDefault="00F908E3">
      <w:pPr>
        <w:numPr>
          <w:ilvl w:val="0"/>
          <w:numId w:val="22"/>
        </w:numPr>
      </w:pPr>
      <w:r w:rsidRPr="00F908E3">
        <w:t>Deployment monitoring</w:t>
      </w:r>
    </w:p>
    <w:p w14:paraId="4F794DDD" w14:textId="77777777" w:rsidR="00F908E3" w:rsidRPr="00F908E3" w:rsidRDefault="00F908E3">
      <w:pPr>
        <w:numPr>
          <w:ilvl w:val="0"/>
          <w:numId w:val="22"/>
        </w:numPr>
      </w:pPr>
      <w:r w:rsidRPr="00F908E3">
        <w:t>Deployment status display</w:t>
      </w:r>
    </w:p>
    <w:p w14:paraId="0B54E2E1" w14:textId="77777777" w:rsidR="00C377ED" w:rsidRDefault="00C377ED" w:rsidP="00F908E3">
      <w:pPr>
        <w:rPr>
          <w:b/>
          <w:bCs/>
        </w:rPr>
      </w:pPr>
    </w:p>
    <w:p w14:paraId="7BACF5C4" w14:textId="2A975998" w:rsidR="00F908E3" w:rsidRPr="00F908E3" w:rsidRDefault="00F908E3" w:rsidP="00F908E3">
      <w:pPr>
        <w:rPr>
          <w:b/>
          <w:bCs/>
        </w:rPr>
      </w:pPr>
      <w:r w:rsidRPr="00F908E3">
        <w:rPr>
          <w:b/>
          <w:bCs/>
        </w:rPr>
        <w:t>Design Constraint</w:t>
      </w:r>
    </w:p>
    <w:p w14:paraId="355D6248" w14:textId="77777777" w:rsidR="00F908E3" w:rsidRPr="00F908E3" w:rsidRDefault="00F908E3" w:rsidP="00F908E3">
      <w:r w:rsidRPr="00F908E3">
        <w:t>The user interface shall not contain deployment-processing logic.</w:t>
      </w:r>
    </w:p>
    <w:p w14:paraId="2629B3E7" w14:textId="5BEB69F4" w:rsidR="003914B0" w:rsidRPr="003914B0" w:rsidRDefault="00F908E3" w:rsidP="003914B0">
      <w:r w:rsidRPr="00F908E3">
        <w:t>Business logic shall remain within the application engines.</w:t>
      </w:r>
    </w:p>
    <w:p w14:paraId="0EF9EDA5" w14:textId="4FF82183" w:rsidR="00C377ED" w:rsidRDefault="00C377ED" w:rsidP="00C377ED">
      <w:pPr>
        <w:pStyle w:val="Heading2"/>
      </w:pPr>
      <w:r>
        <w:t>Configuration Format</w:t>
      </w:r>
    </w:p>
    <w:p w14:paraId="71FC4C45" w14:textId="0FAD5E6F" w:rsidR="002C46B4" w:rsidRPr="002C46B4" w:rsidRDefault="002C46B4" w:rsidP="002C46B4">
      <w:r w:rsidRPr="002C46B4">
        <w:rPr>
          <w:b/>
          <w:bCs/>
        </w:rPr>
        <w:t>Config.ini</w:t>
      </w:r>
    </w:p>
    <w:p w14:paraId="7706D9CA" w14:textId="77777777" w:rsidR="002C46B4" w:rsidRPr="002C46B4" w:rsidRDefault="002C46B4" w:rsidP="002C46B4">
      <w:r w:rsidRPr="002C46B4">
        <w:t>The initial PDD v2 implementation shall continue utilizing the existing Config.ini configuration model.</w:t>
      </w:r>
    </w:p>
    <w:p w14:paraId="77E97A4E" w14:textId="77777777" w:rsidR="002C46B4" w:rsidRDefault="002C46B4" w:rsidP="002C46B4">
      <w:pPr>
        <w:rPr>
          <w:b/>
          <w:bCs/>
        </w:rPr>
      </w:pPr>
    </w:p>
    <w:p w14:paraId="5CDE1BC8" w14:textId="0F1A1D7A" w:rsidR="002C46B4" w:rsidRPr="002C46B4" w:rsidRDefault="002C46B4" w:rsidP="002C46B4">
      <w:pPr>
        <w:rPr>
          <w:b/>
          <w:bCs/>
        </w:rPr>
      </w:pPr>
      <w:r w:rsidRPr="002C46B4">
        <w:rPr>
          <w:b/>
          <w:bCs/>
        </w:rPr>
        <w:t>Rationale</w:t>
      </w:r>
    </w:p>
    <w:p w14:paraId="4FDCBC2B" w14:textId="77777777" w:rsidR="002C46B4" w:rsidRPr="002C46B4" w:rsidRDefault="002C46B4" w:rsidP="002C46B4">
      <w:r w:rsidRPr="002C46B4">
        <w:t>Maintaining compatibility with Config.ini:</w:t>
      </w:r>
    </w:p>
    <w:p w14:paraId="622BA8C4" w14:textId="77777777" w:rsidR="002C46B4" w:rsidRPr="002C46B4" w:rsidRDefault="002C46B4">
      <w:pPr>
        <w:numPr>
          <w:ilvl w:val="0"/>
          <w:numId w:val="23"/>
        </w:numPr>
      </w:pPr>
      <w:r w:rsidRPr="002C46B4">
        <w:t>Preserves existing operational processes</w:t>
      </w:r>
    </w:p>
    <w:p w14:paraId="3FF65DAA" w14:textId="77777777" w:rsidR="002C46B4" w:rsidRPr="002C46B4" w:rsidRDefault="002C46B4">
      <w:pPr>
        <w:numPr>
          <w:ilvl w:val="0"/>
          <w:numId w:val="23"/>
        </w:numPr>
      </w:pPr>
      <w:r w:rsidRPr="002C46B4">
        <w:t>Minimizes administrator retraining</w:t>
      </w:r>
    </w:p>
    <w:p w14:paraId="69742343" w14:textId="77777777" w:rsidR="002C46B4" w:rsidRPr="002C46B4" w:rsidRDefault="002C46B4">
      <w:pPr>
        <w:numPr>
          <w:ilvl w:val="0"/>
          <w:numId w:val="23"/>
        </w:numPr>
      </w:pPr>
      <w:r w:rsidRPr="002C46B4">
        <w:t>Avoids unnecessary migration effort</w:t>
      </w:r>
    </w:p>
    <w:p w14:paraId="2779BFBF" w14:textId="77777777" w:rsidR="002C46B4" w:rsidRPr="002C46B4" w:rsidRDefault="002C46B4">
      <w:pPr>
        <w:numPr>
          <w:ilvl w:val="0"/>
          <w:numId w:val="23"/>
        </w:numPr>
      </w:pPr>
      <w:r w:rsidRPr="002C46B4">
        <w:t>Supports existing deployment workflows</w:t>
      </w:r>
    </w:p>
    <w:p w14:paraId="04BDC647" w14:textId="77777777" w:rsidR="002C46B4" w:rsidRPr="002C46B4" w:rsidRDefault="002C46B4">
      <w:pPr>
        <w:numPr>
          <w:ilvl w:val="0"/>
          <w:numId w:val="23"/>
        </w:numPr>
      </w:pPr>
      <w:r w:rsidRPr="002C46B4">
        <w:t>Maintains compatibility with current repository structures</w:t>
      </w:r>
    </w:p>
    <w:p w14:paraId="1B1EB50F" w14:textId="77777777" w:rsidR="002C46B4" w:rsidRDefault="002C46B4" w:rsidP="002C46B4">
      <w:pPr>
        <w:rPr>
          <w:b/>
          <w:bCs/>
        </w:rPr>
      </w:pPr>
    </w:p>
    <w:p w14:paraId="7F6C34A2" w14:textId="71D1DD2B" w:rsidR="002C46B4" w:rsidRPr="002C46B4" w:rsidRDefault="002C46B4" w:rsidP="002C46B4">
      <w:pPr>
        <w:rPr>
          <w:b/>
          <w:bCs/>
        </w:rPr>
      </w:pPr>
      <w:r w:rsidRPr="002C46B4">
        <w:rPr>
          <w:b/>
          <w:bCs/>
        </w:rPr>
        <w:t>Configuration Categories</w:t>
      </w:r>
    </w:p>
    <w:p w14:paraId="752C1672" w14:textId="77777777" w:rsidR="002C46B4" w:rsidRPr="002C46B4" w:rsidRDefault="002C46B4" w:rsidP="002C46B4">
      <w:r w:rsidRPr="002C46B4">
        <w:lastRenderedPageBreak/>
        <w:t>The platform configuration shall define:</w:t>
      </w:r>
    </w:p>
    <w:p w14:paraId="37660D53" w14:textId="77777777" w:rsidR="002C46B4" w:rsidRPr="002C46B4" w:rsidRDefault="002C46B4">
      <w:pPr>
        <w:numPr>
          <w:ilvl w:val="0"/>
          <w:numId w:val="24"/>
        </w:numPr>
      </w:pPr>
      <w:r w:rsidRPr="002C46B4">
        <w:t>Repository locations</w:t>
      </w:r>
    </w:p>
    <w:p w14:paraId="6119F102" w14:textId="77777777" w:rsidR="002C46B4" w:rsidRPr="002C46B4" w:rsidRDefault="002C46B4">
      <w:pPr>
        <w:numPr>
          <w:ilvl w:val="0"/>
          <w:numId w:val="24"/>
        </w:numPr>
      </w:pPr>
      <w:r w:rsidRPr="002C46B4">
        <w:t>Toolbox mappings</w:t>
      </w:r>
    </w:p>
    <w:p w14:paraId="3B3FBAFC" w14:textId="77777777" w:rsidR="002C46B4" w:rsidRPr="002C46B4" w:rsidRDefault="002C46B4">
      <w:pPr>
        <w:numPr>
          <w:ilvl w:val="0"/>
          <w:numId w:val="24"/>
        </w:numPr>
      </w:pPr>
      <w:r w:rsidRPr="002C46B4">
        <w:t>Catalog definitions</w:t>
      </w:r>
    </w:p>
    <w:p w14:paraId="16F5268C" w14:textId="77777777" w:rsidR="002C46B4" w:rsidRPr="002C46B4" w:rsidRDefault="002C46B4">
      <w:pPr>
        <w:numPr>
          <w:ilvl w:val="0"/>
          <w:numId w:val="24"/>
        </w:numPr>
      </w:pPr>
      <w:r w:rsidRPr="002C46B4">
        <w:t>Deployment defaults</w:t>
      </w:r>
    </w:p>
    <w:p w14:paraId="55D489E5" w14:textId="77777777" w:rsidR="002C46B4" w:rsidRPr="002C46B4" w:rsidRDefault="002C46B4">
      <w:pPr>
        <w:numPr>
          <w:ilvl w:val="0"/>
          <w:numId w:val="24"/>
        </w:numPr>
      </w:pPr>
      <w:r w:rsidRPr="002C46B4">
        <w:t>User interface defaults</w:t>
      </w:r>
    </w:p>
    <w:p w14:paraId="37E4D667" w14:textId="77777777" w:rsidR="002C46B4" w:rsidRDefault="002C46B4" w:rsidP="00C377ED"/>
    <w:p w14:paraId="59DF6971" w14:textId="77777777" w:rsidR="0040055F" w:rsidRPr="0040055F" w:rsidRDefault="0040055F" w:rsidP="0040055F">
      <w:pPr>
        <w:rPr>
          <w:b/>
          <w:bCs/>
        </w:rPr>
      </w:pPr>
      <w:r w:rsidRPr="0040055F">
        <w:rPr>
          <w:b/>
          <w:bCs/>
        </w:rPr>
        <w:t>Future Considerations</w:t>
      </w:r>
    </w:p>
    <w:p w14:paraId="6ADCFDFF" w14:textId="77777777" w:rsidR="0040055F" w:rsidRPr="0040055F" w:rsidRDefault="0040055F" w:rsidP="0040055F">
      <w:r w:rsidRPr="0040055F">
        <w:t>The Platform Configuration Engine shall abstract the underlying configuration format.</w:t>
      </w:r>
    </w:p>
    <w:p w14:paraId="3B0919B2" w14:textId="77777777" w:rsidR="0040055F" w:rsidRPr="0040055F" w:rsidRDefault="0040055F" w:rsidP="0040055F">
      <w:r w:rsidRPr="0040055F">
        <w:t>Future versions may support:</w:t>
      </w:r>
    </w:p>
    <w:p w14:paraId="672B9774" w14:textId="77777777" w:rsidR="0040055F" w:rsidRPr="0040055F" w:rsidRDefault="0040055F">
      <w:pPr>
        <w:numPr>
          <w:ilvl w:val="0"/>
          <w:numId w:val="25"/>
        </w:numPr>
      </w:pPr>
      <w:r w:rsidRPr="0040055F">
        <w:t>JSON</w:t>
      </w:r>
    </w:p>
    <w:p w14:paraId="0E5E3C86" w14:textId="77777777" w:rsidR="0040055F" w:rsidRPr="0040055F" w:rsidRDefault="0040055F">
      <w:pPr>
        <w:numPr>
          <w:ilvl w:val="0"/>
          <w:numId w:val="25"/>
        </w:numPr>
      </w:pPr>
      <w:r w:rsidRPr="0040055F">
        <w:t>YAML</w:t>
      </w:r>
    </w:p>
    <w:p w14:paraId="50448C10" w14:textId="77777777" w:rsidR="0040055F" w:rsidRPr="0040055F" w:rsidRDefault="0040055F">
      <w:pPr>
        <w:numPr>
          <w:ilvl w:val="0"/>
          <w:numId w:val="25"/>
        </w:numPr>
      </w:pPr>
      <w:r w:rsidRPr="0040055F">
        <w:t>Database-backed configuration</w:t>
      </w:r>
    </w:p>
    <w:p w14:paraId="46AD89EF" w14:textId="1E7E05A7" w:rsidR="0040055F" w:rsidRPr="00C377ED" w:rsidRDefault="0040055F" w:rsidP="00C377ED">
      <w:r w:rsidRPr="0040055F">
        <w:t>without requiring changes to consumer components.</w:t>
      </w:r>
    </w:p>
    <w:p w14:paraId="7A353264" w14:textId="17ED7148" w:rsidR="00E00DC7" w:rsidRDefault="00E00DC7" w:rsidP="00E00DC7">
      <w:pPr>
        <w:pStyle w:val="Heading2"/>
      </w:pPr>
      <w:r>
        <w:t>Deployment Manifest Format</w:t>
      </w:r>
    </w:p>
    <w:p w14:paraId="1FEAA385" w14:textId="222016E0" w:rsidR="00E00DC7" w:rsidRPr="00E00DC7" w:rsidRDefault="00E00DC7" w:rsidP="00E00DC7">
      <w:r w:rsidRPr="00E00DC7">
        <w:rPr>
          <w:b/>
          <w:bCs/>
        </w:rPr>
        <w:t>INI Format</w:t>
      </w:r>
    </w:p>
    <w:p w14:paraId="078FE981" w14:textId="77777777" w:rsidR="00E00DC7" w:rsidRPr="00E00DC7" w:rsidRDefault="00E00DC7" w:rsidP="00E00DC7">
      <w:r w:rsidRPr="00E00DC7">
        <w:t>Deployment manifests shall continue utilizing the existing INI structure.</w:t>
      </w:r>
    </w:p>
    <w:p w14:paraId="3170B12F" w14:textId="77777777" w:rsidR="00E00DC7" w:rsidRDefault="00E00DC7" w:rsidP="00E00DC7">
      <w:pPr>
        <w:rPr>
          <w:b/>
          <w:bCs/>
        </w:rPr>
      </w:pPr>
    </w:p>
    <w:p w14:paraId="36FDB894" w14:textId="78FD88A9" w:rsidR="00E00DC7" w:rsidRPr="00E00DC7" w:rsidRDefault="00E00DC7" w:rsidP="00E00DC7">
      <w:pPr>
        <w:rPr>
          <w:b/>
          <w:bCs/>
        </w:rPr>
      </w:pPr>
      <w:r w:rsidRPr="00E00DC7">
        <w:rPr>
          <w:b/>
          <w:bCs/>
        </w:rPr>
        <w:t>Rationale</w:t>
      </w:r>
    </w:p>
    <w:p w14:paraId="3E9EE0E1" w14:textId="77777777" w:rsidR="00E00DC7" w:rsidRPr="00E00DC7" w:rsidRDefault="00E00DC7" w:rsidP="00E00DC7">
      <w:r w:rsidRPr="00E00DC7">
        <w:t>Maintaining the existing manifest format:</w:t>
      </w:r>
    </w:p>
    <w:p w14:paraId="7025ECC7" w14:textId="77777777" w:rsidR="00E00DC7" w:rsidRPr="00E00DC7" w:rsidRDefault="00E00DC7">
      <w:pPr>
        <w:numPr>
          <w:ilvl w:val="0"/>
          <w:numId w:val="26"/>
        </w:numPr>
      </w:pPr>
      <w:r w:rsidRPr="00E00DC7">
        <w:t>Preserves compatibility</w:t>
      </w:r>
    </w:p>
    <w:p w14:paraId="79F994B6" w14:textId="77777777" w:rsidR="00E00DC7" w:rsidRPr="00E00DC7" w:rsidRDefault="00E00DC7">
      <w:pPr>
        <w:numPr>
          <w:ilvl w:val="0"/>
          <w:numId w:val="26"/>
        </w:numPr>
      </w:pPr>
      <w:r w:rsidRPr="00E00DC7">
        <w:t>Minimizes migration risk</w:t>
      </w:r>
    </w:p>
    <w:p w14:paraId="76CB0539" w14:textId="77777777" w:rsidR="00E00DC7" w:rsidRPr="00E00DC7" w:rsidRDefault="00E00DC7">
      <w:pPr>
        <w:numPr>
          <w:ilvl w:val="0"/>
          <w:numId w:val="26"/>
        </w:numPr>
      </w:pPr>
      <w:r w:rsidRPr="00E00DC7">
        <w:t>Simplifies troubleshooting</w:t>
      </w:r>
    </w:p>
    <w:p w14:paraId="65944654" w14:textId="77777777" w:rsidR="00E00DC7" w:rsidRPr="00E00DC7" w:rsidRDefault="00E00DC7">
      <w:pPr>
        <w:numPr>
          <w:ilvl w:val="0"/>
          <w:numId w:val="26"/>
        </w:numPr>
      </w:pPr>
      <w:r w:rsidRPr="00E00DC7">
        <w:t>Reduces deployment disruption</w:t>
      </w:r>
    </w:p>
    <w:p w14:paraId="045AF0A4" w14:textId="77777777" w:rsidR="00E00DC7" w:rsidRPr="00E00DC7" w:rsidRDefault="00E00DC7">
      <w:pPr>
        <w:numPr>
          <w:ilvl w:val="0"/>
          <w:numId w:val="26"/>
        </w:numPr>
      </w:pPr>
      <w:r w:rsidRPr="00E00DC7">
        <w:t>Supports coexistence during transition</w:t>
      </w:r>
    </w:p>
    <w:p w14:paraId="017A43FE" w14:textId="77777777" w:rsidR="00E00DC7" w:rsidRDefault="00E00DC7" w:rsidP="00E00DC7">
      <w:pPr>
        <w:rPr>
          <w:b/>
          <w:bCs/>
        </w:rPr>
      </w:pPr>
    </w:p>
    <w:p w14:paraId="2FCE7B2D" w14:textId="2299CDD6" w:rsidR="00E00DC7" w:rsidRPr="00E00DC7" w:rsidRDefault="00E00DC7" w:rsidP="00E00DC7">
      <w:pPr>
        <w:rPr>
          <w:b/>
          <w:bCs/>
        </w:rPr>
      </w:pPr>
      <w:r w:rsidRPr="00E00DC7">
        <w:rPr>
          <w:b/>
          <w:bCs/>
        </w:rPr>
        <w:t>Example Structure</w:t>
      </w:r>
    </w:p>
    <w:p w14:paraId="71D13EB2" w14:textId="77777777" w:rsidR="00CB25A8" w:rsidRPr="00CB25A8" w:rsidRDefault="00CB25A8" w:rsidP="00CB25A8">
      <w:r w:rsidRPr="00CB25A8">
        <w:t>[MAIN]</w:t>
      </w:r>
    </w:p>
    <w:p w14:paraId="035F39FD" w14:textId="77777777" w:rsidR="00CB25A8" w:rsidRPr="00CB25A8" w:rsidRDefault="00CB25A8" w:rsidP="00CB25A8">
      <w:r w:rsidRPr="00CB25A8">
        <w:t>InstallMachinePart=TRUE</w:t>
      </w:r>
    </w:p>
    <w:p w14:paraId="7740542E" w14:textId="77777777" w:rsidR="00CB25A8" w:rsidRPr="00CB25A8" w:rsidRDefault="00CB25A8" w:rsidP="00CB25A8">
      <w:r w:rsidRPr="00CB25A8">
        <w:t>InstallUserPart=TRUE</w:t>
      </w:r>
    </w:p>
    <w:p w14:paraId="79EA6E88" w14:textId="77777777" w:rsidR="00CB25A8" w:rsidRPr="00CB25A8" w:rsidRDefault="00CB25A8" w:rsidP="00CB25A8">
      <w:r w:rsidRPr="00CB25A8">
        <w:t>Steps=35</w:t>
      </w:r>
    </w:p>
    <w:p w14:paraId="319F4122" w14:textId="77777777" w:rsidR="00CB25A8" w:rsidRPr="00CB25A8" w:rsidRDefault="00CB25A8" w:rsidP="00CB25A8"/>
    <w:p w14:paraId="45927437" w14:textId="77777777" w:rsidR="00CB25A8" w:rsidRPr="00CB25A8" w:rsidRDefault="00CB25A8" w:rsidP="00CB25A8">
      <w:r w:rsidRPr="00CB25A8">
        <w:t>[1]</w:t>
      </w:r>
    </w:p>
    <w:p w14:paraId="1E814B08" w14:textId="77777777" w:rsidR="00CB25A8" w:rsidRPr="00CB25A8" w:rsidRDefault="00CB25A8" w:rsidP="00CB25A8">
      <w:r w:rsidRPr="00CB25A8">
        <w:t>Name=Application</w:t>
      </w:r>
    </w:p>
    <w:p w14:paraId="61283EB5" w14:textId="77777777" w:rsidR="00CB25A8" w:rsidRPr="00CB25A8" w:rsidRDefault="00CB25A8" w:rsidP="00CB25A8">
      <w:r w:rsidRPr="00CB25A8">
        <w:t>MachineEXE=</w:t>
      </w:r>
    </w:p>
    <w:p w14:paraId="5FFA868F" w14:textId="77777777" w:rsidR="00CB25A8" w:rsidRPr="00CB25A8" w:rsidRDefault="00CB25A8" w:rsidP="00CB25A8">
      <w:r w:rsidRPr="00CB25A8">
        <w:t>UserEXE=</w:t>
      </w:r>
    </w:p>
    <w:p w14:paraId="29090FDD" w14:textId="77777777" w:rsidR="00CB25A8" w:rsidRPr="00CB25A8" w:rsidRDefault="00CB25A8" w:rsidP="00CB25A8">
      <w:r w:rsidRPr="00CB25A8">
        <w:t>Reboot=FALSE</w:t>
      </w:r>
    </w:p>
    <w:p w14:paraId="5F3E175D" w14:textId="77777777" w:rsidR="00E00DC7" w:rsidRDefault="00E00DC7" w:rsidP="00E00DC7"/>
    <w:p w14:paraId="5A84AC0A" w14:textId="788B34F9" w:rsidR="00CB25A8" w:rsidRPr="00E00DC7" w:rsidRDefault="00CB25A8" w:rsidP="00E00DC7">
      <w:r w:rsidRPr="00CB25A8">
        <w:t>The Manifest Engine will generate this structure while the Installation Engine will consume it.</w:t>
      </w:r>
    </w:p>
    <w:p w14:paraId="096B6219" w14:textId="1D1D17B2" w:rsidR="00B67D09" w:rsidRDefault="00B67D09" w:rsidP="00B67D09">
      <w:pPr>
        <w:pStyle w:val="Heading2"/>
      </w:pPr>
      <w:r>
        <w:t>State Storage Format</w:t>
      </w:r>
    </w:p>
    <w:p w14:paraId="3F855047" w14:textId="67586D65" w:rsidR="00DC44C2" w:rsidRPr="00DC44C2" w:rsidRDefault="00DC44C2" w:rsidP="00DC44C2">
      <w:r w:rsidRPr="00DC44C2">
        <w:rPr>
          <w:b/>
          <w:bCs/>
        </w:rPr>
        <w:t>JSON</w:t>
      </w:r>
    </w:p>
    <w:p w14:paraId="78658383" w14:textId="77777777" w:rsidR="00DC44C2" w:rsidRPr="00DC44C2" w:rsidRDefault="00DC44C2" w:rsidP="00DC44C2">
      <w:r w:rsidRPr="00DC44C2">
        <w:t>Deployment state shall be stored using JSON.</w:t>
      </w:r>
    </w:p>
    <w:p w14:paraId="3DC99286" w14:textId="77777777" w:rsidR="00DC44C2" w:rsidRDefault="00DC44C2" w:rsidP="00DC44C2">
      <w:pPr>
        <w:rPr>
          <w:b/>
          <w:bCs/>
        </w:rPr>
      </w:pPr>
    </w:p>
    <w:p w14:paraId="697342FB" w14:textId="17233C36" w:rsidR="00DC44C2" w:rsidRPr="00DC44C2" w:rsidRDefault="00DC44C2" w:rsidP="00DC44C2">
      <w:pPr>
        <w:rPr>
          <w:b/>
          <w:bCs/>
        </w:rPr>
      </w:pPr>
      <w:r w:rsidRPr="00DC44C2">
        <w:rPr>
          <w:b/>
          <w:bCs/>
        </w:rPr>
        <w:t>Rationale</w:t>
      </w:r>
    </w:p>
    <w:p w14:paraId="05DD83E9" w14:textId="77777777" w:rsidR="00DC44C2" w:rsidRPr="00DC44C2" w:rsidRDefault="00DC44C2" w:rsidP="00DC44C2">
      <w:r w:rsidRPr="00DC44C2">
        <w:lastRenderedPageBreak/>
        <w:t>JSON provides:</w:t>
      </w:r>
    </w:p>
    <w:p w14:paraId="1E1A2444" w14:textId="77777777" w:rsidR="00DC44C2" w:rsidRPr="00DC44C2" w:rsidRDefault="00DC44C2">
      <w:pPr>
        <w:numPr>
          <w:ilvl w:val="0"/>
          <w:numId w:val="27"/>
        </w:numPr>
      </w:pPr>
      <w:r w:rsidRPr="00DC44C2">
        <w:t>Human readability</w:t>
      </w:r>
    </w:p>
    <w:p w14:paraId="6BEDF508" w14:textId="77777777" w:rsidR="00DC44C2" w:rsidRPr="00DC44C2" w:rsidRDefault="00DC44C2">
      <w:pPr>
        <w:numPr>
          <w:ilvl w:val="0"/>
          <w:numId w:val="27"/>
        </w:numPr>
      </w:pPr>
      <w:r w:rsidRPr="00DC44C2">
        <w:t>Simplicity</w:t>
      </w:r>
    </w:p>
    <w:p w14:paraId="22DE13D1" w14:textId="77777777" w:rsidR="00DC44C2" w:rsidRPr="00DC44C2" w:rsidRDefault="00DC44C2">
      <w:pPr>
        <w:numPr>
          <w:ilvl w:val="0"/>
          <w:numId w:val="27"/>
        </w:numPr>
      </w:pPr>
      <w:r w:rsidRPr="00DC44C2">
        <w:t>Strong PowerShell support</w:t>
      </w:r>
    </w:p>
    <w:p w14:paraId="3CAAFF95" w14:textId="77777777" w:rsidR="00DC44C2" w:rsidRPr="00DC44C2" w:rsidRDefault="00DC44C2">
      <w:pPr>
        <w:numPr>
          <w:ilvl w:val="0"/>
          <w:numId w:val="27"/>
        </w:numPr>
      </w:pPr>
      <w:r w:rsidRPr="00DC44C2">
        <w:t>Easy serialization</w:t>
      </w:r>
    </w:p>
    <w:p w14:paraId="071BDBFC" w14:textId="77777777" w:rsidR="00DC44C2" w:rsidRPr="00DC44C2" w:rsidRDefault="00DC44C2">
      <w:pPr>
        <w:numPr>
          <w:ilvl w:val="0"/>
          <w:numId w:val="27"/>
        </w:numPr>
      </w:pPr>
      <w:r w:rsidRPr="00DC44C2">
        <w:t>Easy troubleshooting</w:t>
      </w:r>
    </w:p>
    <w:p w14:paraId="609E5AF2" w14:textId="77777777" w:rsidR="00DC44C2" w:rsidRDefault="00DC44C2" w:rsidP="00DC44C2">
      <w:pPr>
        <w:rPr>
          <w:b/>
          <w:bCs/>
        </w:rPr>
      </w:pPr>
    </w:p>
    <w:p w14:paraId="52D318C1" w14:textId="0EC61849" w:rsidR="00DC44C2" w:rsidRPr="00DC44C2" w:rsidRDefault="00DC44C2" w:rsidP="00DC44C2">
      <w:pPr>
        <w:rPr>
          <w:b/>
          <w:bCs/>
        </w:rPr>
      </w:pPr>
      <w:r w:rsidRPr="00DC44C2">
        <w:rPr>
          <w:b/>
          <w:bCs/>
        </w:rPr>
        <w:t>Example</w:t>
      </w:r>
    </w:p>
    <w:p w14:paraId="55B0C754" w14:textId="77777777" w:rsidR="00DC44C2" w:rsidRPr="00DC44C2" w:rsidRDefault="00DC44C2" w:rsidP="00DC44C2">
      <w:r w:rsidRPr="00DC44C2">
        <w:t>{</w:t>
      </w:r>
    </w:p>
    <w:p w14:paraId="79DBBD86" w14:textId="77777777" w:rsidR="00DC44C2" w:rsidRPr="00DC44C2" w:rsidRDefault="00DC44C2" w:rsidP="00DC44C2">
      <w:r w:rsidRPr="00DC44C2">
        <w:t>  "DeploymentId": "GUID",</w:t>
      </w:r>
    </w:p>
    <w:p w14:paraId="7E02BFFA" w14:textId="77777777" w:rsidR="00DC44C2" w:rsidRPr="00DC44C2" w:rsidRDefault="00DC44C2" w:rsidP="00DC44C2">
      <w:r w:rsidRPr="00DC44C2">
        <w:t>  "CurrentStep": 12,</w:t>
      </w:r>
    </w:p>
    <w:p w14:paraId="4A8BD53A" w14:textId="77777777" w:rsidR="00DC44C2" w:rsidRPr="00DC44C2" w:rsidRDefault="00DC44C2" w:rsidP="00DC44C2">
      <w:r w:rsidRPr="00DC44C2">
        <w:t>  "CurrentApplication": "Google Chrome",</w:t>
      </w:r>
    </w:p>
    <w:p w14:paraId="717FF233" w14:textId="77777777" w:rsidR="00DC44C2" w:rsidRPr="00DC44C2" w:rsidRDefault="00DC44C2" w:rsidP="00DC44C2">
      <w:r w:rsidRPr="00DC44C2">
        <w:t>  "Status": "Running"</w:t>
      </w:r>
    </w:p>
    <w:p w14:paraId="547B9074" w14:textId="77777777" w:rsidR="00DC44C2" w:rsidRPr="00DC44C2" w:rsidRDefault="00DC44C2" w:rsidP="00DC44C2">
      <w:r w:rsidRPr="00DC44C2">
        <w:t>}</w:t>
      </w:r>
    </w:p>
    <w:p w14:paraId="2945F78C" w14:textId="77777777" w:rsidR="00DC44C2" w:rsidRDefault="00DC44C2" w:rsidP="00B67D09"/>
    <w:p w14:paraId="33387FE1" w14:textId="542F49A0" w:rsidR="00DC44C2" w:rsidRPr="00B67D09" w:rsidRDefault="00DC44C2" w:rsidP="00B67D09">
      <w:r>
        <w:t>Storage Location: c:\programdata\PDDv2</w:t>
      </w:r>
    </w:p>
    <w:p w14:paraId="6A6230F3" w14:textId="3116592A" w:rsidR="00DC44C2" w:rsidRDefault="00DC44C2" w:rsidP="00DC44C2">
      <w:pPr>
        <w:pStyle w:val="Heading2"/>
      </w:pPr>
      <w:r>
        <w:t>Logging Formats</w:t>
      </w:r>
    </w:p>
    <w:p w14:paraId="2149EC28" w14:textId="091DA423" w:rsidR="002213F3" w:rsidRPr="002213F3" w:rsidRDefault="002213F3" w:rsidP="002213F3">
      <w:r w:rsidRPr="002213F3">
        <w:t>PDD v2 shall maintain two logging formats.</w:t>
      </w:r>
    </w:p>
    <w:p w14:paraId="3FE6C50E" w14:textId="77777777" w:rsidR="002213F3" w:rsidRDefault="002213F3" w:rsidP="002213F3">
      <w:pPr>
        <w:rPr>
          <w:b/>
          <w:bCs/>
        </w:rPr>
      </w:pPr>
    </w:p>
    <w:p w14:paraId="2BF582EA" w14:textId="4978F1F3" w:rsidR="002213F3" w:rsidRPr="002213F3" w:rsidRDefault="002213F3" w:rsidP="002213F3">
      <w:pPr>
        <w:rPr>
          <w:b/>
          <w:bCs/>
        </w:rPr>
      </w:pPr>
      <w:r w:rsidRPr="002213F3">
        <w:rPr>
          <w:b/>
          <w:bCs/>
        </w:rPr>
        <w:t>Human Readable Logs</w:t>
      </w:r>
    </w:p>
    <w:p w14:paraId="04AC1052" w14:textId="77777777" w:rsidR="002213F3" w:rsidRPr="002213F3" w:rsidRDefault="002213F3" w:rsidP="002213F3">
      <w:r w:rsidRPr="002213F3">
        <w:t>Purpose:</w:t>
      </w:r>
    </w:p>
    <w:p w14:paraId="57FACDF0" w14:textId="77777777" w:rsidR="002213F3" w:rsidRPr="002213F3" w:rsidRDefault="002213F3">
      <w:pPr>
        <w:numPr>
          <w:ilvl w:val="0"/>
          <w:numId w:val="28"/>
        </w:numPr>
      </w:pPr>
      <w:r w:rsidRPr="002213F3">
        <w:t>Troubleshooting</w:t>
      </w:r>
    </w:p>
    <w:p w14:paraId="4BBB5A36" w14:textId="77777777" w:rsidR="002213F3" w:rsidRPr="002213F3" w:rsidRDefault="002213F3">
      <w:pPr>
        <w:numPr>
          <w:ilvl w:val="0"/>
          <w:numId w:val="28"/>
        </w:numPr>
      </w:pPr>
      <w:r w:rsidRPr="002213F3">
        <w:t>Operational support</w:t>
      </w:r>
    </w:p>
    <w:p w14:paraId="6D80A447" w14:textId="77777777" w:rsidR="002213F3" w:rsidRPr="002213F3" w:rsidRDefault="002213F3">
      <w:pPr>
        <w:numPr>
          <w:ilvl w:val="0"/>
          <w:numId w:val="28"/>
        </w:numPr>
      </w:pPr>
      <w:r w:rsidRPr="002213F3">
        <w:t>Technician review</w:t>
      </w:r>
    </w:p>
    <w:p w14:paraId="29E9810A" w14:textId="77777777" w:rsidR="002213F3" w:rsidRDefault="002213F3" w:rsidP="002213F3">
      <w:pPr>
        <w:rPr>
          <w:b/>
          <w:bCs/>
        </w:rPr>
      </w:pPr>
    </w:p>
    <w:p w14:paraId="7B2B2FC0" w14:textId="4A33379E" w:rsidR="002213F3" w:rsidRPr="002213F3" w:rsidRDefault="002213F3" w:rsidP="002213F3">
      <w:pPr>
        <w:rPr>
          <w:b/>
          <w:bCs/>
        </w:rPr>
      </w:pPr>
      <w:r w:rsidRPr="002213F3">
        <w:rPr>
          <w:b/>
          <w:bCs/>
        </w:rPr>
        <w:t>Structured JSON Logs</w:t>
      </w:r>
    </w:p>
    <w:p w14:paraId="42D3D19C" w14:textId="77777777" w:rsidR="002213F3" w:rsidRPr="002213F3" w:rsidRDefault="002213F3" w:rsidP="002213F3">
      <w:r w:rsidRPr="002213F3">
        <w:t>Purpose:</w:t>
      </w:r>
    </w:p>
    <w:p w14:paraId="531D270F" w14:textId="77777777" w:rsidR="002213F3" w:rsidRPr="002213F3" w:rsidRDefault="002213F3">
      <w:pPr>
        <w:numPr>
          <w:ilvl w:val="0"/>
          <w:numId w:val="29"/>
        </w:numPr>
      </w:pPr>
      <w:r w:rsidRPr="002213F3">
        <w:t>Automation</w:t>
      </w:r>
    </w:p>
    <w:p w14:paraId="20705F0A" w14:textId="77777777" w:rsidR="002213F3" w:rsidRPr="002213F3" w:rsidRDefault="002213F3">
      <w:pPr>
        <w:numPr>
          <w:ilvl w:val="0"/>
          <w:numId w:val="29"/>
        </w:numPr>
      </w:pPr>
      <w:r w:rsidRPr="002213F3">
        <w:t>Analytics</w:t>
      </w:r>
    </w:p>
    <w:p w14:paraId="11FACE63" w14:textId="77777777" w:rsidR="002213F3" w:rsidRPr="002213F3" w:rsidRDefault="002213F3">
      <w:pPr>
        <w:numPr>
          <w:ilvl w:val="0"/>
          <w:numId w:val="29"/>
        </w:numPr>
      </w:pPr>
      <w:r w:rsidRPr="002213F3">
        <w:t>Future reporting</w:t>
      </w:r>
    </w:p>
    <w:p w14:paraId="5DCC77F1" w14:textId="77777777" w:rsidR="002213F3" w:rsidRPr="002213F3" w:rsidRDefault="002213F3">
      <w:pPr>
        <w:numPr>
          <w:ilvl w:val="0"/>
          <w:numId w:val="29"/>
        </w:numPr>
      </w:pPr>
      <w:r w:rsidRPr="002213F3">
        <w:t>Event correlation</w:t>
      </w:r>
    </w:p>
    <w:p w14:paraId="31D54EC8" w14:textId="77777777" w:rsidR="00DC44C2" w:rsidRDefault="00DC44C2" w:rsidP="00DC44C2"/>
    <w:p w14:paraId="6BF73862" w14:textId="77777777" w:rsidR="004F7103" w:rsidRPr="004F7103" w:rsidRDefault="002213F3" w:rsidP="004F7103">
      <w:r>
        <w:t xml:space="preserve">Log Repository: </w:t>
      </w:r>
      <w:r w:rsidR="004F7103" w:rsidRPr="004F7103">
        <w:t>\\usdbtlbca1ms1it\pdd$\LogFiles\&lt;ComputerName&gt;</w:t>
      </w:r>
    </w:p>
    <w:p w14:paraId="1B6F3985" w14:textId="063AF381" w:rsidR="002213F3" w:rsidRDefault="002213F3" w:rsidP="00DC44C2"/>
    <w:p w14:paraId="53DBD155" w14:textId="58F97D00" w:rsidR="004F7103" w:rsidRPr="00DC44C2" w:rsidRDefault="004F7103" w:rsidP="00DC44C2">
      <w:r w:rsidRPr="004F7103">
        <w:t>The Logging Engine shall be responsible for maintaining both formats.</w:t>
      </w:r>
    </w:p>
    <w:p w14:paraId="2B72D327" w14:textId="0182921C" w:rsidR="004F7103" w:rsidRDefault="004F7103" w:rsidP="004F7103">
      <w:pPr>
        <w:pStyle w:val="Heading2"/>
      </w:pPr>
      <w:r>
        <w:t>Source Control</w:t>
      </w:r>
    </w:p>
    <w:p w14:paraId="2AEEC5E6" w14:textId="4A3F06D9" w:rsidR="005912E7" w:rsidRPr="005912E7" w:rsidRDefault="005912E7" w:rsidP="005912E7">
      <w:r w:rsidRPr="005912E7">
        <w:rPr>
          <w:b/>
          <w:bCs/>
        </w:rPr>
        <w:t>GitHub</w:t>
      </w:r>
    </w:p>
    <w:p w14:paraId="252AD189" w14:textId="77777777" w:rsidR="005912E7" w:rsidRPr="005912E7" w:rsidRDefault="005912E7" w:rsidP="005912E7">
      <w:r w:rsidRPr="005912E7">
        <w:t>Source code shall be stored within GitHub.</w:t>
      </w:r>
    </w:p>
    <w:p w14:paraId="7D391BFB" w14:textId="77777777" w:rsidR="005912E7" w:rsidRDefault="005912E7" w:rsidP="005912E7">
      <w:pPr>
        <w:rPr>
          <w:b/>
          <w:bCs/>
        </w:rPr>
      </w:pPr>
    </w:p>
    <w:p w14:paraId="76B54B75" w14:textId="6A133084" w:rsidR="005912E7" w:rsidRPr="005912E7" w:rsidRDefault="005912E7" w:rsidP="005912E7">
      <w:pPr>
        <w:rPr>
          <w:b/>
          <w:bCs/>
        </w:rPr>
      </w:pPr>
      <w:r w:rsidRPr="005912E7">
        <w:rPr>
          <w:b/>
          <w:bCs/>
        </w:rPr>
        <w:t>Objectives</w:t>
      </w:r>
    </w:p>
    <w:p w14:paraId="241CCDC7" w14:textId="77777777" w:rsidR="005912E7" w:rsidRPr="005912E7" w:rsidRDefault="005912E7">
      <w:pPr>
        <w:numPr>
          <w:ilvl w:val="0"/>
          <w:numId w:val="30"/>
        </w:numPr>
      </w:pPr>
      <w:r w:rsidRPr="005912E7">
        <w:t>Version control</w:t>
      </w:r>
    </w:p>
    <w:p w14:paraId="000F11F4" w14:textId="77777777" w:rsidR="005912E7" w:rsidRPr="005912E7" w:rsidRDefault="005912E7">
      <w:pPr>
        <w:numPr>
          <w:ilvl w:val="0"/>
          <w:numId w:val="30"/>
        </w:numPr>
      </w:pPr>
      <w:r w:rsidRPr="005912E7">
        <w:t>Change history</w:t>
      </w:r>
    </w:p>
    <w:p w14:paraId="5D307C21" w14:textId="77777777" w:rsidR="005912E7" w:rsidRPr="005912E7" w:rsidRDefault="005912E7">
      <w:pPr>
        <w:numPr>
          <w:ilvl w:val="0"/>
          <w:numId w:val="30"/>
        </w:numPr>
      </w:pPr>
      <w:r w:rsidRPr="005912E7">
        <w:t>Code reviews</w:t>
      </w:r>
    </w:p>
    <w:p w14:paraId="2816EA90" w14:textId="77777777" w:rsidR="005912E7" w:rsidRPr="005912E7" w:rsidRDefault="005912E7">
      <w:pPr>
        <w:numPr>
          <w:ilvl w:val="0"/>
          <w:numId w:val="30"/>
        </w:numPr>
      </w:pPr>
      <w:r w:rsidRPr="005912E7">
        <w:t>Branch management</w:t>
      </w:r>
    </w:p>
    <w:p w14:paraId="12315EFF" w14:textId="77777777" w:rsidR="005912E7" w:rsidRPr="005912E7" w:rsidRDefault="005912E7">
      <w:pPr>
        <w:numPr>
          <w:ilvl w:val="0"/>
          <w:numId w:val="30"/>
        </w:numPr>
      </w:pPr>
      <w:r w:rsidRPr="005912E7">
        <w:t>Release tracking</w:t>
      </w:r>
    </w:p>
    <w:p w14:paraId="1849CC83" w14:textId="77777777" w:rsidR="005912E7" w:rsidRPr="004F7103" w:rsidRDefault="005912E7" w:rsidP="004F7103"/>
    <w:p w14:paraId="1CA3A58B" w14:textId="4BA86040" w:rsidR="005912E7" w:rsidRDefault="005912E7" w:rsidP="005912E7">
      <w:pPr>
        <w:pStyle w:val="Heading2"/>
      </w:pPr>
      <w:r>
        <w:t>Development Tooling</w:t>
      </w:r>
    </w:p>
    <w:p w14:paraId="106F09CD" w14:textId="77777777" w:rsidR="00313A5D" w:rsidRPr="00313A5D" w:rsidRDefault="00313A5D" w:rsidP="00313A5D">
      <w:r w:rsidRPr="00313A5D">
        <w:t>Recommended development tooling:</w:t>
      </w:r>
    </w:p>
    <w:p w14:paraId="0ED7AA0F" w14:textId="77777777" w:rsidR="00313A5D" w:rsidRPr="00313A5D" w:rsidRDefault="00313A5D">
      <w:pPr>
        <w:numPr>
          <w:ilvl w:val="0"/>
          <w:numId w:val="31"/>
        </w:numPr>
      </w:pPr>
      <w:r w:rsidRPr="00313A5D">
        <w:t>Visual Studio Code</w:t>
      </w:r>
    </w:p>
    <w:p w14:paraId="02A3B7DA" w14:textId="77777777" w:rsidR="00313A5D" w:rsidRPr="00313A5D" w:rsidRDefault="00313A5D">
      <w:pPr>
        <w:numPr>
          <w:ilvl w:val="0"/>
          <w:numId w:val="31"/>
        </w:numPr>
      </w:pPr>
      <w:r w:rsidRPr="00313A5D">
        <w:t>PowerShell Extension for VS Code</w:t>
      </w:r>
    </w:p>
    <w:p w14:paraId="5DD0D4B9" w14:textId="77777777" w:rsidR="00313A5D" w:rsidRPr="00313A5D" w:rsidRDefault="00313A5D">
      <w:pPr>
        <w:numPr>
          <w:ilvl w:val="0"/>
          <w:numId w:val="31"/>
        </w:numPr>
      </w:pPr>
      <w:r w:rsidRPr="00313A5D">
        <w:t>GitHub</w:t>
      </w:r>
    </w:p>
    <w:p w14:paraId="2F7DB5B2" w14:textId="77777777" w:rsidR="00313A5D" w:rsidRPr="00313A5D" w:rsidRDefault="00313A5D">
      <w:pPr>
        <w:numPr>
          <w:ilvl w:val="0"/>
          <w:numId w:val="31"/>
        </w:numPr>
      </w:pPr>
      <w:r w:rsidRPr="00313A5D">
        <w:t>GitHub Copilot</w:t>
      </w:r>
    </w:p>
    <w:p w14:paraId="2DA913A1" w14:textId="77777777" w:rsidR="00313A5D" w:rsidRDefault="00313A5D" w:rsidP="00313A5D"/>
    <w:p w14:paraId="04B03B25" w14:textId="38624976" w:rsidR="00313A5D" w:rsidRPr="00313A5D" w:rsidRDefault="00313A5D" w:rsidP="00313A5D">
      <w:r w:rsidRPr="00313A5D">
        <w:t>These tools provide a lightweight and maintainable development environment aligned with the project's PowerShell-first design philosophy.</w:t>
      </w:r>
    </w:p>
    <w:p w14:paraId="4D587B66" w14:textId="77777777" w:rsidR="00313A5D" w:rsidRPr="005912E7" w:rsidRDefault="00313A5D" w:rsidP="005912E7"/>
    <w:p w14:paraId="68B19884" w14:textId="6E610234" w:rsidR="00E821A6" w:rsidRDefault="00AD07B0" w:rsidP="006C3E2D">
      <w:pPr>
        <w:pStyle w:val="Heading1"/>
      </w:pPr>
      <w:r w:rsidRPr="007C66F5">
        <w:t>Platform Configuration Engine</w:t>
      </w:r>
    </w:p>
    <w:p w14:paraId="5E6164DA" w14:textId="4AA58694" w:rsidR="00E821A6" w:rsidRPr="00E821A6" w:rsidRDefault="00E821A6" w:rsidP="00E821A6">
      <w:pPr>
        <w:pStyle w:val="Heading2"/>
      </w:pPr>
      <w:r w:rsidRPr="00E821A6">
        <w:t>Purpose</w:t>
      </w:r>
    </w:p>
    <w:p w14:paraId="5966F50E" w14:textId="77777777" w:rsidR="00E821A6" w:rsidRPr="00E821A6" w:rsidRDefault="00E821A6" w:rsidP="00E821A6">
      <w:r w:rsidRPr="00E821A6">
        <w:t>The Platform Configuration Engine provides centralized configuration services for PDD v2.</w:t>
      </w:r>
    </w:p>
    <w:p w14:paraId="5DD40F92" w14:textId="77777777" w:rsidR="00E821A6" w:rsidRPr="00E821A6" w:rsidRDefault="00E821A6" w:rsidP="00E821A6">
      <w:r w:rsidRPr="00E821A6">
        <w:t>The Platform Configuration Engine is responsible for loading, validating, and distributing platform configuration information used throughout the deployment platform.</w:t>
      </w:r>
    </w:p>
    <w:p w14:paraId="2B664D0D" w14:textId="77777777" w:rsidR="00E821A6" w:rsidRPr="00E821A6" w:rsidRDefault="00E821A6" w:rsidP="00E821A6">
      <w:r w:rsidRPr="00E821A6">
        <w:t>All components shall obtain configuration information through the Platform Configuration Engine rather than reading configuration files directly.</w:t>
      </w:r>
    </w:p>
    <w:p w14:paraId="0EA6AC9D" w14:textId="77777777" w:rsidR="00E821A6" w:rsidRPr="00E821A6" w:rsidRDefault="00E821A6" w:rsidP="00E821A6">
      <w:r w:rsidRPr="00E821A6">
        <w:t>The Platform Configuration Engine serves as the authoritative source for:</w:t>
      </w:r>
    </w:p>
    <w:p w14:paraId="2B38C20D" w14:textId="77777777" w:rsidR="00E821A6" w:rsidRPr="00E821A6" w:rsidRDefault="00E821A6">
      <w:pPr>
        <w:numPr>
          <w:ilvl w:val="0"/>
          <w:numId w:val="32"/>
        </w:numPr>
      </w:pPr>
      <w:r w:rsidRPr="00E821A6">
        <w:t>Repository locations</w:t>
      </w:r>
    </w:p>
    <w:p w14:paraId="3B793D59" w14:textId="77777777" w:rsidR="00E821A6" w:rsidRPr="00E821A6" w:rsidRDefault="00E821A6">
      <w:pPr>
        <w:numPr>
          <w:ilvl w:val="0"/>
          <w:numId w:val="32"/>
        </w:numPr>
      </w:pPr>
      <w:r w:rsidRPr="00E821A6">
        <w:t>Toolbox mappings</w:t>
      </w:r>
    </w:p>
    <w:p w14:paraId="353343E4" w14:textId="77777777" w:rsidR="00E821A6" w:rsidRPr="00E821A6" w:rsidRDefault="00E821A6">
      <w:pPr>
        <w:numPr>
          <w:ilvl w:val="0"/>
          <w:numId w:val="32"/>
        </w:numPr>
      </w:pPr>
      <w:r w:rsidRPr="00E821A6">
        <w:t>Catalog definitions</w:t>
      </w:r>
    </w:p>
    <w:p w14:paraId="0AC06363" w14:textId="77777777" w:rsidR="00E821A6" w:rsidRPr="00E821A6" w:rsidRDefault="00E821A6">
      <w:pPr>
        <w:numPr>
          <w:ilvl w:val="0"/>
          <w:numId w:val="32"/>
        </w:numPr>
      </w:pPr>
      <w:r w:rsidRPr="00E821A6">
        <w:t>Deployment defaults</w:t>
      </w:r>
    </w:p>
    <w:p w14:paraId="11B1937A" w14:textId="77777777" w:rsidR="00E821A6" w:rsidRPr="00E821A6" w:rsidRDefault="00E821A6">
      <w:pPr>
        <w:numPr>
          <w:ilvl w:val="0"/>
          <w:numId w:val="32"/>
        </w:numPr>
      </w:pPr>
      <w:r w:rsidRPr="00E821A6">
        <w:t>User interface defaults</w:t>
      </w:r>
    </w:p>
    <w:p w14:paraId="64735FDF" w14:textId="77777777" w:rsidR="00E821A6" w:rsidRPr="00E821A6" w:rsidRDefault="00E821A6">
      <w:pPr>
        <w:numPr>
          <w:ilvl w:val="0"/>
          <w:numId w:val="32"/>
        </w:numPr>
      </w:pPr>
      <w:r w:rsidRPr="00E821A6">
        <w:t>Logging configuration</w:t>
      </w:r>
    </w:p>
    <w:p w14:paraId="3931E2D3" w14:textId="77777777" w:rsidR="00E821A6" w:rsidRPr="00E821A6" w:rsidRDefault="00E821A6" w:rsidP="00E821A6">
      <w:r w:rsidRPr="00E821A6">
        <w:t>This component represents the first component initialized during application startup.</w:t>
      </w:r>
    </w:p>
    <w:p w14:paraId="49D7994F" w14:textId="77777777" w:rsidR="00E821A6" w:rsidRPr="00E821A6" w:rsidRDefault="00E821A6" w:rsidP="00E821A6">
      <w:r w:rsidRPr="00E821A6">
        <w:pict w14:anchorId="0CC7DE7E">
          <v:rect id="_x0000_i1043" style="width:0;height:1.5pt" o:hralign="center" o:hrstd="t" o:hr="t" fillcolor="#a0a0a0" stroked="f"/>
        </w:pict>
      </w:r>
    </w:p>
    <w:p w14:paraId="6F2151AD" w14:textId="453D085A" w:rsidR="00E821A6" w:rsidRPr="00E821A6" w:rsidRDefault="00E821A6" w:rsidP="00E821A6">
      <w:pPr>
        <w:pStyle w:val="Heading2"/>
      </w:pPr>
      <w:r w:rsidRPr="00E821A6">
        <w:t>Responsibilities</w:t>
      </w:r>
    </w:p>
    <w:p w14:paraId="6C473BDA" w14:textId="77777777" w:rsidR="00E821A6" w:rsidRPr="00E821A6" w:rsidRDefault="00E821A6" w:rsidP="00E821A6">
      <w:r w:rsidRPr="00E821A6">
        <w:t>The Platform Configuration Engine shall:</w:t>
      </w:r>
    </w:p>
    <w:p w14:paraId="03D00A84" w14:textId="77777777" w:rsidR="00E821A6" w:rsidRPr="00E821A6" w:rsidRDefault="00E821A6">
      <w:pPr>
        <w:numPr>
          <w:ilvl w:val="0"/>
          <w:numId w:val="33"/>
        </w:numPr>
      </w:pPr>
      <w:r w:rsidRPr="00E821A6">
        <w:t>Load platform configuration</w:t>
      </w:r>
    </w:p>
    <w:p w14:paraId="5F302838" w14:textId="77777777" w:rsidR="00E821A6" w:rsidRPr="00E821A6" w:rsidRDefault="00E821A6">
      <w:pPr>
        <w:numPr>
          <w:ilvl w:val="0"/>
          <w:numId w:val="33"/>
        </w:numPr>
      </w:pPr>
      <w:r w:rsidRPr="00E821A6">
        <w:t>Validate configuration values</w:t>
      </w:r>
    </w:p>
    <w:p w14:paraId="5583C402" w14:textId="77777777" w:rsidR="00E821A6" w:rsidRPr="00E821A6" w:rsidRDefault="00E821A6">
      <w:pPr>
        <w:numPr>
          <w:ilvl w:val="0"/>
          <w:numId w:val="33"/>
        </w:numPr>
      </w:pPr>
      <w:r w:rsidRPr="00E821A6">
        <w:t>Resolve repository locations</w:t>
      </w:r>
    </w:p>
    <w:p w14:paraId="3B036E7F" w14:textId="77777777" w:rsidR="00E821A6" w:rsidRPr="00E821A6" w:rsidRDefault="00E821A6">
      <w:pPr>
        <w:numPr>
          <w:ilvl w:val="0"/>
          <w:numId w:val="33"/>
        </w:numPr>
      </w:pPr>
      <w:r w:rsidRPr="00E821A6">
        <w:t>Resolve toolbox repository mappings</w:t>
      </w:r>
    </w:p>
    <w:p w14:paraId="0DB2DBF3" w14:textId="77777777" w:rsidR="00E821A6" w:rsidRPr="00E821A6" w:rsidRDefault="00E821A6">
      <w:pPr>
        <w:numPr>
          <w:ilvl w:val="0"/>
          <w:numId w:val="33"/>
        </w:numPr>
      </w:pPr>
      <w:r w:rsidRPr="00E821A6">
        <w:t>Load catalog definitions</w:t>
      </w:r>
    </w:p>
    <w:p w14:paraId="21ACBCA4" w14:textId="77777777" w:rsidR="00E821A6" w:rsidRPr="00E821A6" w:rsidRDefault="00E821A6">
      <w:pPr>
        <w:numPr>
          <w:ilvl w:val="0"/>
          <w:numId w:val="33"/>
        </w:numPr>
      </w:pPr>
      <w:r w:rsidRPr="00E821A6">
        <w:t>Provide configuration services to other components</w:t>
      </w:r>
    </w:p>
    <w:p w14:paraId="7ACD9E5D" w14:textId="77777777" w:rsidR="00E821A6" w:rsidRPr="00E821A6" w:rsidRDefault="00E821A6">
      <w:pPr>
        <w:numPr>
          <w:ilvl w:val="0"/>
          <w:numId w:val="33"/>
        </w:numPr>
      </w:pPr>
      <w:r w:rsidRPr="00E821A6">
        <w:t>Detect configuration errors</w:t>
      </w:r>
    </w:p>
    <w:p w14:paraId="3D415E3B" w14:textId="77777777" w:rsidR="00E821A6" w:rsidRPr="00E821A6" w:rsidRDefault="00E821A6">
      <w:pPr>
        <w:numPr>
          <w:ilvl w:val="0"/>
          <w:numId w:val="33"/>
        </w:numPr>
      </w:pPr>
      <w:r w:rsidRPr="00E821A6">
        <w:t>Report configuration validation failures</w:t>
      </w:r>
    </w:p>
    <w:p w14:paraId="0FC8CE6F" w14:textId="77777777" w:rsidR="00E821A6" w:rsidRPr="00E821A6" w:rsidRDefault="00E821A6" w:rsidP="00E821A6">
      <w:r w:rsidRPr="00E821A6">
        <w:t>The Platform Configuration Engine shall not:</w:t>
      </w:r>
    </w:p>
    <w:p w14:paraId="25A4395D" w14:textId="77777777" w:rsidR="00E821A6" w:rsidRPr="00E821A6" w:rsidRDefault="00E821A6">
      <w:pPr>
        <w:numPr>
          <w:ilvl w:val="0"/>
          <w:numId w:val="34"/>
        </w:numPr>
      </w:pPr>
      <w:r w:rsidRPr="00E821A6">
        <w:t>Load application catalogs</w:t>
      </w:r>
    </w:p>
    <w:p w14:paraId="283971BD" w14:textId="77777777" w:rsidR="00E821A6" w:rsidRPr="00E821A6" w:rsidRDefault="00E821A6">
      <w:pPr>
        <w:numPr>
          <w:ilvl w:val="0"/>
          <w:numId w:val="34"/>
        </w:numPr>
      </w:pPr>
      <w:r w:rsidRPr="00E821A6">
        <w:t>Generate deployment manifests</w:t>
      </w:r>
    </w:p>
    <w:p w14:paraId="3ECD280B" w14:textId="77777777" w:rsidR="00E821A6" w:rsidRPr="00E821A6" w:rsidRDefault="00E821A6">
      <w:pPr>
        <w:numPr>
          <w:ilvl w:val="0"/>
          <w:numId w:val="34"/>
        </w:numPr>
      </w:pPr>
      <w:r w:rsidRPr="00E821A6">
        <w:t>Execute installations</w:t>
      </w:r>
    </w:p>
    <w:p w14:paraId="7661199B" w14:textId="1BAD6E11" w:rsidR="00B53E93" w:rsidRPr="00E821A6" w:rsidRDefault="00E821A6">
      <w:pPr>
        <w:numPr>
          <w:ilvl w:val="0"/>
          <w:numId w:val="34"/>
        </w:numPr>
      </w:pPr>
      <w:r w:rsidRPr="00E821A6">
        <w:t>Process deployment state</w:t>
      </w:r>
    </w:p>
    <w:p w14:paraId="30D3D1DA" w14:textId="77777777" w:rsidR="00E821A6" w:rsidRPr="00E821A6" w:rsidRDefault="00E821A6" w:rsidP="00E821A6">
      <w:r w:rsidRPr="00E821A6">
        <w:pict w14:anchorId="6AAF33C1">
          <v:rect id="_x0000_i1044" style="width:0;height:1.5pt" o:hralign="center" o:hrstd="t" o:hr="t" fillcolor="#a0a0a0" stroked="f"/>
        </w:pict>
      </w:r>
    </w:p>
    <w:p w14:paraId="49265BDB" w14:textId="2CD458C5" w:rsidR="00E821A6" w:rsidRPr="00E821A6" w:rsidRDefault="00E821A6" w:rsidP="00E821A6">
      <w:pPr>
        <w:pStyle w:val="Heading2"/>
      </w:pPr>
      <w:r w:rsidRPr="00E821A6">
        <w:lastRenderedPageBreak/>
        <w:t>Configuration Source</w:t>
      </w:r>
    </w:p>
    <w:p w14:paraId="5F9EBB38" w14:textId="77777777" w:rsidR="00E821A6" w:rsidRPr="00E821A6" w:rsidRDefault="00E821A6" w:rsidP="00E821A6">
      <w:r w:rsidRPr="00E821A6">
        <w:t>PDD v2 shall initially maintain compatibility with the existing configuration model.</w:t>
      </w:r>
    </w:p>
    <w:p w14:paraId="67814B4D" w14:textId="77777777" w:rsidR="00E821A6" w:rsidRPr="00E821A6" w:rsidRDefault="00E821A6" w:rsidP="00E821A6">
      <w:r w:rsidRPr="00E821A6">
        <w:t>The platform configuration shall be stored in:</w:t>
      </w:r>
    </w:p>
    <w:p w14:paraId="6632C1C1" w14:textId="77777777" w:rsidR="00E821A6" w:rsidRPr="00E821A6" w:rsidRDefault="00E821A6" w:rsidP="00E821A6">
      <w:r w:rsidRPr="00E821A6">
        <w:t>Plain Text</w:t>
      </w:r>
    </w:p>
    <w:p w14:paraId="444001D3" w14:textId="77777777" w:rsidR="00E821A6" w:rsidRPr="00E821A6" w:rsidRDefault="00E821A6" w:rsidP="00E821A6">
      <w:r w:rsidRPr="00E821A6">
        <w:t>Config.ini</w:t>
      </w:r>
    </w:p>
    <w:p w14:paraId="6692C707" w14:textId="77777777" w:rsidR="00E821A6" w:rsidRPr="00E821A6" w:rsidRDefault="00E821A6" w:rsidP="00E821A6">
      <w:r w:rsidRPr="00E821A6">
        <w:t>Show more lines</w:t>
      </w:r>
    </w:p>
    <w:p w14:paraId="27EA4D68" w14:textId="77777777" w:rsidR="00E821A6" w:rsidRPr="00E821A6" w:rsidRDefault="00E821A6" w:rsidP="00E821A6">
      <w:r w:rsidRPr="00E821A6">
        <w:t>The configuration file shall remain externally editable.</w:t>
      </w:r>
    </w:p>
    <w:p w14:paraId="459A0E3C" w14:textId="63343E35" w:rsidR="00E821A6" w:rsidRPr="007C66F5" w:rsidRDefault="00E821A6" w:rsidP="006C3E2D">
      <w:r w:rsidRPr="00E821A6">
        <w:t>Changes to repository locations, catalog definitions, toolbox mappings, and deployment defaults shall not require code modification.</w:t>
      </w:r>
    </w:p>
    <w:p w14:paraId="28F04649" w14:textId="04119065" w:rsidR="004325B1" w:rsidRDefault="004325B1" w:rsidP="004325B1">
      <w:pPr>
        <w:pStyle w:val="Heading2"/>
      </w:pPr>
      <w:r>
        <w:t>Configuration Categories</w:t>
      </w:r>
    </w:p>
    <w:p w14:paraId="72DA32C7" w14:textId="77777777" w:rsidR="004325B1" w:rsidRPr="004325B1" w:rsidRDefault="004325B1" w:rsidP="004325B1">
      <w:r w:rsidRPr="004325B1">
        <w:t>The Platform Configuration Engine shall support the following configuration categories.</w:t>
      </w:r>
    </w:p>
    <w:p w14:paraId="37DAEA83" w14:textId="77777777" w:rsidR="004325B1" w:rsidRPr="004325B1" w:rsidRDefault="004325B1" w:rsidP="004325B1">
      <w:pPr>
        <w:pStyle w:val="Heading3"/>
      </w:pPr>
      <w:r w:rsidRPr="004325B1">
        <w:t>Repository Locations</w:t>
      </w:r>
    </w:p>
    <w:p w14:paraId="646384EB" w14:textId="77777777" w:rsidR="004325B1" w:rsidRPr="004325B1" w:rsidRDefault="004325B1" w:rsidP="004325B1">
      <w:r w:rsidRPr="004325B1">
        <w:t>Defines the root locations used by the platform.</w:t>
      </w:r>
    </w:p>
    <w:p w14:paraId="084AE049" w14:textId="77777777" w:rsidR="004B3FE0" w:rsidRDefault="004B3FE0" w:rsidP="004325B1"/>
    <w:p w14:paraId="58EF29B3" w14:textId="3A05B704" w:rsidR="004325B1" w:rsidRPr="004325B1" w:rsidRDefault="004325B1" w:rsidP="004325B1">
      <w:r w:rsidRPr="004325B1">
        <w:t>Examples:</w:t>
      </w:r>
    </w:p>
    <w:p w14:paraId="5779FD46" w14:textId="77777777" w:rsidR="004B3FE0" w:rsidRPr="004B3FE0" w:rsidRDefault="004B3FE0" w:rsidP="004B3FE0">
      <w:r w:rsidRPr="004B3FE0">
        <w:t>PDDDIR=</w:t>
      </w:r>
    </w:p>
    <w:p w14:paraId="7DF652D9" w14:textId="77777777" w:rsidR="004B3FE0" w:rsidRPr="004B3FE0" w:rsidRDefault="004B3FE0" w:rsidP="004B3FE0">
      <w:r w:rsidRPr="004B3FE0">
        <w:t>IniFilesDIR=</w:t>
      </w:r>
    </w:p>
    <w:p w14:paraId="6DD548AA" w14:textId="77777777" w:rsidR="004B3FE0" w:rsidRPr="004B3FE0" w:rsidRDefault="004B3FE0" w:rsidP="004B3FE0">
      <w:r w:rsidRPr="004B3FE0">
        <w:t>ConfigDIR=</w:t>
      </w:r>
    </w:p>
    <w:p w14:paraId="2A518916" w14:textId="77777777" w:rsidR="004B3FE0" w:rsidRPr="004B3FE0" w:rsidRDefault="004B3FE0" w:rsidP="004B3FE0">
      <w:r w:rsidRPr="004B3FE0">
        <w:t>LogDIR=</w:t>
      </w:r>
    </w:p>
    <w:p w14:paraId="1504D70E" w14:textId="77777777" w:rsidR="004B3FE0" w:rsidRPr="004B3FE0" w:rsidRDefault="004B3FE0" w:rsidP="004B3FE0">
      <w:r w:rsidRPr="004B3FE0">
        <w:t>UtilDIR=</w:t>
      </w:r>
    </w:p>
    <w:p w14:paraId="75BAE131" w14:textId="77777777" w:rsidR="004B3FE0" w:rsidRPr="004B3FE0" w:rsidRDefault="004B3FE0" w:rsidP="004B3FE0">
      <w:r w:rsidRPr="004B3FE0">
        <w:t>WinPEDIR=</w:t>
      </w:r>
    </w:p>
    <w:p w14:paraId="1D5DFBFB" w14:textId="77777777" w:rsidR="004B3FE0" w:rsidRPr="004B3FE0" w:rsidRDefault="004B3FE0" w:rsidP="004B3FE0">
      <w:r w:rsidRPr="004B3FE0">
        <w:t>ImageDIR=</w:t>
      </w:r>
    </w:p>
    <w:p w14:paraId="2CCF2B29" w14:textId="77777777" w:rsidR="004325B1" w:rsidRPr="004325B1" w:rsidRDefault="004325B1" w:rsidP="004325B1"/>
    <w:p w14:paraId="641090C7" w14:textId="08AE0849" w:rsidR="00406DDD" w:rsidRDefault="00406DDD" w:rsidP="00406DDD">
      <w:pPr>
        <w:pStyle w:val="Heading3"/>
      </w:pPr>
      <w:r>
        <w:t>Toolbox Repository Mappings</w:t>
      </w:r>
    </w:p>
    <w:p w14:paraId="1244D635" w14:textId="37CF5544" w:rsidR="00406DDD" w:rsidRPr="00406DDD" w:rsidRDefault="00406DDD" w:rsidP="00406DDD">
      <w:r w:rsidRPr="00406DDD">
        <w:t>Defines the location of deployment repositories.</w:t>
      </w:r>
    </w:p>
    <w:p w14:paraId="2B509323" w14:textId="77777777" w:rsidR="00406DDD" w:rsidRDefault="00406DDD" w:rsidP="00406DDD"/>
    <w:p w14:paraId="75DA6400" w14:textId="2806E374" w:rsidR="00406DDD" w:rsidRPr="00406DDD" w:rsidRDefault="00406DDD" w:rsidP="00406DDD">
      <w:r w:rsidRPr="00406DDD">
        <w:t>Examples:</w:t>
      </w:r>
    </w:p>
    <w:p w14:paraId="6FCF4F15" w14:textId="77777777" w:rsidR="00406DDD" w:rsidRPr="00406DDD" w:rsidRDefault="00406DDD" w:rsidP="00406DDD">
      <w:r w:rsidRPr="00406DDD">
        <w:t>BasicTOOLBOX=</w:t>
      </w:r>
    </w:p>
    <w:p w14:paraId="7F19C81E" w14:textId="77777777" w:rsidR="00406DDD" w:rsidRPr="00406DDD" w:rsidRDefault="00406DDD" w:rsidP="00406DDD">
      <w:r w:rsidRPr="00406DDD">
        <w:t>OptionTOOLBOX=</w:t>
      </w:r>
    </w:p>
    <w:p w14:paraId="1B1F31E5" w14:textId="77777777" w:rsidR="00406DDD" w:rsidRPr="00406DDD" w:rsidRDefault="00406DDD" w:rsidP="00406DDD">
      <w:r w:rsidRPr="00406DDD">
        <w:t>SiteTOOLBOX=</w:t>
      </w:r>
    </w:p>
    <w:p w14:paraId="16C9CF92" w14:textId="77777777" w:rsidR="00406DDD" w:rsidRPr="00406DDD" w:rsidRDefault="00406DDD" w:rsidP="00406DDD">
      <w:r w:rsidRPr="00406DDD">
        <w:t>PrepTOOLBOX=</w:t>
      </w:r>
    </w:p>
    <w:p w14:paraId="572CE26A" w14:textId="77777777" w:rsidR="00406DDD" w:rsidRPr="00406DDD" w:rsidRDefault="00406DDD" w:rsidP="00406DDD">
      <w:r w:rsidRPr="00406DDD">
        <w:t>CustomTOOLBOX=</w:t>
      </w:r>
    </w:p>
    <w:p w14:paraId="6FF6D632" w14:textId="77777777" w:rsidR="00406DDD" w:rsidRPr="00406DDD" w:rsidRDefault="00406DDD" w:rsidP="00406DDD">
      <w:r w:rsidRPr="00406DDD">
        <w:t>GlobalSiteTOOLBOX=</w:t>
      </w:r>
    </w:p>
    <w:p w14:paraId="6B842643" w14:textId="77777777" w:rsidR="00406DDD" w:rsidRPr="00406DDD" w:rsidRDefault="00406DDD" w:rsidP="00406DDD">
      <w:r w:rsidRPr="00406DDD">
        <w:t>ZeppelinTOOLBOX=</w:t>
      </w:r>
    </w:p>
    <w:p w14:paraId="5A1A5249" w14:textId="77777777" w:rsidR="00406DDD" w:rsidRPr="00406DDD" w:rsidRDefault="00406DDD" w:rsidP="00406DDD"/>
    <w:p w14:paraId="09193BD2" w14:textId="2EADA893" w:rsidR="00406DDD" w:rsidRDefault="00406DDD" w:rsidP="00406DDD">
      <w:pPr>
        <w:pStyle w:val="Heading3"/>
      </w:pPr>
      <w:r>
        <w:t>Catalog</w:t>
      </w:r>
      <w:r w:rsidR="0030551F">
        <w:t xml:space="preserve"> Definitions</w:t>
      </w:r>
    </w:p>
    <w:p w14:paraId="2F1BF345" w14:textId="0D9912D4" w:rsidR="0030551F" w:rsidRDefault="0030551F" w:rsidP="0030551F">
      <w:r>
        <w:t>Defines which catalogs are available</w:t>
      </w:r>
    </w:p>
    <w:p w14:paraId="34DAA78E" w14:textId="77777777" w:rsidR="0030551F" w:rsidRDefault="0030551F" w:rsidP="0030551F"/>
    <w:p w14:paraId="0A95837A" w14:textId="687F8DE6" w:rsidR="0030551F" w:rsidRDefault="0030551F" w:rsidP="0030551F">
      <w:r>
        <w:t>Examples:</w:t>
      </w:r>
    </w:p>
    <w:p w14:paraId="56B87586" w14:textId="77777777" w:rsidR="0030551F" w:rsidRPr="0030551F" w:rsidRDefault="0030551F" w:rsidP="0030551F">
      <w:r w:rsidRPr="0030551F">
        <w:t>OS=</w:t>
      </w:r>
    </w:p>
    <w:p w14:paraId="7D818026" w14:textId="77777777" w:rsidR="0030551F" w:rsidRPr="0030551F" w:rsidRDefault="0030551F" w:rsidP="0030551F">
      <w:r w:rsidRPr="0030551F">
        <w:t>IMAGE=</w:t>
      </w:r>
    </w:p>
    <w:p w14:paraId="70F1F86A" w14:textId="304DA3B5" w:rsidR="0030551F" w:rsidRPr="0030551F" w:rsidRDefault="0030551F" w:rsidP="0030551F">
      <w:r w:rsidRPr="0030551F">
        <w:t>SITE=</w:t>
      </w:r>
    </w:p>
    <w:p w14:paraId="40C041DA" w14:textId="571A25C4" w:rsidR="005428DC" w:rsidRDefault="005428DC" w:rsidP="005428DC">
      <w:pPr>
        <w:pStyle w:val="Heading3"/>
      </w:pPr>
      <w:r>
        <w:lastRenderedPageBreak/>
        <w:t>Deployment Defaults</w:t>
      </w:r>
    </w:p>
    <w:p w14:paraId="0D5C4F83" w14:textId="7612B42D" w:rsidR="005428DC" w:rsidRDefault="005428DC" w:rsidP="005428DC">
      <w:r>
        <w:t>Defines deployment behavior and startup defaults.</w:t>
      </w:r>
    </w:p>
    <w:p w14:paraId="2CF8E549" w14:textId="77777777" w:rsidR="005428DC" w:rsidRDefault="005428DC" w:rsidP="005428DC"/>
    <w:p w14:paraId="6291941F" w14:textId="59987864" w:rsidR="005428DC" w:rsidRDefault="005428DC" w:rsidP="005428DC">
      <w:r>
        <w:t>Examples:</w:t>
      </w:r>
    </w:p>
    <w:p w14:paraId="372CD44D" w14:textId="77777777" w:rsidR="005428DC" w:rsidRPr="005428DC" w:rsidRDefault="005428DC" w:rsidP="005428DC">
      <w:r w:rsidRPr="005428DC">
        <w:t>InstallMachinePart=</w:t>
      </w:r>
    </w:p>
    <w:p w14:paraId="4DD95634" w14:textId="77777777" w:rsidR="005428DC" w:rsidRPr="005428DC" w:rsidRDefault="005428DC" w:rsidP="005428DC">
      <w:r w:rsidRPr="005428DC">
        <w:t>InstallUserPart=</w:t>
      </w:r>
    </w:p>
    <w:p w14:paraId="0802D0A2" w14:textId="3CD066E5" w:rsidR="005428DC" w:rsidRPr="005428DC" w:rsidRDefault="005428DC" w:rsidP="005428DC">
      <w:r w:rsidRPr="005428DC">
        <w:t>RetryCount=</w:t>
      </w:r>
    </w:p>
    <w:p w14:paraId="2E55F28A" w14:textId="25EEB7B5" w:rsidR="005428DC" w:rsidRDefault="005428DC" w:rsidP="005428DC">
      <w:pPr>
        <w:pStyle w:val="Heading3"/>
      </w:pPr>
      <w:r>
        <w:t>User Interface Defaults</w:t>
      </w:r>
    </w:p>
    <w:p w14:paraId="73C9382D" w14:textId="2FAF7AE5" w:rsidR="005428DC" w:rsidRDefault="005428DC" w:rsidP="005428DC">
      <w:r>
        <w:t>Defines user interface behavior.</w:t>
      </w:r>
    </w:p>
    <w:p w14:paraId="7AA5C48A" w14:textId="77777777" w:rsidR="005428DC" w:rsidRDefault="005428DC" w:rsidP="005428DC"/>
    <w:p w14:paraId="5DF9A686" w14:textId="2B9B4778" w:rsidR="005428DC" w:rsidRDefault="005428DC" w:rsidP="005428DC">
      <w:r>
        <w:t>Examples:</w:t>
      </w:r>
    </w:p>
    <w:p w14:paraId="715AB890" w14:textId="77777777" w:rsidR="002512EA" w:rsidRPr="002512EA" w:rsidRDefault="002512EA" w:rsidP="002512EA">
      <w:r w:rsidRPr="002512EA">
        <w:t>DEFAULTTOOLBOXES=</w:t>
      </w:r>
    </w:p>
    <w:p w14:paraId="608FA7A7" w14:textId="332D03D9" w:rsidR="005428DC" w:rsidRPr="005428DC" w:rsidRDefault="002512EA" w:rsidP="005428DC">
      <w:r w:rsidRPr="002512EA">
        <w:t>ShowOptional=</w:t>
      </w:r>
    </w:p>
    <w:p w14:paraId="5B5DED97" w14:textId="2A4BB320" w:rsidR="002512EA" w:rsidRDefault="002512EA" w:rsidP="002512EA">
      <w:pPr>
        <w:pStyle w:val="Heading2"/>
      </w:pPr>
      <w:r>
        <w:t>Internal Object Model</w:t>
      </w:r>
    </w:p>
    <w:p w14:paraId="318E4615" w14:textId="57FABA21" w:rsidR="002512EA" w:rsidRDefault="002512EA" w:rsidP="002512EA">
      <w:r>
        <w:t>The Platform Configuration Engine shall convert configuration data into strongly typed objects</w:t>
      </w:r>
    </w:p>
    <w:p w14:paraId="091329C7" w14:textId="77777777" w:rsidR="002512EA" w:rsidRDefault="002512EA" w:rsidP="002512EA"/>
    <w:p w14:paraId="27C740ED" w14:textId="37B6983F" w:rsidR="002512EA" w:rsidRDefault="002512EA" w:rsidP="002512EA">
      <w:r>
        <w:t>Example:</w:t>
      </w:r>
    </w:p>
    <w:p w14:paraId="58A6209D" w14:textId="77777777" w:rsidR="006D5A33" w:rsidRPr="006D5A33" w:rsidRDefault="006D5A33" w:rsidP="006D5A33">
      <w:r w:rsidRPr="006D5A33">
        <w:t>class PlatformConfiguration {</w:t>
      </w:r>
    </w:p>
    <w:p w14:paraId="783E1E51" w14:textId="77777777" w:rsidR="006D5A33" w:rsidRPr="006D5A33" w:rsidRDefault="006D5A33" w:rsidP="006D5A33"/>
    <w:p w14:paraId="021E103A" w14:textId="77777777" w:rsidR="006D5A33" w:rsidRPr="006D5A33" w:rsidRDefault="006D5A33" w:rsidP="006D5A33">
      <w:r w:rsidRPr="006D5A33">
        <w:t>    [string]$ConfigDirectory</w:t>
      </w:r>
    </w:p>
    <w:p w14:paraId="56612BDA" w14:textId="77777777" w:rsidR="006D5A33" w:rsidRPr="006D5A33" w:rsidRDefault="006D5A33" w:rsidP="006D5A33"/>
    <w:p w14:paraId="68DC3F88" w14:textId="77777777" w:rsidR="006D5A33" w:rsidRPr="006D5A33" w:rsidRDefault="006D5A33" w:rsidP="006D5A33">
      <w:r w:rsidRPr="006D5A33">
        <w:t>    [string]$LogDirectory</w:t>
      </w:r>
    </w:p>
    <w:p w14:paraId="647E467B" w14:textId="77777777" w:rsidR="006D5A33" w:rsidRPr="006D5A33" w:rsidRDefault="006D5A33" w:rsidP="006D5A33"/>
    <w:p w14:paraId="5B62C31C" w14:textId="77777777" w:rsidR="006D5A33" w:rsidRPr="006D5A33" w:rsidRDefault="006D5A33" w:rsidP="006D5A33">
      <w:r w:rsidRPr="006D5A33">
        <w:t>    [string]$CatalogDirectory</w:t>
      </w:r>
    </w:p>
    <w:p w14:paraId="76E3EE9F" w14:textId="77777777" w:rsidR="006D5A33" w:rsidRPr="006D5A33" w:rsidRDefault="006D5A33" w:rsidP="006D5A33"/>
    <w:p w14:paraId="214647B8" w14:textId="77777777" w:rsidR="006D5A33" w:rsidRPr="006D5A33" w:rsidRDefault="006D5A33" w:rsidP="006D5A33">
      <w:r w:rsidRPr="006D5A33">
        <w:t>    [hashtable]$Toolboxes</w:t>
      </w:r>
    </w:p>
    <w:p w14:paraId="203A1E5C" w14:textId="77777777" w:rsidR="006D5A33" w:rsidRPr="006D5A33" w:rsidRDefault="006D5A33" w:rsidP="006D5A33"/>
    <w:p w14:paraId="70AB71F5" w14:textId="77777777" w:rsidR="006D5A33" w:rsidRPr="006D5A33" w:rsidRDefault="006D5A33" w:rsidP="006D5A33">
      <w:r w:rsidRPr="006D5A33">
        <w:t>    [string[]]$Catalogs</w:t>
      </w:r>
    </w:p>
    <w:p w14:paraId="7C3FA93B" w14:textId="77777777" w:rsidR="006D5A33" w:rsidRPr="006D5A33" w:rsidRDefault="006D5A33" w:rsidP="006D5A33"/>
    <w:p w14:paraId="314C258F" w14:textId="77777777" w:rsidR="006D5A33" w:rsidRPr="006D5A33" w:rsidRDefault="006D5A33" w:rsidP="006D5A33">
      <w:r w:rsidRPr="006D5A33">
        <w:t>    [hashtable]$Defaults</w:t>
      </w:r>
    </w:p>
    <w:p w14:paraId="5149B2CB" w14:textId="77777777" w:rsidR="006D5A33" w:rsidRPr="006D5A33" w:rsidRDefault="006D5A33" w:rsidP="006D5A33">
      <w:r w:rsidRPr="006D5A33">
        <w:t>}</w:t>
      </w:r>
    </w:p>
    <w:p w14:paraId="334F0836" w14:textId="77777777" w:rsidR="002512EA" w:rsidRDefault="002512EA" w:rsidP="002512EA"/>
    <w:p w14:paraId="6E77D7C0" w14:textId="77777777" w:rsidR="006D5A33" w:rsidRPr="006D5A33" w:rsidRDefault="006D5A33" w:rsidP="006D5A33">
      <w:r w:rsidRPr="006D5A33">
        <w:t>Other components shall consume configuration objects rather than reading INI files directly.</w:t>
      </w:r>
    </w:p>
    <w:p w14:paraId="339A45EA" w14:textId="77777777" w:rsidR="006D5A33" w:rsidRDefault="006D5A33" w:rsidP="006D5A33"/>
    <w:p w14:paraId="069CD890" w14:textId="18453F4E" w:rsidR="006D5A33" w:rsidRPr="006D5A33" w:rsidRDefault="006D5A33" w:rsidP="006D5A33">
      <w:r w:rsidRPr="006D5A33">
        <w:t>This abstraction allows future configuration formats to be introduced without impacting consumer components.</w:t>
      </w:r>
    </w:p>
    <w:p w14:paraId="1D38B7EB" w14:textId="77777777" w:rsidR="006D5A33" w:rsidRPr="002512EA" w:rsidRDefault="006D5A33" w:rsidP="002512EA"/>
    <w:p w14:paraId="7A20BF7F" w14:textId="71175C66" w:rsidR="006D5A33" w:rsidRDefault="006D5A33" w:rsidP="006D5A33">
      <w:pPr>
        <w:pStyle w:val="Heading2"/>
      </w:pPr>
      <w:r>
        <w:t>Configuration Loading Workflow</w:t>
      </w:r>
    </w:p>
    <w:p w14:paraId="53B32B1A" w14:textId="1BF59B0B" w:rsidR="006D5A33" w:rsidRDefault="006D5A33" w:rsidP="006D5A33">
      <w:r>
        <w:t>The Platform Configuration Engine shall perform the following workflow during application startup</w:t>
      </w:r>
    </w:p>
    <w:p w14:paraId="02DA41A4" w14:textId="77777777" w:rsidR="00262C95" w:rsidRDefault="00262C95" w:rsidP="006D5A33"/>
    <w:p w14:paraId="0FFFC46D" w14:textId="77777777" w:rsidR="00262C95" w:rsidRPr="00262C95" w:rsidRDefault="00262C95" w:rsidP="00262C95">
      <w:r w:rsidRPr="00262C95">
        <w:t>Start Application</w:t>
      </w:r>
    </w:p>
    <w:p w14:paraId="621F349B" w14:textId="77777777" w:rsidR="00262C95" w:rsidRPr="00262C95" w:rsidRDefault="00262C95" w:rsidP="00262C95">
      <w:r w:rsidRPr="00262C95">
        <w:t>        ↓</w:t>
      </w:r>
    </w:p>
    <w:p w14:paraId="62320230" w14:textId="77777777" w:rsidR="00262C95" w:rsidRPr="00262C95" w:rsidRDefault="00262C95" w:rsidP="00262C95">
      <w:r w:rsidRPr="00262C95">
        <w:lastRenderedPageBreak/>
        <w:t>Load Config.ini</w:t>
      </w:r>
    </w:p>
    <w:p w14:paraId="338ACA26" w14:textId="77777777" w:rsidR="00262C95" w:rsidRPr="00262C95" w:rsidRDefault="00262C95" w:rsidP="00262C95">
      <w:r w:rsidRPr="00262C95">
        <w:t>        ↓</w:t>
      </w:r>
    </w:p>
    <w:p w14:paraId="6E79DE0E" w14:textId="77777777" w:rsidR="00262C95" w:rsidRPr="00262C95" w:rsidRDefault="00262C95" w:rsidP="00262C95">
      <w:r w:rsidRPr="00262C95">
        <w:t>Parse Configuration</w:t>
      </w:r>
    </w:p>
    <w:p w14:paraId="5448BF83" w14:textId="77777777" w:rsidR="00262C95" w:rsidRPr="00262C95" w:rsidRDefault="00262C95" w:rsidP="00262C95">
      <w:r w:rsidRPr="00262C95">
        <w:t>        ↓</w:t>
      </w:r>
    </w:p>
    <w:p w14:paraId="05E7EB52" w14:textId="77777777" w:rsidR="00262C95" w:rsidRPr="00262C95" w:rsidRDefault="00262C95" w:rsidP="00262C95">
      <w:r w:rsidRPr="00262C95">
        <w:t>Validate Values</w:t>
      </w:r>
    </w:p>
    <w:p w14:paraId="2D3B5D64" w14:textId="77777777" w:rsidR="00262C95" w:rsidRPr="00262C95" w:rsidRDefault="00262C95" w:rsidP="00262C95">
      <w:r w:rsidRPr="00262C95">
        <w:t>        ↓</w:t>
      </w:r>
    </w:p>
    <w:p w14:paraId="597A8C6F" w14:textId="77777777" w:rsidR="00262C95" w:rsidRPr="00262C95" w:rsidRDefault="00262C95" w:rsidP="00262C95">
      <w:r w:rsidRPr="00262C95">
        <w:t>Create Configuration Object</w:t>
      </w:r>
    </w:p>
    <w:p w14:paraId="4D6A66A0" w14:textId="77777777" w:rsidR="00262C95" w:rsidRPr="00262C95" w:rsidRDefault="00262C95" w:rsidP="00262C95">
      <w:r w:rsidRPr="00262C95">
        <w:t>        ↓</w:t>
      </w:r>
    </w:p>
    <w:p w14:paraId="05EFDBF9" w14:textId="77777777" w:rsidR="00262C95" w:rsidRPr="00262C95" w:rsidRDefault="00262C95" w:rsidP="00262C95">
      <w:r w:rsidRPr="00262C95">
        <w:t>Initialize Platform Services</w:t>
      </w:r>
    </w:p>
    <w:p w14:paraId="5DD69CBF" w14:textId="77777777" w:rsidR="00262C95" w:rsidRPr="00262C95" w:rsidRDefault="00262C95" w:rsidP="00262C95">
      <w:r w:rsidRPr="00262C95">
        <w:t>        ↓</w:t>
      </w:r>
    </w:p>
    <w:p w14:paraId="0D483B8F" w14:textId="77777777" w:rsidR="00262C95" w:rsidRPr="00262C95" w:rsidRDefault="00262C95" w:rsidP="00262C95">
      <w:r w:rsidRPr="00262C95">
        <w:t>Application Ready</w:t>
      </w:r>
    </w:p>
    <w:p w14:paraId="5DB767AF" w14:textId="77777777" w:rsidR="00262C95" w:rsidRDefault="00262C95" w:rsidP="006D5A33"/>
    <w:p w14:paraId="3D6A14C9" w14:textId="60081307" w:rsidR="00262C95" w:rsidRPr="006D5A33" w:rsidRDefault="00262C95" w:rsidP="006D5A33">
      <w:r w:rsidRPr="00262C95">
        <w:t>If configuration validation fails, application initialization shall stop and an error shall be presented to the user.</w:t>
      </w:r>
    </w:p>
    <w:p w14:paraId="0D8F41E4" w14:textId="0B0DFAAC" w:rsidR="00262C95" w:rsidRDefault="00262C95" w:rsidP="00262C95">
      <w:pPr>
        <w:pStyle w:val="Heading2"/>
      </w:pPr>
      <w:r>
        <w:t>Validation Requirements</w:t>
      </w:r>
    </w:p>
    <w:p w14:paraId="0AC6C531" w14:textId="0DF4CBF8" w:rsidR="00262C95" w:rsidRPr="00262C95" w:rsidRDefault="00262C95" w:rsidP="00262C95">
      <w:r>
        <w:t>The Platform Configuration Engine shall validate:</w:t>
      </w:r>
    </w:p>
    <w:p w14:paraId="191EDD04" w14:textId="63B983C0" w:rsidR="00262C95" w:rsidRDefault="00262C95" w:rsidP="00262C95">
      <w:pPr>
        <w:pStyle w:val="Heading3"/>
      </w:pPr>
      <w:r>
        <w:t>Required Values</w:t>
      </w:r>
    </w:p>
    <w:p w14:paraId="2B205825" w14:textId="672C91CF" w:rsidR="00262C95" w:rsidRDefault="00262C95" w:rsidP="00262C95">
      <w:r>
        <w:t>Required configuration values must exist.</w:t>
      </w:r>
    </w:p>
    <w:p w14:paraId="188D05FE" w14:textId="77777777" w:rsidR="00262C95" w:rsidRDefault="00262C95" w:rsidP="00262C95"/>
    <w:p w14:paraId="25DF0570" w14:textId="225E6BD9" w:rsidR="00262C95" w:rsidRDefault="00262C95" w:rsidP="00262C95">
      <w:r>
        <w:t>Examples:</w:t>
      </w:r>
    </w:p>
    <w:p w14:paraId="12F5BBD3" w14:textId="77777777" w:rsidR="00A2713D" w:rsidRPr="00A2713D" w:rsidRDefault="00A2713D" w:rsidP="00A2713D">
      <w:r w:rsidRPr="00A2713D">
        <w:t>ConfigDIR</w:t>
      </w:r>
    </w:p>
    <w:p w14:paraId="78333F1A" w14:textId="77777777" w:rsidR="00A2713D" w:rsidRPr="00A2713D" w:rsidRDefault="00A2713D" w:rsidP="00A2713D">
      <w:r w:rsidRPr="00A2713D">
        <w:t>LogDIR</w:t>
      </w:r>
    </w:p>
    <w:p w14:paraId="6108C426" w14:textId="77777777" w:rsidR="00A2713D" w:rsidRDefault="00A2713D" w:rsidP="00A2713D">
      <w:r w:rsidRPr="00A2713D">
        <w:t>IniFilesDIR</w:t>
      </w:r>
    </w:p>
    <w:p w14:paraId="096AC455" w14:textId="77777777" w:rsidR="00A2713D" w:rsidRDefault="00A2713D" w:rsidP="00A2713D"/>
    <w:p w14:paraId="43DC69D9" w14:textId="77777777" w:rsidR="00A2713D" w:rsidRDefault="00A2713D" w:rsidP="00A2713D">
      <w:pPr>
        <w:pStyle w:val="Heading3"/>
        <w:numPr>
          <w:ilvl w:val="0"/>
          <w:numId w:val="0"/>
        </w:numPr>
        <w:spacing w:line="300" w:lineRule="atLeast"/>
        <w:ind w:left="720" w:hanging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Repository Accessibility</w:t>
      </w:r>
    </w:p>
    <w:p w14:paraId="79D591C1" w14:textId="77777777" w:rsidR="00A2713D" w:rsidRDefault="00A2713D" w:rsidP="00A2713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Configured repository locations shall be verified as accessible.</w:t>
      </w:r>
    </w:p>
    <w:p w14:paraId="114596D9" w14:textId="77777777" w:rsidR="00A2713D" w:rsidRDefault="00A2713D" w:rsidP="00A2713D">
      <w:pPr>
        <w:pStyle w:val="Heading3"/>
        <w:numPr>
          <w:ilvl w:val="0"/>
          <w:numId w:val="0"/>
        </w:numPr>
        <w:spacing w:line="300" w:lineRule="atLeast"/>
        <w:ind w:left="720" w:hanging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Catalog Availability</w:t>
      </w:r>
    </w:p>
    <w:p w14:paraId="35B8AE84" w14:textId="77777777" w:rsidR="00A2713D" w:rsidRDefault="00A2713D" w:rsidP="00A2713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Configured catalogs shall exist and be readable.</w:t>
      </w:r>
    </w:p>
    <w:p w14:paraId="090BD3D3" w14:textId="77777777" w:rsidR="00A2713D" w:rsidRDefault="00A2713D" w:rsidP="00A2713D">
      <w:pPr>
        <w:pStyle w:val="Heading3"/>
        <w:numPr>
          <w:ilvl w:val="0"/>
          <w:numId w:val="0"/>
        </w:numPr>
        <w:spacing w:line="300" w:lineRule="atLeast"/>
        <w:ind w:left="720" w:hanging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Toolbox Mappings</w:t>
      </w:r>
    </w:p>
    <w:p w14:paraId="25C9FF46" w14:textId="77777777" w:rsidR="00A2713D" w:rsidRDefault="00A2713D" w:rsidP="00A2713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Configured toolbox repositories shall exist.</w:t>
      </w:r>
    </w:p>
    <w:p w14:paraId="5152EE0E" w14:textId="77777777" w:rsidR="00A2713D" w:rsidRDefault="00A2713D" w:rsidP="00A2713D">
      <w:pPr>
        <w:pStyle w:val="Heading3"/>
        <w:numPr>
          <w:ilvl w:val="0"/>
          <w:numId w:val="0"/>
        </w:numPr>
        <w:spacing w:line="300" w:lineRule="atLeast"/>
        <w:ind w:left="720" w:hanging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Configuration Integrity</w:t>
      </w:r>
    </w:p>
    <w:p w14:paraId="3A389DDE" w14:textId="76DDDCB5" w:rsidR="00262C95" w:rsidRPr="00A2713D" w:rsidRDefault="00A2713D" w:rsidP="00A2713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Duplicate or invalid configuration values shall be detected and reported.</w:t>
      </w:r>
    </w:p>
    <w:p w14:paraId="2F365C2F" w14:textId="25D3C623" w:rsidR="00A2713D" w:rsidRDefault="00A2713D" w:rsidP="00A2713D">
      <w:pPr>
        <w:pStyle w:val="Heading2"/>
      </w:pPr>
      <w:r>
        <w:t>Error Handling</w:t>
      </w:r>
    </w:p>
    <w:p w14:paraId="63E4E7D9" w14:textId="70B020E3" w:rsidR="00A2713D" w:rsidRDefault="00A2713D" w:rsidP="00A2713D">
      <w:r>
        <w:t>Configuration failures shall prevent deployment activit</w:t>
      </w:r>
      <w:r w:rsidR="00A400F2">
        <w:t>y</w:t>
      </w:r>
    </w:p>
    <w:p w14:paraId="542CDA54" w14:textId="77777777" w:rsidR="00A400F2" w:rsidRDefault="00A400F2" w:rsidP="00A2713D"/>
    <w:p w14:paraId="14356DD4" w14:textId="172E3CBD" w:rsidR="00A400F2" w:rsidRDefault="00A400F2" w:rsidP="00A2713D">
      <w:r>
        <w:lastRenderedPageBreak/>
        <w:t>Examples:</w:t>
      </w:r>
    </w:p>
    <w:p w14:paraId="7C745EAA" w14:textId="2082C965" w:rsidR="00A400F2" w:rsidRPr="00A400F2" w:rsidRDefault="00A400F2">
      <w:pPr>
        <w:pStyle w:val="ListParagraph"/>
        <w:numPr>
          <w:ilvl w:val="0"/>
          <w:numId w:val="35"/>
        </w:numPr>
      </w:pPr>
      <w:r w:rsidRPr="00A400F2">
        <w:t>Missing Config.ini</w:t>
      </w:r>
    </w:p>
    <w:p w14:paraId="6F644371" w14:textId="4E19E914" w:rsidR="00A400F2" w:rsidRPr="00A400F2" w:rsidRDefault="00A400F2">
      <w:pPr>
        <w:pStyle w:val="ListParagraph"/>
        <w:numPr>
          <w:ilvl w:val="0"/>
          <w:numId w:val="35"/>
        </w:numPr>
      </w:pPr>
      <w:r w:rsidRPr="00A400F2">
        <w:t>Missing Catalog Repository</w:t>
      </w:r>
    </w:p>
    <w:p w14:paraId="5C1EFA20" w14:textId="5D74FA76" w:rsidR="00A400F2" w:rsidRPr="00A400F2" w:rsidRDefault="00A400F2">
      <w:pPr>
        <w:pStyle w:val="ListParagraph"/>
        <w:numPr>
          <w:ilvl w:val="0"/>
          <w:numId w:val="35"/>
        </w:numPr>
      </w:pPr>
      <w:r w:rsidRPr="00A400F2">
        <w:t>Missing Toolbox Repository</w:t>
      </w:r>
    </w:p>
    <w:p w14:paraId="2A2B723E" w14:textId="1BC9011E" w:rsidR="00A400F2" w:rsidRDefault="00A400F2">
      <w:pPr>
        <w:pStyle w:val="ListParagraph"/>
        <w:numPr>
          <w:ilvl w:val="0"/>
          <w:numId w:val="35"/>
        </w:numPr>
      </w:pPr>
      <w:r w:rsidRPr="00A400F2">
        <w:t>Invalid Configuration Value</w:t>
      </w:r>
    </w:p>
    <w:p w14:paraId="7497190F" w14:textId="77777777" w:rsidR="00A400F2" w:rsidRDefault="00A400F2" w:rsidP="00A2713D"/>
    <w:p w14:paraId="475ECD91" w14:textId="56F1E2B1" w:rsidR="00A400F2" w:rsidRDefault="00A400F2" w:rsidP="00A2713D">
      <w:r>
        <w:t>Errors shall be:</w:t>
      </w:r>
    </w:p>
    <w:p w14:paraId="04E2D59E" w14:textId="77777777" w:rsidR="001408BB" w:rsidRPr="001408BB" w:rsidRDefault="001408BB">
      <w:pPr>
        <w:numPr>
          <w:ilvl w:val="0"/>
          <w:numId w:val="36"/>
        </w:numPr>
      </w:pPr>
      <w:r w:rsidRPr="001408BB">
        <w:t>Logged</w:t>
      </w:r>
    </w:p>
    <w:p w14:paraId="0D29C4BA" w14:textId="77777777" w:rsidR="001408BB" w:rsidRPr="001408BB" w:rsidRDefault="001408BB">
      <w:pPr>
        <w:numPr>
          <w:ilvl w:val="0"/>
          <w:numId w:val="36"/>
        </w:numPr>
      </w:pPr>
      <w:r w:rsidRPr="001408BB">
        <w:t>Displayed to the user</w:t>
      </w:r>
    </w:p>
    <w:p w14:paraId="166CBB23" w14:textId="77777777" w:rsidR="001408BB" w:rsidRPr="001408BB" w:rsidRDefault="001408BB">
      <w:pPr>
        <w:numPr>
          <w:ilvl w:val="0"/>
          <w:numId w:val="36"/>
        </w:numPr>
      </w:pPr>
      <w:r w:rsidRPr="001408BB">
        <w:t>Returned to the calling component</w:t>
      </w:r>
    </w:p>
    <w:p w14:paraId="2141CE02" w14:textId="77777777" w:rsidR="00421FCB" w:rsidRDefault="00421FCB" w:rsidP="00A2713D"/>
    <w:p w14:paraId="47F416C6" w14:textId="3839ECE5" w:rsidR="001408BB" w:rsidRPr="00A2713D" w:rsidRDefault="001408BB" w:rsidP="00A2713D">
      <w:r w:rsidRPr="001408BB">
        <w:t>The platform shall not continue operating with partially loaded configuration.</w:t>
      </w:r>
    </w:p>
    <w:p w14:paraId="413DB2AD" w14:textId="21B4525D" w:rsidR="00421FCB" w:rsidRDefault="00421FCB" w:rsidP="00421FCB">
      <w:pPr>
        <w:pStyle w:val="Heading2"/>
      </w:pPr>
      <w:r>
        <w:t>Component Consumers</w:t>
      </w:r>
    </w:p>
    <w:p w14:paraId="0998ED81" w14:textId="2B92388D" w:rsidR="00C45624" w:rsidRPr="00421FCB" w:rsidRDefault="00421FCB" w:rsidP="00421FCB">
      <w:r>
        <w:t>The following components consume Platform Configuration services</w:t>
      </w:r>
    </w:p>
    <w:p w14:paraId="78D58556" w14:textId="40073DE7" w:rsidR="00C45624" w:rsidRDefault="00C45624" w:rsidP="00C45624">
      <w:pPr>
        <w:pStyle w:val="Heading3"/>
      </w:pPr>
      <w:r>
        <w:t>User Interface</w:t>
      </w:r>
    </w:p>
    <w:p w14:paraId="27DE233F" w14:textId="152A73A5" w:rsidR="00C45624" w:rsidRDefault="00C45624" w:rsidP="00C45624">
      <w:r>
        <w:t>Uses:</w:t>
      </w:r>
    </w:p>
    <w:p w14:paraId="717CFF3E" w14:textId="77777777" w:rsidR="00C45624" w:rsidRPr="00C45624" w:rsidRDefault="00C45624">
      <w:pPr>
        <w:numPr>
          <w:ilvl w:val="0"/>
          <w:numId w:val="37"/>
        </w:numPr>
      </w:pPr>
      <w:r w:rsidRPr="00C45624">
        <w:t>Default toolbox selections</w:t>
      </w:r>
    </w:p>
    <w:p w14:paraId="5DBF0026" w14:textId="3B5A0669" w:rsidR="00C45624" w:rsidRPr="00C45624" w:rsidRDefault="00C45624">
      <w:pPr>
        <w:numPr>
          <w:ilvl w:val="0"/>
          <w:numId w:val="37"/>
        </w:numPr>
      </w:pPr>
      <w:r w:rsidRPr="00C45624">
        <w:t>User interface defaults</w:t>
      </w:r>
    </w:p>
    <w:p w14:paraId="627A2EC9" w14:textId="77777777" w:rsidR="00C45624" w:rsidRPr="00C45624" w:rsidRDefault="00C45624" w:rsidP="00C45624">
      <w:pPr>
        <w:pStyle w:val="Heading3"/>
      </w:pPr>
      <w:r w:rsidRPr="00C45624">
        <w:t>Catalog Engine</w:t>
      </w:r>
    </w:p>
    <w:p w14:paraId="0461C09F" w14:textId="77777777" w:rsidR="00C45624" w:rsidRPr="00C45624" w:rsidRDefault="00C45624" w:rsidP="00C45624">
      <w:r w:rsidRPr="00C45624">
        <w:t>Uses:</w:t>
      </w:r>
    </w:p>
    <w:p w14:paraId="352740F2" w14:textId="77777777" w:rsidR="00C45624" w:rsidRPr="00C45624" w:rsidRDefault="00C45624">
      <w:pPr>
        <w:numPr>
          <w:ilvl w:val="0"/>
          <w:numId w:val="38"/>
        </w:numPr>
      </w:pPr>
      <w:r w:rsidRPr="00C45624">
        <w:t>Catalog definitions</w:t>
      </w:r>
    </w:p>
    <w:p w14:paraId="48C2972C" w14:textId="31186943" w:rsidR="00C45624" w:rsidRDefault="00C45624">
      <w:pPr>
        <w:numPr>
          <w:ilvl w:val="0"/>
          <w:numId w:val="38"/>
        </w:numPr>
      </w:pPr>
      <w:r w:rsidRPr="00C45624">
        <w:t>Catalog locations</w:t>
      </w:r>
    </w:p>
    <w:p w14:paraId="17A134C1" w14:textId="77777777" w:rsidR="00414069" w:rsidRPr="00414069" w:rsidRDefault="00414069" w:rsidP="00414069">
      <w:pPr>
        <w:pStyle w:val="Heading3"/>
      </w:pPr>
      <w:r w:rsidRPr="00414069">
        <w:t>Manifest Engine</w:t>
      </w:r>
    </w:p>
    <w:p w14:paraId="1E71980C" w14:textId="77777777" w:rsidR="00414069" w:rsidRPr="00414069" w:rsidRDefault="00414069" w:rsidP="00414069">
      <w:r w:rsidRPr="00414069">
        <w:t>Uses:</w:t>
      </w:r>
    </w:p>
    <w:p w14:paraId="06E2C63A" w14:textId="77777777" w:rsidR="00414069" w:rsidRPr="00414069" w:rsidRDefault="00414069">
      <w:pPr>
        <w:numPr>
          <w:ilvl w:val="0"/>
          <w:numId w:val="39"/>
        </w:numPr>
      </w:pPr>
      <w:r w:rsidRPr="00414069">
        <w:t>Toolbox mappings</w:t>
      </w:r>
    </w:p>
    <w:p w14:paraId="44DB4595" w14:textId="77777777" w:rsidR="00414069" w:rsidRPr="00414069" w:rsidRDefault="00414069">
      <w:pPr>
        <w:numPr>
          <w:ilvl w:val="0"/>
          <w:numId w:val="39"/>
        </w:numPr>
      </w:pPr>
      <w:r w:rsidRPr="00414069">
        <w:t>Repository locations</w:t>
      </w:r>
    </w:p>
    <w:p w14:paraId="2B094CE8" w14:textId="77777777" w:rsidR="00414069" w:rsidRPr="00414069" w:rsidRDefault="00414069" w:rsidP="00414069">
      <w:pPr>
        <w:pStyle w:val="Heading3"/>
      </w:pPr>
      <w:r w:rsidRPr="00414069">
        <w:t>Installation Engine</w:t>
      </w:r>
    </w:p>
    <w:p w14:paraId="1ED829B7" w14:textId="77777777" w:rsidR="00414069" w:rsidRPr="00414069" w:rsidRDefault="00414069" w:rsidP="00414069">
      <w:r w:rsidRPr="00414069">
        <w:t>Uses:</w:t>
      </w:r>
    </w:p>
    <w:p w14:paraId="65C50541" w14:textId="77777777" w:rsidR="00414069" w:rsidRPr="00414069" w:rsidRDefault="00414069">
      <w:pPr>
        <w:numPr>
          <w:ilvl w:val="0"/>
          <w:numId w:val="40"/>
        </w:numPr>
      </w:pPr>
      <w:r w:rsidRPr="00414069">
        <w:t>Repository locations</w:t>
      </w:r>
    </w:p>
    <w:p w14:paraId="52677C28" w14:textId="77777777" w:rsidR="00414069" w:rsidRPr="00414069" w:rsidRDefault="00414069">
      <w:pPr>
        <w:numPr>
          <w:ilvl w:val="0"/>
          <w:numId w:val="40"/>
        </w:numPr>
      </w:pPr>
      <w:r w:rsidRPr="00414069">
        <w:t>Deployment defaults</w:t>
      </w:r>
    </w:p>
    <w:p w14:paraId="6712F9CC" w14:textId="77777777" w:rsidR="00414069" w:rsidRPr="00414069" w:rsidRDefault="00414069" w:rsidP="00414069">
      <w:pPr>
        <w:pStyle w:val="Heading3"/>
      </w:pPr>
      <w:r w:rsidRPr="00414069">
        <w:t>Logging Engine</w:t>
      </w:r>
    </w:p>
    <w:p w14:paraId="5E05FD32" w14:textId="77777777" w:rsidR="00414069" w:rsidRPr="00414069" w:rsidRDefault="00414069" w:rsidP="00414069">
      <w:r w:rsidRPr="00414069">
        <w:t>Uses:</w:t>
      </w:r>
    </w:p>
    <w:p w14:paraId="26CF4B32" w14:textId="77777777" w:rsidR="00414069" w:rsidRPr="00414069" w:rsidRDefault="00414069">
      <w:pPr>
        <w:numPr>
          <w:ilvl w:val="0"/>
          <w:numId w:val="41"/>
        </w:numPr>
      </w:pPr>
      <w:r w:rsidRPr="00414069">
        <w:t>Log repository configuration</w:t>
      </w:r>
    </w:p>
    <w:p w14:paraId="279D43B0" w14:textId="77777777" w:rsidR="00414069" w:rsidRPr="00C45624" w:rsidRDefault="00414069" w:rsidP="00C45624"/>
    <w:p w14:paraId="70095E6D" w14:textId="05102A61" w:rsidR="007E2C11" w:rsidRDefault="007E2C11" w:rsidP="007E2C11">
      <w:pPr>
        <w:pStyle w:val="Heading2"/>
      </w:pPr>
      <w:r>
        <w:t>Future Extensibility</w:t>
      </w:r>
    </w:p>
    <w:p w14:paraId="6D7E9914" w14:textId="77777777" w:rsidR="00867079" w:rsidRPr="00867079" w:rsidRDefault="00867079" w:rsidP="00867079">
      <w:r w:rsidRPr="00867079">
        <w:t>Although the initial implementation shall utilize Config.ini compatibility, the Platform Configuration Engine shall isolate the remainder of the application from configuration storage details.</w:t>
      </w:r>
    </w:p>
    <w:p w14:paraId="2CC375E6" w14:textId="77777777" w:rsidR="00867079" w:rsidRPr="00867079" w:rsidRDefault="00867079" w:rsidP="00867079">
      <w:r w:rsidRPr="00867079">
        <w:t>Future implementations may support:</w:t>
      </w:r>
    </w:p>
    <w:p w14:paraId="618EC61B" w14:textId="77777777" w:rsidR="00867079" w:rsidRPr="00867079" w:rsidRDefault="00867079">
      <w:pPr>
        <w:numPr>
          <w:ilvl w:val="0"/>
          <w:numId w:val="42"/>
        </w:numPr>
      </w:pPr>
      <w:r w:rsidRPr="00867079">
        <w:lastRenderedPageBreak/>
        <w:t>JSON</w:t>
      </w:r>
    </w:p>
    <w:p w14:paraId="3D52D393" w14:textId="77777777" w:rsidR="00867079" w:rsidRPr="00867079" w:rsidRDefault="00867079">
      <w:pPr>
        <w:numPr>
          <w:ilvl w:val="0"/>
          <w:numId w:val="42"/>
        </w:numPr>
      </w:pPr>
      <w:r w:rsidRPr="00867079">
        <w:t>YAML</w:t>
      </w:r>
    </w:p>
    <w:p w14:paraId="2D8B791B" w14:textId="77777777" w:rsidR="00867079" w:rsidRPr="00867079" w:rsidRDefault="00867079">
      <w:pPr>
        <w:numPr>
          <w:ilvl w:val="0"/>
          <w:numId w:val="42"/>
        </w:numPr>
      </w:pPr>
      <w:r w:rsidRPr="00867079">
        <w:t>Database-backed configuration</w:t>
      </w:r>
    </w:p>
    <w:p w14:paraId="50C9FDB8" w14:textId="77777777" w:rsidR="009E6E06" w:rsidRDefault="009E6E06" w:rsidP="00867079"/>
    <w:p w14:paraId="5AB1DE51" w14:textId="372991C5" w:rsidR="00867079" w:rsidRPr="00867079" w:rsidRDefault="00867079" w:rsidP="00867079">
      <w:r w:rsidRPr="00867079">
        <w:t>without requiring changes to:</w:t>
      </w:r>
    </w:p>
    <w:p w14:paraId="74AABDA3" w14:textId="77777777" w:rsidR="00867079" w:rsidRPr="00867079" w:rsidRDefault="00867079">
      <w:pPr>
        <w:numPr>
          <w:ilvl w:val="0"/>
          <w:numId w:val="43"/>
        </w:numPr>
      </w:pPr>
      <w:r w:rsidRPr="00867079">
        <w:t>Catalog Engine</w:t>
      </w:r>
    </w:p>
    <w:p w14:paraId="553A0BDA" w14:textId="77777777" w:rsidR="00867079" w:rsidRPr="00867079" w:rsidRDefault="00867079">
      <w:pPr>
        <w:numPr>
          <w:ilvl w:val="0"/>
          <w:numId w:val="43"/>
        </w:numPr>
      </w:pPr>
      <w:r w:rsidRPr="00867079">
        <w:t>Manifest Engine</w:t>
      </w:r>
    </w:p>
    <w:p w14:paraId="2EE58AEE" w14:textId="77777777" w:rsidR="00867079" w:rsidRPr="00867079" w:rsidRDefault="00867079">
      <w:pPr>
        <w:numPr>
          <w:ilvl w:val="0"/>
          <w:numId w:val="43"/>
        </w:numPr>
      </w:pPr>
      <w:r w:rsidRPr="00867079">
        <w:t>Installation Engine</w:t>
      </w:r>
    </w:p>
    <w:p w14:paraId="370F930B" w14:textId="77777777" w:rsidR="00867079" w:rsidRPr="00867079" w:rsidRDefault="00867079">
      <w:pPr>
        <w:numPr>
          <w:ilvl w:val="0"/>
          <w:numId w:val="43"/>
        </w:numPr>
      </w:pPr>
      <w:r w:rsidRPr="00867079">
        <w:t>State Engine</w:t>
      </w:r>
    </w:p>
    <w:p w14:paraId="6B88EAE1" w14:textId="77777777" w:rsidR="00867079" w:rsidRPr="00867079" w:rsidRDefault="00867079">
      <w:pPr>
        <w:numPr>
          <w:ilvl w:val="0"/>
          <w:numId w:val="43"/>
        </w:numPr>
      </w:pPr>
      <w:r w:rsidRPr="00867079">
        <w:t>Logging Engine</w:t>
      </w:r>
    </w:p>
    <w:p w14:paraId="7EA7AA6D" w14:textId="77777777" w:rsidR="00867079" w:rsidRPr="00867079" w:rsidRDefault="00867079">
      <w:pPr>
        <w:numPr>
          <w:ilvl w:val="0"/>
          <w:numId w:val="43"/>
        </w:numPr>
      </w:pPr>
      <w:r w:rsidRPr="00867079">
        <w:t>User Interface</w:t>
      </w:r>
    </w:p>
    <w:p w14:paraId="49002C52" w14:textId="77777777" w:rsidR="003940D9" w:rsidRDefault="003940D9" w:rsidP="00867079"/>
    <w:p w14:paraId="01421EFF" w14:textId="75188701" w:rsidR="00867079" w:rsidRPr="00867079" w:rsidRDefault="00867079" w:rsidP="00867079">
      <w:r w:rsidRPr="00867079">
        <w:t>The Platform Configuration Engine shall remain the sole component responsible for configuration persistence and access.</w:t>
      </w:r>
    </w:p>
    <w:p w14:paraId="589D6EE6" w14:textId="77777777" w:rsidR="00867079" w:rsidRPr="00867079" w:rsidRDefault="00867079" w:rsidP="00867079"/>
    <w:p w14:paraId="7B0DE4C3" w14:textId="2390408E" w:rsidR="00AD07B0" w:rsidRDefault="00AD07B0" w:rsidP="007E2C11">
      <w:pPr>
        <w:pStyle w:val="Heading1"/>
      </w:pPr>
      <w:r w:rsidRPr="007C66F5">
        <w:t>Catalog Engine</w:t>
      </w:r>
    </w:p>
    <w:p w14:paraId="2E74BB73" w14:textId="77777777" w:rsidR="00D5695F" w:rsidRPr="00D5695F" w:rsidRDefault="00D5695F" w:rsidP="00D5695F">
      <w:r w:rsidRPr="00D5695F">
        <w:t>The Catalog Engine is responsible for loading, parsing, validating, and resolving application definitions from deployment catalogs.</w:t>
      </w:r>
    </w:p>
    <w:p w14:paraId="4F47F2EF" w14:textId="77777777" w:rsidR="00D5695F" w:rsidRDefault="00D5695F" w:rsidP="00D5695F">
      <w:r w:rsidRPr="00D5695F">
        <w:t>The Catalog Engine serves as the authoritative provider of application information throughout the platform.</w:t>
      </w:r>
    </w:p>
    <w:p w14:paraId="4999897B" w14:textId="77777777" w:rsidR="00D5695F" w:rsidRPr="00D5695F" w:rsidRDefault="00D5695F" w:rsidP="00D5695F"/>
    <w:p w14:paraId="163F9198" w14:textId="77777777" w:rsidR="00D5695F" w:rsidRPr="00D5695F" w:rsidRDefault="00D5695F" w:rsidP="00D5695F">
      <w:r w:rsidRPr="00D5695F">
        <w:t>The Catalog Engine supplies:</w:t>
      </w:r>
    </w:p>
    <w:p w14:paraId="1FC134BC" w14:textId="77777777" w:rsidR="00D5695F" w:rsidRPr="00D5695F" w:rsidRDefault="00D5695F">
      <w:pPr>
        <w:numPr>
          <w:ilvl w:val="0"/>
          <w:numId w:val="44"/>
        </w:numPr>
      </w:pPr>
      <w:r w:rsidRPr="00D5695F">
        <w:t>Application definitions</w:t>
      </w:r>
    </w:p>
    <w:p w14:paraId="5210D2D5" w14:textId="77777777" w:rsidR="00D5695F" w:rsidRPr="00D5695F" w:rsidRDefault="00D5695F">
      <w:pPr>
        <w:numPr>
          <w:ilvl w:val="0"/>
          <w:numId w:val="44"/>
        </w:numPr>
      </w:pPr>
      <w:r w:rsidRPr="00D5695F">
        <w:t>Toolbox assignments</w:t>
      </w:r>
    </w:p>
    <w:p w14:paraId="6A751A9B" w14:textId="77777777" w:rsidR="00D5695F" w:rsidRPr="00D5695F" w:rsidRDefault="00D5695F">
      <w:pPr>
        <w:numPr>
          <w:ilvl w:val="0"/>
          <w:numId w:val="44"/>
        </w:numPr>
      </w:pPr>
      <w:r w:rsidRPr="00D5695F">
        <w:t>Optional application indicators</w:t>
      </w:r>
    </w:p>
    <w:p w14:paraId="298A955C" w14:textId="77777777" w:rsidR="00D5695F" w:rsidRPr="00D5695F" w:rsidRDefault="00D5695F">
      <w:pPr>
        <w:numPr>
          <w:ilvl w:val="0"/>
          <w:numId w:val="44"/>
        </w:numPr>
      </w:pPr>
      <w:r w:rsidRPr="00D5695F">
        <w:t>Installation commands</w:t>
      </w:r>
    </w:p>
    <w:p w14:paraId="751BFCA2" w14:textId="679C9A46" w:rsidR="00D5695F" w:rsidRDefault="00D5695F">
      <w:pPr>
        <w:numPr>
          <w:ilvl w:val="0"/>
          <w:numId w:val="44"/>
        </w:numPr>
      </w:pPr>
      <w:r w:rsidRPr="00D5695F">
        <w:t>Reboot requirements</w:t>
      </w:r>
    </w:p>
    <w:p w14:paraId="7ED1E683" w14:textId="2CE732E1" w:rsidR="00D5695F" w:rsidRPr="00D5695F" w:rsidRDefault="00D5695F" w:rsidP="00D5695F">
      <w:r>
        <w:t>t</w:t>
      </w:r>
      <w:r w:rsidRPr="00D5695F">
        <w:t>o both the User Interface and Manifest Engine.</w:t>
      </w:r>
    </w:p>
    <w:p w14:paraId="1F948186" w14:textId="77777777" w:rsidR="00D5695F" w:rsidRDefault="00D5695F" w:rsidP="00D5695F"/>
    <w:p w14:paraId="55852381" w14:textId="3C979DFB" w:rsidR="00D5695F" w:rsidRPr="00D5695F" w:rsidRDefault="00D5695F" w:rsidP="00D5695F">
      <w:r w:rsidRPr="00D5695F">
        <w:t>The Catalog Engine does not perform deployment execution and does not generate deployment manifests.</w:t>
      </w:r>
    </w:p>
    <w:p w14:paraId="2A6FBEB9" w14:textId="77777777" w:rsidR="009E6E06" w:rsidRPr="009E6E06" w:rsidRDefault="009E6E06" w:rsidP="009E6E06"/>
    <w:p w14:paraId="2D4A72A6" w14:textId="04EDDB70" w:rsidR="002A4CE0" w:rsidRDefault="002A4CE0" w:rsidP="002A4CE0">
      <w:pPr>
        <w:pStyle w:val="Heading2"/>
      </w:pPr>
      <w:r>
        <w:t>Responsibilities</w:t>
      </w:r>
    </w:p>
    <w:p w14:paraId="4FC02E8F" w14:textId="77777777" w:rsidR="002A4CE0" w:rsidRPr="002A4CE0" w:rsidRDefault="002A4CE0" w:rsidP="002A4CE0">
      <w:r w:rsidRPr="002A4CE0">
        <w:t>The Catalog Engine shall:</w:t>
      </w:r>
    </w:p>
    <w:p w14:paraId="1AC7055C" w14:textId="77777777" w:rsidR="002A4CE0" w:rsidRPr="002A4CE0" w:rsidRDefault="002A4CE0">
      <w:pPr>
        <w:numPr>
          <w:ilvl w:val="0"/>
          <w:numId w:val="45"/>
        </w:numPr>
      </w:pPr>
      <w:r w:rsidRPr="002A4CE0">
        <w:t>Load configured catalog files</w:t>
      </w:r>
    </w:p>
    <w:p w14:paraId="602552FE" w14:textId="77777777" w:rsidR="002A4CE0" w:rsidRPr="002A4CE0" w:rsidRDefault="002A4CE0">
      <w:pPr>
        <w:numPr>
          <w:ilvl w:val="0"/>
          <w:numId w:val="45"/>
        </w:numPr>
      </w:pPr>
      <w:r w:rsidRPr="002A4CE0">
        <w:t>Parse application definitions</w:t>
      </w:r>
    </w:p>
    <w:p w14:paraId="12EDB96F" w14:textId="77777777" w:rsidR="002A4CE0" w:rsidRPr="002A4CE0" w:rsidRDefault="002A4CE0">
      <w:pPr>
        <w:numPr>
          <w:ilvl w:val="0"/>
          <w:numId w:val="45"/>
        </w:numPr>
      </w:pPr>
      <w:r w:rsidRPr="002A4CE0">
        <w:t>Validate catalog structure</w:t>
      </w:r>
    </w:p>
    <w:p w14:paraId="44EFA506" w14:textId="77777777" w:rsidR="002A4CE0" w:rsidRPr="002A4CE0" w:rsidRDefault="002A4CE0">
      <w:pPr>
        <w:numPr>
          <w:ilvl w:val="0"/>
          <w:numId w:val="45"/>
        </w:numPr>
      </w:pPr>
      <w:r w:rsidRPr="002A4CE0">
        <w:t>Resolve application metadata</w:t>
      </w:r>
    </w:p>
    <w:p w14:paraId="389ABEE2" w14:textId="77777777" w:rsidR="002A4CE0" w:rsidRPr="002A4CE0" w:rsidRDefault="002A4CE0">
      <w:pPr>
        <w:numPr>
          <w:ilvl w:val="0"/>
          <w:numId w:val="45"/>
        </w:numPr>
      </w:pPr>
      <w:r w:rsidRPr="002A4CE0">
        <w:t>Categorize applications</w:t>
      </w:r>
    </w:p>
    <w:p w14:paraId="2399A691" w14:textId="77777777" w:rsidR="002A4CE0" w:rsidRPr="002A4CE0" w:rsidRDefault="002A4CE0">
      <w:pPr>
        <w:numPr>
          <w:ilvl w:val="0"/>
          <w:numId w:val="45"/>
        </w:numPr>
      </w:pPr>
      <w:r w:rsidRPr="002A4CE0">
        <w:t>Support toolbox filtering</w:t>
      </w:r>
    </w:p>
    <w:p w14:paraId="5897C092" w14:textId="77777777" w:rsidR="002A4CE0" w:rsidRPr="002A4CE0" w:rsidRDefault="002A4CE0">
      <w:pPr>
        <w:numPr>
          <w:ilvl w:val="0"/>
          <w:numId w:val="45"/>
        </w:numPr>
      </w:pPr>
      <w:r w:rsidRPr="002A4CE0">
        <w:t>Support optional application filtering</w:t>
      </w:r>
    </w:p>
    <w:p w14:paraId="50C38E35" w14:textId="77777777" w:rsidR="002A4CE0" w:rsidRPr="002A4CE0" w:rsidRDefault="002A4CE0">
      <w:pPr>
        <w:numPr>
          <w:ilvl w:val="0"/>
          <w:numId w:val="45"/>
        </w:numPr>
      </w:pPr>
      <w:r w:rsidRPr="002A4CE0">
        <w:t>Provide application definitions to other components</w:t>
      </w:r>
    </w:p>
    <w:p w14:paraId="434A9E0B" w14:textId="77777777" w:rsidR="002A4CE0" w:rsidRDefault="002A4CE0" w:rsidP="002A4CE0"/>
    <w:p w14:paraId="79337A0A" w14:textId="60C0109F" w:rsidR="002A4CE0" w:rsidRPr="002A4CE0" w:rsidRDefault="002A4CE0" w:rsidP="002A4CE0">
      <w:r w:rsidRPr="002A4CE0">
        <w:t>The Catalog Engine shall not:</w:t>
      </w:r>
    </w:p>
    <w:p w14:paraId="46DDDC53" w14:textId="77777777" w:rsidR="002A4CE0" w:rsidRPr="002A4CE0" w:rsidRDefault="002A4CE0">
      <w:pPr>
        <w:numPr>
          <w:ilvl w:val="0"/>
          <w:numId w:val="46"/>
        </w:numPr>
      </w:pPr>
      <w:r w:rsidRPr="002A4CE0">
        <w:t>Execute installations</w:t>
      </w:r>
    </w:p>
    <w:p w14:paraId="485A3E62" w14:textId="77777777" w:rsidR="002A4CE0" w:rsidRPr="002A4CE0" w:rsidRDefault="002A4CE0">
      <w:pPr>
        <w:numPr>
          <w:ilvl w:val="0"/>
          <w:numId w:val="46"/>
        </w:numPr>
      </w:pPr>
      <w:r w:rsidRPr="002A4CE0">
        <w:lastRenderedPageBreak/>
        <w:t>Generate deployment manifests</w:t>
      </w:r>
    </w:p>
    <w:p w14:paraId="49181476" w14:textId="77777777" w:rsidR="002A4CE0" w:rsidRPr="002A4CE0" w:rsidRDefault="002A4CE0">
      <w:pPr>
        <w:numPr>
          <w:ilvl w:val="0"/>
          <w:numId w:val="46"/>
        </w:numPr>
      </w:pPr>
      <w:r w:rsidRPr="002A4CE0">
        <w:t>Perform deployment state management</w:t>
      </w:r>
    </w:p>
    <w:p w14:paraId="3BD5CB0F" w14:textId="77777777" w:rsidR="002A4CE0" w:rsidRPr="002A4CE0" w:rsidRDefault="002A4CE0">
      <w:pPr>
        <w:numPr>
          <w:ilvl w:val="0"/>
          <w:numId w:val="46"/>
        </w:numPr>
      </w:pPr>
      <w:r w:rsidRPr="002A4CE0">
        <w:t>Perform deployment logging</w:t>
      </w:r>
    </w:p>
    <w:p w14:paraId="316515AB" w14:textId="77777777" w:rsidR="002A4CE0" w:rsidRPr="002A4CE0" w:rsidRDefault="002A4CE0" w:rsidP="002A4CE0"/>
    <w:p w14:paraId="670AF771" w14:textId="5500F8BA" w:rsidR="002A4CE0" w:rsidRDefault="00414169" w:rsidP="002A4CE0">
      <w:pPr>
        <w:pStyle w:val="Heading2"/>
      </w:pPr>
      <w:r>
        <w:t>Input Sources</w:t>
      </w:r>
    </w:p>
    <w:p w14:paraId="6534BB1E" w14:textId="4EFCBE71" w:rsidR="00414169" w:rsidRPr="00414169" w:rsidRDefault="00414169" w:rsidP="00414169">
      <w:r w:rsidRPr="00414169">
        <w:t>The Catalog Engine shall load catalog files defined by the Platform Configuration Engine.</w:t>
      </w:r>
    </w:p>
    <w:p w14:paraId="3E457F90" w14:textId="77777777" w:rsidR="00414169" w:rsidRDefault="00414169" w:rsidP="00414169"/>
    <w:p w14:paraId="32FB6CD4" w14:textId="5122C752" w:rsidR="00414169" w:rsidRPr="00414169" w:rsidRDefault="00414169" w:rsidP="00414169">
      <w:r w:rsidRPr="00414169">
        <w:t>Supported catalogs initially include:</w:t>
      </w:r>
    </w:p>
    <w:p w14:paraId="5317C9AD" w14:textId="77777777" w:rsidR="00414169" w:rsidRPr="00414169" w:rsidRDefault="00414169" w:rsidP="00414169">
      <w:r w:rsidRPr="00414169">
        <w:t>Win11.ini</w:t>
      </w:r>
    </w:p>
    <w:p w14:paraId="52A0C4DE" w14:textId="77777777" w:rsidR="00414169" w:rsidRPr="00414169" w:rsidRDefault="00414169" w:rsidP="00414169">
      <w:pPr>
        <w:rPr>
          <w:lang w:val="fr-FR"/>
        </w:rPr>
      </w:pPr>
      <w:r w:rsidRPr="00414169">
        <w:rPr>
          <w:lang w:val="fr-FR"/>
        </w:rPr>
        <w:t>Site.ini</w:t>
      </w:r>
    </w:p>
    <w:p w14:paraId="7CAD5C60" w14:textId="77777777" w:rsidR="00414169" w:rsidRPr="00414169" w:rsidRDefault="00414169" w:rsidP="00414169">
      <w:pPr>
        <w:rPr>
          <w:lang w:val="fr-FR"/>
        </w:rPr>
      </w:pPr>
      <w:r w:rsidRPr="00414169">
        <w:rPr>
          <w:lang w:val="fr-FR"/>
        </w:rPr>
        <w:t>Zeppelin.ini</w:t>
      </w:r>
    </w:p>
    <w:p w14:paraId="21BDC603" w14:textId="77777777" w:rsidR="00414169" w:rsidRPr="00414169" w:rsidRDefault="00414169" w:rsidP="00414169">
      <w:pPr>
        <w:rPr>
          <w:lang w:val="fr-FR"/>
        </w:rPr>
      </w:pPr>
      <w:r w:rsidRPr="00414169">
        <w:rPr>
          <w:lang w:val="fr-FR"/>
        </w:rPr>
        <w:t>GlobalSite.ini</w:t>
      </w:r>
    </w:p>
    <w:p w14:paraId="033543EE" w14:textId="728ACF50" w:rsidR="00414169" w:rsidRDefault="00414169" w:rsidP="00414169">
      <w:pPr>
        <w:rPr>
          <w:lang w:val="fr-FR"/>
        </w:rPr>
      </w:pPr>
    </w:p>
    <w:p w14:paraId="7082AD5A" w14:textId="77777777" w:rsidR="00A71BC5" w:rsidRPr="00A71BC5" w:rsidRDefault="00A71BC5" w:rsidP="00A71BC5">
      <w:r w:rsidRPr="00A71BC5">
        <w:t>Additional catalogs may be supported through configuration.</w:t>
      </w:r>
    </w:p>
    <w:p w14:paraId="5137BBF8" w14:textId="77777777" w:rsidR="00A71BC5" w:rsidRDefault="00A71BC5" w:rsidP="00414169"/>
    <w:p w14:paraId="708D89D8" w14:textId="2F57AA94" w:rsidR="00414169" w:rsidRPr="00A71BC5" w:rsidRDefault="00A71BC5" w:rsidP="00414169">
      <w:r w:rsidRPr="00A71BC5">
        <w:t>The Catalog Engine shall not contain hardcoded catalog references.</w:t>
      </w:r>
    </w:p>
    <w:p w14:paraId="560EFE79" w14:textId="0910E873" w:rsidR="00A71BC5" w:rsidRDefault="00A71BC5" w:rsidP="00A71BC5">
      <w:pPr>
        <w:pStyle w:val="Heading2"/>
      </w:pPr>
      <w:r>
        <w:t>Catalog Structure</w:t>
      </w:r>
    </w:p>
    <w:p w14:paraId="158AA04B" w14:textId="77777777" w:rsidR="00E5282C" w:rsidRPr="00E5282C" w:rsidRDefault="00A71BC5" w:rsidP="00E5282C">
      <w:r>
        <w:t xml:space="preserve">The </w:t>
      </w:r>
      <w:r w:rsidR="00E5282C" w:rsidRPr="00E5282C">
        <w:t>Catalog Engine shall process application definitions using the existing catalog format.</w:t>
      </w:r>
    </w:p>
    <w:p w14:paraId="29AF67F1" w14:textId="77777777" w:rsidR="00E5282C" w:rsidRDefault="00E5282C" w:rsidP="00E5282C"/>
    <w:p w14:paraId="02341BBE" w14:textId="39E88E7F" w:rsidR="00E5282C" w:rsidRPr="00E5282C" w:rsidRDefault="00E5282C" w:rsidP="00E5282C">
      <w:r w:rsidRPr="00E5282C">
        <w:t>Example:</w:t>
      </w:r>
    </w:p>
    <w:p w14:paraId="1AF8C154" w14:textId="77777777" w:rsidR="00E5282C" w:rsidRPr="00E5282C" w:rsidRDefault="00E5282C" w:rsidP="00E5282C">
      <w:r w:rsidRPr="00E5282C">
        <w:t>[Google Chrome]</w:t>
      </w:r>
    </w:p>
    <w:p w14:paraId="541D7BAC" w14:textId="77777777" w:rsidR="00E5282C" w:rsidRPr="00E5282C" w:rsidRDefault="00E5282C" w:rsidP="00E5282C"/>
    <w:p w14:paraId="0A1E4C41" w14:textId="77777777" w:rsidR="00E5282C" w:rsidRPr="00E5282C" w:rsidRDefault="00E5282C" w:rsidP="00E5282C">
      <w:r w:rsidRPr="00E5282C">
        <w:t>OPTIONAL=TRUE</w:t>
      </w:r>
    </w:p>
    <w:p w14:paraId="47601A20" w14:textId="77777777" w:rsidR="00E5282C" w:rsidRPr="00E5282C" w:rsidRDefault="00E5282C" w:rsidP="00E5282C"/>
    <w:p w14:paraId="4CD72686" w14:textId="77777777" w:rsidR="00E5282C" w:rsidRPr="00E5282C" w:rsidRDefault="00E5282C" w:rsidP="00E5282C">
      <w:r w:rsidRPr="00E5282C">
        <w:t>DIRECTORY=Google_Chrome_142.0.7444.60</w:t>
      </w:r>
    </w:p>
    <w:p w14:paraId="74EDC7E8" w14:textId="77777777" w:rsidR="00E5282C" w:rsidRPr="00E5282C" w:rsidRDefault="00E5282C" w:rsidP="00E5282C"/>
    <w:p w14:paraId="611AF854" w14:textId="77777777" w:rsidR="00E5282C" w:rsidRPr="00E5282C" w:rsidRDefault="00E5282C" w:rsidP="00E5282C">
      <w:r w:rsidRPr="00E5282C">
        <w:t>MachineEXE=Deploy-Application.exe -DeploymentType "Install"</w:t>
      </w:r>
    </w:p>
    <w:p w14:paraId="62B5A1D4" w14:textId="77777777" w:rsidR="00E5282C" w:rsidRPr="00E5282C" w:rsidRDefault="00E5282C" w:rsidP="00E5282C"/>
    <w:p w14:paraId="6D0E30C2" w14:textId="77777777" w:rsidR="00E5282C" w:rsidRPr="00E5282C" w:rsidRDefault="00E5282C" w:rsidP="00E5282C">
      <w:r w:rsidRPr="00E5282C">
        <w:t>UserEXE=</w:t>
      </w:r>
    </w:p>
    <w:p w14:paraId="54716E26" w14:textId="77777777" w:rsidR="00E5282C" w:rsidRPr="00E5282C" w:rsidRDefault="00E5282C" w:rsidP="00E5282C"/>
    <w:p w14:paraId="1E9B8265" w14:textId="77777777" w:rsidR="00E5282C" w:rsidRPr="00E5282C" w:rsidRDefault="00E5282C" w:rsidP="00E5282C">
      <w:r w:rsidRPr="00E5282C">
        <w:t>DEPARTMENT=OPTION</w:t>
      </w:r>
    </w:p>
    <w:p w14:paraId="4EE62752" w14:textId="77777777" w:rsidR="00E5282C" w:rsidRPr="00E5282C" w:rsidRDefault="00E5282C" w:rsidP="00E5282C"/>
    <w:p w14:paraId="6E7F4B54" w14:textId="77777777" w:rsidR="00E5282C" w:rsidRPr="00E5282C" w:rsidRDefault="00E5282C" w:rsidP="00E5282C">
      <w:r w:rsidRPr="00E5282C">
        <w:t>REBOOT=FALSE</w:t>
      </w:r>
    </w:p>
    <w:p w14:paraId="1B09873E" w14:textId="2418E7DF" w:rsidR="00A71BC5" w:rsidRDefault="00A71BC5" w:rsidP="00A71BC5"/>
    <w:p w14:paraId="59AD8DD4" w14:textId="0CACBD5F" w:rsidR="00E5282C" w:rsidRPr="00A71BC5" w:rsidRDefault="00E5282C" w:rsidP="00A71BC5">
      <w:r>
        <w:t>Each catalog section represents a single application definition.</w:t>
      </w:r>
    </w:p>
    <w:p w14:paraId="719EF394" w14:textId="79574265" w:rsidR="00E5282C" w:rsidRDefault="00E5282C" w:rsidP="00E5282C">
      <w:pPr>
        <w:pStyle w:val="Heading2"/>
      </w:pPr>
      <w:r>
        <w:t>Application Defi</w:t>
      </w:r>
      <w:r w:rsidR="00C61D93">
        <w:t>nition</w:t>
      </w:r>
      <w:r>
        <w:t xml:space="preserve"> Model</w:t>
      </w:r>
    </w:p>
    <w:p w14:paraId="0E3DAB22" w14:textId="6331A159" w:rsidR="00C61D93" w:rsidRDefault="00C61D93" w:rsidP="00C61D93">
      <w:r>
        <w:t>The Catalog Engine shall convert catalog entries into strongly typed application objects.</w:t>
      </w:r>
    </w:p>
    <w:p w14:paraId="7F84D4DF" w14:textId="77777777" w:rsidR="00C61D93" w:rsidRDefault="00C61D93" w:rsidP="00C61D93"/>
    <w:p w14:paraId="3A68FC3E" w14:textId="7400E4F4" w:rsidR="00C61D93" w:rsidRDefault="00C61D93" w:rsidP="00C61D93">
      <w:r>
        <w:t>Example:</w:t>
      </w:r>
    </w:p>
    <w:p w14:paraId="62BADBD9" w14:textId="77777777" w:rsidR="00B6789D" w:rsidRPr="00B6789D" w:rsidRDefault="00B6789D" w:rsidP="00B6789D">
      <w:r w:rsidRPr="00B6789D">
        <w:t>class ApplicationDefinition {</w:t>
      </w:r>
    </w:p>
    <w:p w14:paraId="3590EDAC" w14:textId="77777777" w:rsidR="00B6789D" w:rsidRPr="00B6789D" w:rsidRDefault="00B6789D" w:rsidP="00B6789D"/>
    <w:p w14:paraId="13FAB129" w14:textId="77777777" w:rsidR="00B6789D" w:rsidRPr="00B6789D" w:rsidRDefault="00B6789D" w:rsidP="00B6789D">
      <w:r w:rsidRPr="00B6789D">
        <w:t>    [string]$Name</w:t>
      </w:r>
    </w:p>
    <w:p w14:paraId="136B24EC" w14:textId="77777777" w:rsidR="00B6789D" w:rsidRPr="00B6789D" w:rsidRDefault="00B6789D" w:rsidP="00B6789D"/>
    <w:p w14:paraId="10743FF6" w14:textId="77777777" w:rsidR="00B6789D" w:rsidRPr="00B6789D" w:rsidRDefault="00B6789D" w:rsidP="00B6789D">
      <w:r w:rsidRPr="00B6789D">
        <w:t>    [bool]$Optional</w:t>
      </w:r>
    </w:p>
    <w:p w14:paraId="56C68C1E" w14:textId="77777777" w:rsidR="00B6789D" w:rsidRPr="00B6789D" w:rsidRDefault="00B6789D" w:rsidP="00B6789D"/>
    <w:p w14:paraId="19FA4D3E" w14:textId="77777777" w:rsidR="00B6789D" w:rsidRPr="00B6789D" w:rsidRDefault="00B6789D" w:rsidP="00B6789D">
      <w:r w:rsidRPr="00B6789D">
        <w:t>    [string]$Directory</w:t>
      </w:r>
    </w:p>
    <w:p w14:paraId="3271FE0B" w14:textId="77777777" w:rsidR="00B6789D" w:rsidRPr="00B6789D" w:rsidRDefault="00B6789D" w:rsidP="00B6789D"/>
    <w:p w14:paraId="5A2BC084" w14:textId="77777777" w:rsidR="00B6789D" w:rsidRPr="00B6789D" w:rsidRDefault="00B6789D" w:rsidP="00B6789D">
      <w:r w:rsidRPr="00B6789D">
        <w:t>    [string]$MachineExe</w:t>
      </w:r>
    </w:p>
    <w:p w14:paraId="5B855D98" w14:textId="77777777" w:rsidR="00B6789D" w:rsidRPr="00B6789D" w:rsidRDefault="00B6789D" w:rsidP="00B6789D"/>
    <w:p w14:paraId="266481A9" w14:textId="77777777" w:rsidR="00B6789D" w:rsidRPr="00B6789D" w:rsidRDefault="00B6789D" w:rsidP="00B6789D">
      <w:r w:rsidRPr="00B6789D">
        <w:t>    [string]$UserExe</w:t>
      </w:r>
    </w:p>
    <w:p w14:paraId="78CF0A61" w14:textId="77777777" w:rsidR="00B6789D" w:rsidRPr="00B6789D" w:rsidRDefault="00B6789D" w:rsidP="00B6789D"/>
    <w:p w14:paraId="39CE3136" w14:textId="77777777" w:rsidR="00B6789D" w:rsidRPr="00B6789D" w:rsidRDefault="00B6789D" w:rsidP="00B6789D">
      <w:r w:rsidRPr="00B6789D">
        <w:t>    [string]$Department</w:t>
      </w:r>
    </w:p>
    <w:p w14:paraId="3642B5C4" w14:textId="77777777" w:rsidR="00B6789D" w:rsidRPr="00B6789D" w:rsidRDefault="00B6789D" w:rsidP="00B6789D"/>
    <w:p w14:paraId="3843EF2E" w14:textId="77777777" w:rsidR="00B6789D" w:rsidRPr="00B6789D" w:rsidRDefault="00B6789D" w:rsidP="00B6789D">
      <w:r w:rsidRPr="00B6789D">
        <w:t>    [bool]$Reboot</w:t>
      </w:r>
    </w:p>
    <w:p w14:paraId="213B7C6C" w14:textId="77777777" w:rsidR="00B6789D" w:rsidRPr="00B6789D" w:rsidRDefault="00B6789D" w:rsidP="00B6789D">
      <w:r w:rsidRPr="00B6789D">
        <w:t>}</w:t>
      </w:r>
    </w:p>
    <w:p w14:paraId="2FC0CDC9" w14:textId="77777777" w:rsidR="00C61D93" w:rsidRDefault="00C61D93" w:rsidP="00C61D93"/>
    <w:p w14:paraId="6C68D109" w14:textId="632EE955" w:rsidR="00B6789D" w:rsidRPr="00C61D93" w:rsidRDefault="00B6789D" w:rsidP="00C61D93">
      <w:r>
        <w:t>The Remainder of the application shall consume application objects rather than reading catalog files directly.</w:t>
      </w:r>
    </w:p>
    <w:p w14:paraId="18CE30CD" w14:textId="5BAD0763" w:rsidR="00B6789D" w:rsidRDefault="00B6789D" w:rsidP="00B6789D">
      <w:pPr>
        <w:pStyle w:val="Heading2"/>
      </w:pPr>
      <w:r>
        <w:t>Application Classification</w:t>
      </w:r>
    </w:p>
    <w:p w14:paraId="345F0C23" w14:textId="77777777" w:rsidR="002E2BA9" w:rsidRPr="002E2BA9" w:rsidRDefault="00B6789D" w:rsidP="002E2BA9">
      <w:r>
        <w:t xml:space="preserve">The </w:t>
      </w:r>
      <w:r w:rsidR="002E2BA9" w:rsidRPr="002E2BA9">
        <w:t>DEPARTMENT attribute shall determine application grouping.</w:t>
      </w:r>
    </w:p>
    <w:p w14:paraId="4ABAA3FC" w14:textId="77777777" w:rsidR="002E2BA9" w:rsidRDefault="002E2BA9" w:rsidP="002E2BA9"/>
    <w:p w14:paraId="3D617C59" w14:textId="1484EE67" w:rsidR="002E2BA9" w:rsidRPr="002E2BA9" w:rsidRDefault="002E2BA9" w:rsidP="002E2BA9">
      <w:r w:rsidRPr="002E2BA9">
        <w:t>Examples:</w:t>
      </w:r>
    </w:p>
    <w:p w14:paraId="298A1376" w14:textId="77777777" w:rsidR="002E2BA9" w:rsidRPr="002E2BA9" w:rsidRDefault="002E2BA9" w:rsidP="002E2BA9">
      <w:r w:rsidRPr="002E2BA9">
        <w:t>BASIC</w:t>
      </w:r>
    </w:p>
    <w:p w14:paraId="31195F73" w14:textId="77777777" w:rsidR="002E2BA9" w:rsidRPr="002E2BA9" w:rsidRDefault="002E2BA9" w:rsidP="002E2BA9">
      <w:r w:rsidRPr="002E2BA9">
        <w:t>OPTION</w:t>
      </w:r>
    </w:p>
    <w:p w14:paraId="356F807E" w14:textId="77777777" w:rsidR="002E2BA9" w:rsidRPr="002E2BA9" w:rsidRDefault="002E2BA9" w:rsidP="002E2BA9">
      <w:r w:rsidRPr="002E2BA9">
        <w:t>SITE</w:t>
      </w:r>
    </w:p>
    <w:p w14:paraId="11A120B7" w14:textId="77777777" w:rsidR="002E2BA9" w:rsidRPr="002E2BA9" w:rsidRDefault="002E2BA9" w:rsidP="002E2BA9">
      <w:r w:rsidRPr="002E2BA9">
        <w:t>CUSTOM</w:t>
      </w:r>
    </w:p>
    <w:p w14:paraId="6D70D622" w14:textId="77777777" w:rsidR="002E2BA9" w:rsidRPr="002E2BA9" w:rsidRDefault="002E2BA9" w:rsidP="002E2BA9">
      <w:r w:rsidRPr="002E2BA9">
        <w:t>PREP</w:t>
      </w:r>
    </w:p>
    <w:p w14:paraId="05D758DE" w14:textId="5FEC2FCE" w:rsidR="00B6789D" w:rsidRDefault="00B6789D" w:rsidP="00B6789D"/>
    <w:p w14:paraId="6281C66B" w14:textId="77777777" w:rsidR="002E2BA9" w:rsidRPr="002E2BA9" w:rsidRDefault="002E2BA9" w:rsidP="002E2BA9">
      <w:r w:rsidRPr="002E2BA9">
        <w:t>The Catalog Engine shall expose toolbox assignments to the User Interface.</w:t>
      </w:r>
    </w:p>
    <w:p w14:paraId="0D8D3ADA" w14:textId="77777777" w:rsidR="002E2BA9" w:rsidRPr="00B6789D" w:rsidRDefault="002E2BA9" w:rsidP="00B6789D"/>
    <w:p w14:paraId="77A86222" w14:textId="750FB4A5" w:rsidR="002E2BA9" w:rsidRDefault="002E2BA9" w:rsidP="002E2BA9">
      <w:pPr>
        <w:pStyle w:val="Heading3"/>
      </w:pPr>
      <w:r>
        <w:t>Optional Classification</w:t>
      </w:r>
    </w:p>
    <w:p w14:paraId="6241C8AD" w14:textId="77777777" w:rsidR="00C43ABB" w:rsidRPr="00C43ABB" w:rsidRDefault="002E2BA9" w:rsidP="00C43ABB">
      <w:r>
        <w:t xml:space="preserve">The </w:t>
      </w:r>
      <w:r w:rsidR="00C43ABB" w:rsidRPr="00C43ABB">
        <w:t>OPTIONAL attribute shall determine optional application status.</w:t>
      </w:r>
    </w:p>
    <w:p w14:paraId="385AC0E4" w14:textId="77777777" w:rsidR="00C43ABB" w:rsidRDefault="00C43ABB" w:rsidP="00C43ABB"/>
    <w:p w14:paraId="10BC8E16" w14:textId="05E4DF64" w:rsidR="00C43ABB" w:rsidRPr="00C43ABB" w:rsidRDefault="00C43ABB" w:rsidP="00C43ABB">
      <w:r w:rsidRPr="00C43ABB">
        <w:t>Example:</w:t>
      </w:r>
    </w:p>
    <w:p w14:paraId="5A9071BF" w14:textId="3067DC3C" w:rsidR="002E2BA9" w:rsidRDefault="00C43ABB" w:rsidP="002E2BA9">
      <w:r>
        <w:t>OPTIONAL=TRUE</w:t>
      </w:r>
    </w:p>
    <w:p w14:paraId="020D405E" w14:textId="77777777" w:rsidR="00C43ABB" w:rsidRDefault="00C43ABB" w:rsidP="002E2BA9"/>
    <w:p w14:paraId="1094055D" w14:textId="00D73224" w:rsidR="00C43ABB" w:rsidRPr="002E2BA9" w:rsidRDefault="00C43ABB" w:rsidP="002E2BA9">
      <w:r w:rsidRPr="00C43ABB">
        <w:t>Applications marked as optional shall participate in optional application filtering within the User Interface.</w:t>
      </w:r>
    </w:p>
    <w:p w14:paraId="66BD9181" w14:textId="632FB71E" w:rsidR="00C43ABB" w:rsidRDefault="0011729A" w:rsidP="0011729A">
      <w:pPr>
        <w:pStyle w:val="Heading2"/>
      </w:pPr>
      <w:r>
        <w:t>Catalog Loading Workflow</w:t>
      </w:r>
    </w:p>
    <w:p w14:paraId="2A3CA71F" w14:textId="0FBBC3BA" w:rsidR="0011729A" w:rsidRDefault="0011729A" w:rsidP="0011729A">
      <w:r>
        <w:t>The Catalog Engine shall perform the following workflow.</w:t>
      </w:r>
    </w:p>
    <w:p w14:paraId="01380986" w14:textId="77777777" w:rsidR="0011729A" w:rsidRPr="0011729A" w:rsidRDefault="0011729A" w:rsidP="0011729A">
      <w:r w:rsidRPr="0011729A">
        <w:t>Load Catalog List</w:t>
      </w:r>
    </w:p>
    <w:p w14:paraId="5DD21133" w14:textId="77777777" w:rsidR="0011729A" w:rsidRPr="0011729A" w:rsidRDefault="0011729A" w:rsidP="0011729A">
      <w:r w:rsidRPr="0011729A">
        <w:t>        ↓</w:t>
      </w:r>
    </w:p>
    <w:p w14:paraId="5EEAC238" w14:textId="77777777" w:rsidR="0011729A" w:rsidRPr="0011729A" w:rsidRDefault="0011729A" w:rsidP="0011729A">
      <w:r w:rsidRPr="0011729A">
        <w:t>Open Catalog File</w:t>
      </w:r>
    </w:p>
    <w:p w14:paraId="6F29CAD6" w14:textId="77777777" w:rsidR="0011729A" w:rsidRPr="0011729A" w:rsidRDefault="0011729A" w:rsidP="0011729A">
      <w:r w:rsidRPr="0011729A">
        <w:t>        ↓</w:t>
      </w:r>
    </w:p>
    <w:p w14:paraId="3157748C" w14:textId="77777777" w:rsidR="0011729A" w:rsidRPr="0011729A" w:rsidRDefault="0011729A" w:rsidP="0011729A">
      <w:r w:rsidRPr="0011729A">
        <w:t>Read Application Sections</w:t>
      </w:r>
    </w:p>
    <w:p w14:paraId="031EDBA1" w14:textId="77777777" w:rsidR="0011729A" w:rsidRPr="0011729A" w:rsidRDefault="0011729A" w:rsidP="0011729A">
      <w:r w:rsidRPr="0011729A">
        <w:t>        ↓</w:t>
      </w:r>
    </w:p>
    <w:p w14:paraId="51DC6EE0" w14:textId="77777777" w:rsidR="0011729A" w:rsidRPr="0011729A" w:rsidRDefault="0011729A" w:rsidP="0011729A">
      <w:r w:rsidRPr="0011729A">
        <w:t>Create Application Objects</w:t>
      </w:r>
    </w:p>
    <w:p w14:paraId="10967AD8" w14:textId="77777777" w:rsidR="0011729A" w:rsidRPr="0011729A" w:rsidRDefault="0011729A" w:rsidP="0011729A">
      <w:r w:rsidRPr="0011729A">
        <w:t>        ↓</w:t>
      </w:r>
    </w:p>
    <w:p w14:paraId="77F3776C" w14:textId="77777777" w:rsidR="0011729A" w:rsidRPr="0011729A" w:rsidRDefault="0011729A" w:rsidP="0011729A">
      <w:r w:rsidRPr="0011729A">
        <w:lastRenderedPageBreak/>
        <w:t>Validate Definitions</w:t>
      </w:r>
    </w:p>
    <w:p w14:paraId="52396AF6" w14:textId="77777777" w:rsidR="0011729A" w:rsidRPr="0011729A" w:rsidRDefault="0011729A" w:rsidP="0011729A">
      <w:r w:rsidRPr="0011729A">
        <w:t>        ↓</w:t>
      </w:r>
    </w:p>
    <w:p w14:paraId="7FC93B9A" w14:textId="77777777" w:rsidR="0011729A" w:rsidRPr="0011729A" w:rsidRDefault="0011729A" w:rsidP="0011729A">
      <w:r w:rsidRPr="0011729A">
        <w:t>Store In Memory</w:t>
      </w:r>
    </w:p>
    <w:p w14:paraId="660073C9" w14:textId="77777777" w:rsidR="0011729A" w:rsidRPr="0011729A" w:rsidRDefault="0011729A" w:rsidP="0011729A">
      <w:r w:rsidRPr="0011729A">
        <w:t>        ↓</w:t>
      </w:r>
    </w:p>
    <w:p w14:paraId="3A66D524" w14:textId="77777777" w:rsidR="0011729A" w:rsidRPr="0011729A" w:rsidRDefault="0011729A" w:rsidP="0011729A">
      <w:r w:rsidRPr="0011729A">
        <w:t>Provide To Consumers</w:t>
      </w:r>
    </w:p>
    <w:p w14:paraId="730FD667" w14:textId="77777777" w:rsidR="0011729A" w:rsidRDefault="0011729A" w:rsidP="0011729A"/>
    <w:p w14:paraId="65C679E6" w14:textId="09E99E57" w:rsidR="0017542E" w:rsidRPr="0011729A" w:rsidRDefault="0017542E" w:rsidP="0011729A">
      <w:r w:rsidRPr="0017542E">
        <w:t>All catalog processing shall occur before application selection activities become available.</w:t>
      </w:r>
    </w:p>
    <w:p w14:paraId="6A3CE648" w14:textId="7B0B794C" w:rsidR="0017542E" w:rsidRDefault="0017542E" w:rsidP="0017542E">
      <w:pPr>
        <w:pStyle w:val="Heading2"/>
      </w:pPr>
      <w:r>
        <w:t>Catalog Validation</w:t>
      </w:r>
    </w:p>
    <w:p w14:paraId="31A168F9" w14:textId="051796C7" w:rsidR="0017542E" w:rsidRPr="0017542E" w:rsidRDefault="0017542E" w:rsidP="0017542E">
      <w:r w:rsidRPr="0017542E">
        <w:t>The Catalog Engine shall validate:</w:t>
      </w:r>
    </w:p>
    <w:p w14:paraId="28B5E323" w14:textId="77777777" w:rsidR="0017542E" w:rsidRDefault="0017542E" w:rsidP="0017542E">
      <w:pPr>
        <w:rPr>
          <w:b/>
          <w:bCs/>
        </w:rPr>
      </w:pPr>
    </w:p>
    <w:p w14:paraId="1844EE41" w14:textId="2AFC3625" w:rsidR="0017542E" w:rsidRPr="0017542E" w:rsidRDefault="0017542E" w:rsidP="0017542E">
      <w:pPr>
        <w:rPr>
          <w:b/>
          <w:bCs/>
        </w:rPr>
      </w:pPr>
      <w:r w:rsidRPr="0017542E">
        <w:rPr>
          <w:b/>
          <w:bCs/>
        </w:rPr>
        <w:t>Required Fields</w:t>
      </w:r>
    </w:p>
    <w:p w14:paraId="47810289" w14:textId="77777777" w:rsidR="00A24CBC" w:rsidRDefault="0017542E" w:rsidP="00A24CBC">
      <w:r w:rsidRPr="0017542E">
        <w:t>Applications shall contain:</w:t>
      </w:r>
    </w:p>
    <w:p w14:paraId="3F5C6C23" w14:textId="15DFD87D" w:rsidR="0017542E" w:rsidRPr="0017542E" w:rsidRDefault="0017542E">
      <w:pPr>
        <w:pStyle w:val="ListParagraph"/>
        <w:numPr>
          <w:ilvl w:val="0"/>
          <w:numId w:val="48"/>
        </w:numPr>
      </w:pPr>
      <w:r w:rsidRPr="0017542E">
        <w:t>Application Name</w:t>
      </w:r>
    </w:p>
    <w:p w14:paraId="57AD44D1" w14:textId="77777777" w:rsidR="0017542E" w:rsidRPr="0017542E" w:rsidRDefault="0017542E">
      <w:pPr>
        <w:pStyle w:val="ListParagraph"/>
        <w:numPr>
          <w:ilvl w:val="0"/>
          <w:numId w:val="48"/>
        </w:numPr>
      </w:pPr>
      <w:r w:rsidRPr="0017542E">
        <w:t>DIRECTORY</w:t>
      </w:r>
    </w:p>
    <w:p w14:paraId="3383C68C" w14:textId="2C38AC22" w:rsidR="00A24CBC" w:rsidRDefault="0017542E">
      <w:pPr>
        <w:pStyle w:val="ListParagraph"/>
        <w:numPr>
          <w:ilvl w:val="0"/>
          <w:numId w:val="48"/>
        </w:numPr>
      </w:pPr>
      <w:r w:rsidRPr="0017542E">
        <w:t>DEPARTMENT</w:t>
      </w:r>
    </w:p>
    <w:p w14:paraId="7B232073" w14:textId="77777777" w:rsidR="003A32A8" w:rsidRPr="0017542E" w:rsidRDefault="003A32A8" w:rsidP="003A32A8">
      <w:pPr>
        <w:pStyle w:val="ListParagraph"/>
      </w:pPr>
    </w:p>
    <w:p w14:paraId="1B0F07CC" w14:textId="77777777" w:rsidR="0017542E" w:rsidRPr="0017542E" w:rsidRDefault="0017542E" w:rsidP="00A24CBC">
      <w:pPr>
        <w:rPr>
          <w:b/>
          <w:bCs/>
        </w:rPr>
      </w:pPr>
      <w:r w:rsidRPr="0017542E">
        <w:rPr>
          <w:b/>
          <w:bCs/>
        </w:rPr>
        <w:t>Optional Fields</w:t>
      </w:r>
    </w:p>
    <w:p w14:paraId="21FD3521" w14:textId="77777777" w:rsidR="003A32A8" w:rsidRDefault="0017542E" w:rsidP="0017542E">
      <w:r w:rsidRPr="0017542E">
        <w:t>Applications may contain:</w:t>
      </w:r>
    </w:p>
    <w:p w14:paraId="2F3409AE" w14:textId="3B6EBAB3" w:rsidR="0017542E" w:rsidRPr="0017542E" w:rsidRDefault="0017542E">
      <w:pPr>
        <w:pStyle w:val="ListParagraph"/>
        <w:numPr>
          <w:ilvl w:val="0"/>
          <w:numId w:val="49"/>
        </w:numPr>
      </w:pPr>
      <w:r w:rsidRPr="0017542E">
        <w:t>MachineEXE</w:t>
      </w:r>
    </w:p>
    <w:p w14:paraId="7A641546" w14:textId="77777777" w:rsidR="0017542E" w:rsidRPr="0017542E" w:rsidRDefault="0017542E">
      <w:pPr>
        <w:pStyle w:val="ListParagraph"/>
        <w:numPr>
          <w:ilvl w:val="0"/>
          <w:numId w:val="49"/>
        </w:numPr>
      </w:pPr>
      <w:r w:rsidRPr="0017542E">
        <w:t>UserEXE</w:t>
      </w:r>
    </w:p>
    <w:p w14:paraId="6C91200E" w14:textId="77777777" w:rsidR="0017542E" w:rsidRPr="0017542E" w:rsidRDefault="0017542E">
      <w:pPr>
        <w:pStyle w:val="ListParagraph"/>
        <w:numPr>
          <w:ilvl w:val="0"/>
          <w:numId w:val="49"/>
        </w:numPr>
      </w:pPr>
      <w:r w:rsidRPr="0017542E">
        <w:t>REBOOT</w:t>
      </w:r>
    </w:p>
    <w:p w14:paraId="16879C38" w14:textId="77777777" w:rsidR="0017542E" w:rsidRPr="0017542E" w:rsidRDefault="0017542E">
      <w:pPr>
        <w:pStyle w:val="ListParagraph"/>
        <w:numPr>
          <w:ilvl w:val="0"/>
          <w:numId w:val="49"/>
        </w:numPr>
      </w:pPr>
      <w:r w:rsidRPr="0017542E">
        <w:t>OPTIONAL</w:t>
      </w:r>
    </w:p>
    <w:p w14:paraId="2C5DFF92" w14:textId="77777777" w:rsidR="003A32A8" w:rsidRDefault="003A32A8" w:rsidP="003A32A8"/>
    <w:p w14:paraId="47B10C45" w14:textId="435B9B34" w:rsidR="0017542E" w:rsidRPr="0017542E" w:rsidRDefault="0017542E" w:rsidP="003A32A8">
      <w:pPr>
        <w:rPr>
          <w:b/>
          <w:bCs/>
        </w:rPr>
      </w:pPr>
      <w:r w:rsidRPr="0017542E">
        <w:rPr>
          <w:b/>
          <w:bCs/>
        </w:rPr>
        <w:t>Invalid Definitions</w:t>
      </w:r>
    </w:p>
    <w:p w14:paraId="6E308569" w14:textId="77777777" w:rsidR="0017542E" w:rsidRPr="0017542E" w:rsidRDefault="0017542E" w:rsidP="0017542E">
      <w:r w:rsidRPr="0017542E">
        <w:t>The Catalog Engine shall detect:</w:t>
      </w:r>
    </w:p>
    <w:p w14:paraId="567AFEE2" w14:textId="77777777" w:rsidR="0017542E" w:rsidRPr="0017542E" w:rsidRDefault="0017542E">
      <w:pPr>
        <w:numPr>
          <w:ilvl w:val="0"/>
          <w:numId w:val="47"/>
        </w:numPr>
      </w:pPr>
      <w:r w:rsidRPr="0017542E">
        <w:t>Missing application names</w:t>
      </w:r>
    </w:p>
    <w:p w14:paraId="47911A1D" w14:textId="77777777" w:rsidR="0017542E" w:rsidRPr="0017542E" w:rsidRDefault="0017542E">
      <w:pPr>
        <w:numPr>
          <w:ilvl w:val="0"/>
          <w:numId w:val="47"/>
        </w:numPr>
      </w:pPr>
      <w:r w:rsidRPr="0017542E">
        <w:t>Invalid sections</w:t>
      </w:r>
    </w:p>
    <w:p w14:paraId="24A3A799" w14:textId="77777777" w:rsidR="0017542E" w:rsidRPr="0017542E" w:rsidRDefault="0017542E">
      <w:pPr>
        <w:numPr>
          <w:ilvl w:val="0"/>
          <w:numId w:val="47"/>
        </w:numPr>
      </w:pPr>
      <w:r w:rsidRPr="0017542E">
        <w:t>Duplicate applications</w:t>
      </w:r>
    </w:p>
    <w:p w14:paraId="356162FD" w14:textId="77777777" w:rsidR="0017542E" w:rsidRPr="0017542E" w:rsidRDefault="0017542E">
      <w:pPr>
        <w:numPr>
          <w:ilvl w:val="0"/>
          <w:numId w:val="47"/>
        </w:numPr>
      </w:pPr>
      <w:r w:rsidRPr="0017542E">
        <w:t>Invalid department assignments</w:t>
      </w:r>
    </w:p>
    <w:p w14:paraId="741F458B" w14:textId="77777777" w:rsidR="0017542E" w:rsidRPr="0017542E" w:rsidRDefault="0017542E">
      <w:pPr>
        <w:numPr>
          <w:ilvl w:val="0"/>
          <w:numId w:val="47"/>
        </w:numPr>
      </w:pPr>
      <w:r w:rsidRPr="0017542E">
        <w:t>Invalid field syntax</w:t>
      </w:r>
    </w:p>
    <w:p w14:paraId="25903C43" w14:textId="77777777" w:rsidR="0086070F" w:rsidRDefault="0086070F" w:rsidP="0017542E"/>
    <w:p w14:paraId="6B564939" w14:textId="70C579EC" w:rsidR="0017542E" w:rsidRPr="0017542E" w:rsidRDefault="0017542E" w:rsidP="0017542E">
      <w:r w:rsidRPr="0017542E">
        <w:t>Validation failures shall be logged and reported.</w:t>
      </w:r>
    </w:p>
    <w:p w14:paraId="4456855A" w14:textId="1DF26C21" w:rsidR="0086070F" w:rsidRDefault="0086070F" w:rsidP="0086070F">
      <w:pPr>
        <w:pStyle w:val="Heading2"/>
      </w:pPr>
      <w:r>
        <w:t>Application Lookup Services</w:t>
      </w:r>
    </w:p>
    <w:p w14:paraId="3DD0B0AC" w14:textId="77777777" w:rsidR="00961172" w:rsidRPr="00961172" w:rsidRDefault="00961172" w:rsidP="00961172">
      <w:r>
        <w:t xml:space="preserve">The </w:t>
      </w:r>
      <w:r w:rsidRPr="00961172">
        <w:t>Catalog Engine shall provide lookup services to consumer components.</w:t>
      </w:r>
    </w:p>
    <w:p w14:paraId="0020260B" w14:textId="77777777" w:rsidR="00961172" w:rsidRDefault="00961172" w:rsidP="00961172"/>
    <w:p w14:paraId="0A168277" w14:textId="1F7900CB" w:rsidR="00961172" w:rsidRPr="00961172" w:rsidRDefault="00961172" w:rsidP="00961172">
      <w:r w:rsidRPr="00961172">
        <w:t>Supported lookups include:</w:t>
      </w:r>
    </w:p>
    <w:p w14:paraId="1C97C9C1" w14:textId="77777777" w:rsidR="00961172" w:rsidRPr="00961172" w:rsidRDefault="00961172" w:rsidP="00961172">
      <w:pPr>
        <w:rPr>
          <w:b/>
          <w:bCs/>
        </w:rPr>
      </w:pPr>
      <w:r w:rsidRPr="00961172">
        <w:rPr>
          <w:b/>
          <w:bCs/>
        </w:rPr>
        <w:t>By Application Name</w:t>
      </w:r>
    </w:p>
    <w:p w14:paraId="1FA1EFB6" w14:textId="77777777" w:rsidR="00961172" w:rsidRPr="00961172" w:rsidRDefault="00961172" w:rsidP="00961172">
      <w:r w:rsidRPr="00961172">
        <w:t>Google Chrome</w:t>
      </w:r>
    </w:p>
    <w:p w14:paraId="1FC02C28" w14:textId="77777777" w:rsidR="00961172" w:rsidRPr="00961172" w:rsidRDefault="00961172" w:rsidP="00961172">
      <w:r w:rsidRPr="00961172">
        <w:t>↓</w:t>
      </w:r>
    </w:p>
    <w:p w14:paraId="5A7FAA70" w14:textId="77777777" w:rsidR="00961172" w:rsidRPr="00961172" w:rsidRDefault="00961172" w:rsidP="00961172">
      <w:r w:rsidRPr="00961172">
        <w:t>ApplicationDefinition</w:t>
      </w:r>
    </w:p>
    <w:p w14:paraId="76B9489C" w14:textId="77777777" w:rsidR="005A2B85" w:rsidRDefault="005A2B85" w:rsidP="005A2B85"/>
    <w:p w14:paraId="03CE5142" w14:textId="3C17C3A4" w:rsidR="00961172" w:rsidRPr="00961172" w:rsidRDefault="00961172" w:rsidP="005A2B85">
      <w:pPr>
        <w:rPr>
          <w:b/>
          <w:bCs/>
        </w:rPr>
      </w:pPr>
      <w:r w:rsidRPr="00961172">
        <w:rPr>
          <w:b/>
          <w:bCs/>
        </w:rPr>
        <w:t>By Toolbox</w:t>
      </w:r>
    </w:p>
    <w:p w14:paraId="08098487" w14:textId="77777777" w:rsidR="00961172" w:rsidRPr="00961172" w:rsidRDefault="00961172" w:rsidP="00961172">
      <w:r w:rsidRPr="00961172">
        <w:t>OPTION</w:t>
      </w:r>
    </w:p>
    <w:p w14:paraId="2A6664DA" w14:textId="77777777" w:rsidR="00961172" w:rsidRPr="00961172" w:rsidRDefault="00961172" w:rsidP="00961172">
      <w:r w:rsidRPr="00961172">
        <w:t>↓</w:t>
      </w:r>
    </w:p>
    <w:p w14:paraId="3AA4FEE8" w14:textId="77777777" w:rsidR="00961172" w:rsidRPr="00961172" w:rsidRDefault="00961172" w:rsidP="00961172">
      <w:r w:rsidRPr="00961172">
        <w:t>All Option Applications</w:t>
      </w:r>
    </w:p>
    <w:p w14:paraId="6AA10265" w14:textId="77777777" w:rsidR="00961172" w:rsidRPr="00961172" w:rsidRDefault="00961172" w:rsidP="00070200">
      <w:pPr>
        <w:rPr>
          <w:b/>
          <w:bCs/>
        </w:rPr>
      </w:pPr>
      <w:r w:rsidRPr="00961172">
        <w:rPr>
          <w:b/>
          <w:bCs/>
        </w:rPr>
        <w:lastRenderedPageBreak/>
        <w:t>By Optional Status</w:t>
      </w:r>
    </w:p>
    <w:p w14:paraId="35C29597" w14:textId="77777777" w:rsidR="00961172" w:rsidRPr="00961172" w:rsidRDefault="00961172" w:rsidP="00961172">
      <w:r w:rsidRPr="00961172">
        <w:t>OPTIONAL=TRUE</w:t>
      </w:r>
    </w:p>
    <w:p w14:paraId="417C2987" w14:textId="77777777" w:rsidR="00961172" w:rsidRPr="00961172" w:rsidRDefault="00961172" w:rsidP="00961172">
      <w:r w:rsidRPr="00961172">
        <w:t>↓</w:t>
      </w:r>
    </w:p>
    <w:p w14:paraId="0D4209E1" w14:textId="77777777" w:rsidR="00961172" w:rsidRPr="00961172" w:rsidRDefault="00961172" w:rsidP="00961172">
      <w:r w:rsidRPr="00961172">
        <w:t>Optional Applications</w:t>
      </w:r>
    </w:p>
    <w:p w14:paraId="33ECDD73" w14:textId="77777777" w:rsidR="00070200" w:rsidRDefault="00070200" w:rsidP="00961172"/>
    <w:p w14:paraId="3D46D731" w14:textId="3399F230" w:rsidR="00961172" w:rsidRPr="00961172" w:rsidRDefault="00961172" w:rsidP="00961172">
      <w:r w:rsidRPr="00961172">
        <w:t>These services support User Interface filtering and Manifest Engine processing.</w:t>
      </w:r>
    </w:p>
    <w:p w14:paraId="216B94A5" w14:textId="61BA3AF4" w:rsidR="0086070F" w:rsidRPr="0086070F" w:rsidRDefault="0086070F" w:rsidP="0086070F"/>
    <w:p w14:paraId="26CDFB8B" w14:textId="4ABFD3A9" w:rsidR="008117C9" w:rsidRDefault="008117C9" w:rsidP="008117C9">
      <w:pPr>
        <w:pStyle w:val="Heading2"/>
      </w:pPr>
      <w:r>
        <w:t>Consumer Components</w:t>
      </w:r>
    </w:p>
    <w:p w14:paraId="4B32A44C" w14:textId="5AFA4529" w:rsidR="008117C9" w:rsidRPr="00295F5F" w:rsidRDefault="00295F5F" w:rsidP="00F3153A">
      <w:pPr>
        <w:pStyle w:val="Heading3"/>
      </w:pPr>
      <w:r>
        <w:t>User Interface</w:t>
      </w:r>
    </w:p>
    <w:p w14:paraId="70D5CB87" w14:textId="77777777" w:rsidR="008117C9" w:rsidRPr="008117C9" w:rsidRDefault="008117C9" w:rsidP="008117C9">
      <w:r w:rsidRPr="008117C9">
        <w:t>Consumes:</w:t>
      </w:r>
    </w:p>
    <w:p w14:paraId="54EDE4AA" w14:textId="77777777" w:rsidR="008117C9" w:rsidRPr="008117C9" w:rsidRDefault="008117C9">
      <w:pPr>
        <w:numPr>
          <w:ilvl w:val="0"/>
          <w:numId w:val="50"/>
        </w:numPr>
      </w:pPr>
      <w:r w:rsidRPr="008117C9">
        <w:t>Application names</w:t>
      </w:r>
    </w:p>
    <w:p w14:paraId="456A39E1" w14:textId="77777777" w:rsidR="008117C9" w:rsidRPr="008117C9" w:rsidRDefault="008117C9">
      <w:pPr>
        <w:numPr>
          <w:ilvl w:val="0"/>
          <w:numId w:val="50"/>
        </w:numPr>
      </w:pPr>
      <w:r w:rsidRPr="008117C9">
        <w:t>Toolbox assignments</w:t>
      </w:r>
    </w:p>
    <w:p w14:paraId="173B4AB4" w14:textId="77777777" w:rsidR="008117C9" w:rsidRPr="008117C9" w:rsidRDefault="008117C9">
      <w:pPr>
        <w:numPr>
          <w:ilvl w:val="0"/>
          <w:numId w:val="50"/>
        </w:numPr>
      </w:pPr>
      <w:r w:rsidRPr="008117C9">
        <w:t>Optional status</w:t>
      </w:r>
    </w:p>
    <w:p w14:paraId="58AD8653" w14:textId="77777777" w:rsidR="008117C9" w:rsidRPr="008117C9" w:rsidRDefault="008117C9" w:rsidP="008117C9">
      <w:r w:rsidRPr="008117C9">
        <w:t>For:</w:t>
      </w:r>
    </w:p>
    <w:p w14:paraId="1406FB11" w14:textId="77777777" w:rsidR="008117C9" w:rsidRPr="008117C9" w:rsidRDefault="008117C9">
      <w:pPr>
        <w:numPr>
          <w:ilvl w:val="0"/>
          <w:numId w:val="51"/>
        </w:numPr>
      </w:pPr>
      <w:r w:rsidRPr="008117C9">
        <w:t>Application display</w:t>
      </w:r>
    </w:p>
    <w:p w14:paraId="6ADA77A4" w14:textId="77777777" w:rsidR="008117C9" w:rsidRPr="008117C9" w:rsidRDefault="008117C9">
      <w:pPr>
        <w:numPr>
          <w:ilvl w:val="0"/>
          <w:numId w:val="51"/>
        </w:numPr>
      </w:pPr>
      <w:r w:rsidRPr="008117C9">
        <w:t>Toolbox filtering</w:t>
      </w:r>
    </w:p>
    <w:p w14:paraId="5A2CBED2" w14:textId="77777777" w:rsidR="008117C9" w:rsidRPr="008117C9" w:rsidRDefault="008117C9">
      <w:pPr>
        <w:numPr>
          <w:ilvl w:val="0"/>
          <w:numId w:val="51"/>
        </w:numPr>
      </w:pPr>
      <w:r w:rsidRPr="008117C9">
        <w:t>Optional filtering</w:t>
      </w:r>
    </w:p>
    <w:p w14:paraId="01A15C07" w14:textId="77777777" w:rsidR="008117C9" w:rsidRPr="008117C9" w:rsidRDefault="008117C9">
      <w:pPr>
        <w:numPr>
          <w:ilvl w:val="0"/>
          <w:numId w:val="51"/>
        </w:numPr>
      </w:pPr>
      <w:r w:rsidRPr="008117C9">
        <w:t>Search</w:t>
      </w:r>
    </w:p>
    <w:p w14:paraId="265434F0" w14:textId="77777777" w:rsidR="008117C9" w:rsidRPr="008117C9" w:rsidRDefault="008117C9" w:rsidP="00F3153A">
      <w:pPr>
        <w:pStyle w:val="Heading3"/>
      </w:pPr>
      <w:r w:rsidRPr="008117C9">
        <w:t>Manifest Engine</w:t>
      </w:r>
    </w:p>
    <w:p w14:paraId="077F9E1A" w14:textId="77777777" w:rsidR="008117C9" w:rsidRPr="008117C9" w:rsidRDefault="008117C9" w:rsidP="008117C9">
      <w:r w:rsidRPr="008117C9">
        <w:t>Consumes:</w:t>
      </w:r>
    </w:p>
    <w:p w14:paraId="45E1124A" w14:textId="77777777" w:rsidR="008117C9" w:rsidRPr="008117C9" w:rsidRDefault="008117C9">
      <w:pPr>
        <w:numPr>
          <w:ilvl w:val="0"/>
          <w:numId w:val="52"/>
        </w:numPr>
      </w:pPr>
      <w:r w:rsidRPr="008117C9">
        <w:t>Directory</w:t>
      </w:r>
    </w:p>
    <w:p w14:paraId="668783F9" w14:textId="77777777" w:rsidR="008117C9" w:rsidRPr="008117C9" w:rsidRDefault="008117C9">
      <w:pPr>
        <w:numPr>
          <w:ilvl w:val="0"/>
          <w:numId w:val="52"/>
        </w:numPr>
      </w:pPr>
      <w:r w:rsidRPr="008117C9">
        <w:t>MachineEXE</w:t>
      </w:r>
    </w:p>
    <w:p w14:paraId="77DEDCF1" w14:textId="77777777" w:rsidR="008117C9" w:rsidRPr="008117C9" w:rsidRDefault="008117C9">
      <w:pPr>
        <w:numPr>
          <w:ilvl w:val="0"/>
          <w:numId w:val="52"/>
        </w:numPr>
      </w:pPr>
      <w:r w:rsidRPr="008117C9">
        <w:t>UserEXE</w:t>
      </w:r>
    </w:p>
    <w:p w14:paraId="3BCF0290" w14:textId="77777777" w:rsidR="008117C9" w:rsidRPr="008117C9" w:rsidRDefault="008117C9">
      <w:pPr>
        <w:numPr>
          <w:ilvl w:val="0"/>
          <w:numId w:val="52"/>
        </w:numPr>
      </w:pPr>
      <w:r w:rsidRPr="008117C9">
        <w:t>Reboot</w:t>
      </w:r>
    </w:p>
    <w:p w14:paraId="0FA20F47" w14:textId="77777777" w:rsidR="008117C9" w:rsidRPr="008117C9" w:rsidRDefault="008117C9" w:rsidP="008117C9">
      <w:r w:rsidRPr="008117C9">
        <w:t>For:</w:t>
      </w:r>
    </w:p>
    <w:p w14:paraId="5730DCC6" w14:textId="77777777" w:rsidR="008117C9" w:rsidRPr="008117C9" w:rsidRDefault="008117C9">
      <w:pPr>
        <w:numPr>
          <w:ilvl w:val="0"/>
          <w:numId w:val="53"/>
        </w:numPr>
      </w:pPr>
      <w:r w:rsidRPr="008117C9">
        <w:t>Deployment generation</w:t>
      </w:r>
    </w:p>
    <w:p w14:paraId="08928ACC" w14:textId="77777777" w:rsidR="008117C9" w:rsidRPr="008117C9" w:rsidRDefault="008117C9">
      <w:pPr>
        <w:numPr>
          <w:ilvl w:val="0"/>
          <w:numId w:val="53"/>
        </w:numPr>
      </w:pPr>
      <w:r w:rsidRPr="008117C9">
        <w:t>Command resolution</w:t>
      </w:r>
    </w:p>
    <w:p w14:paraId="6155F8D3" w14:textId="78E3790A" w:rsidR="008117C9" w:rsidRPr="008117C9" w:rsidRDefault="008117C9" w:rsidP="008117C9"/>
    <w:p w14:paraId="753982AB" w14:textId="043BC463" w:rsidR="00295F5F" w:rsidRDefault="00295F5F" w:rsidP="00295F5F">
      <w:pPr>
        <w:pStyle w:val="Heading2"/>
      </w:pPr>
      <w:r>
        <w:t>Error Handling</w:t>
      </w:r>
    </w:p>
    <w:p w14:paraId="72A35243" w14:textId="755D862F" w:rsidR="00BE3D90" w:rsidRPr="00BE3D90" w:rsidRDefault="00BE3D90" w:rsidP="00BE3D90">
      <w:r w:rsidRPr="00BE3D90">
        <w:t>Catalog loading failures shall not be ignored.</w:t>
      </w:r>
    </w:p>
    <w:p w14:paraId="16F34F67" w14:textId="77777777" w:rsidR="00BE3D90" w:rsidRDefault="00BE3D90" w:rsidP="00BE3D90"/>
    <w:p w14:paraId="7E97C601" w14:textId="1FF1B682" w:rsidR="00BE3D90" w:rsidRPr="00BE3D90" w:rsidRDefault="00BE3D90" w:rsidP="00BE3D90">
      <w:r w:rsidRPr="00BE3D90">
        <w:t>Examples:</w:t>
      </w:r>
    </w:p>
    <w:p w14:paraId="0E367CBE" w14:textId="7BF1A269" w:rsidR="00BE3D90" w:rsidRPr="00BE3D90" w:rsidRDefault="00BE3D90">
      <w:pPr>
        <w:pStyle w:val="ListParagraph"/>
        <w:numPr>
          <w:ilvl w:val="0"/>
          <w:numId w:val="55"/>
        </w:numPr>
      </w:pPr>
      <w:r w:rsidRPr="00BE3D90">
        <w:t>Missing Catalog</w:t>
      </w:r>
    </w:p>
    <w:p w14:paraId="7DEA4168" w14:textId="7AFCEC70" w:rsidR="00BE3D90" w:rsidRPr="00BE3D90" w:rsidRDefault="00BE3D90">
      <w:pPr>
        <w:pStyle w:val="ListParagraph"/>
        <w:numPr>
          <w:ilvl w:val="0"/>
          <w:numId w:val="55"/>
        </w:numPr>
      </w:pPr>
      <w:r w:rsidRPr="00BE3D90">
        <w:t>Unreadable Catalog</w:t>
      </w:r>
    </w:p>
    <w:p w14:paraId="011579DE" w14:textId="789FC19B" w:rsidR="00BE3D90" w:rsidRPr="00BE3D90" w:rsidRDefault="00BE3D90">
      <w:pPr>
        <w:pStyle w:val="ListParagraph"/>
        <w:numPr>
          <w:ilvl w:val="0"/>
          <w:numId w:val="55"/>
        </w:numPr>
      </w:pPr>
      <w:r w:rsidRPr="00BE3D90">
        <w:t>Invalid Catalog Structure</w:t>
      </w:r>
    </w:p>
    <w:p w14:paraId="2FF0E003" w14:textId="77777777" w:rsidR="00BE3D90" w:rsidRPr="00BE3D90" w:rsidRDefault="00BE3D90">
      <w:pPr>
        <w:pStyle w:val="ListParagraph"/>
        <w:numPr>
          <w:ilvl w:val="0"/>
          <w:numId w:val="55"/>
        </w:numPr>
      </w:pPr>
      <w:r w:rsidRPr="00BE3D90">
        <w:t>Duplicate Application Definitions</w:t>
      </w:r>
    </w:p>
    <w:p w14:paraId="3D1D8919" w14:textId="77777777" w:rsidR="00BE3D90" w:rsidRDefault="00BE3D90" w:rsidP="00BE3D90"/>
    <w:p w14:paraId="01CD03A3" w14:textId="5DD485CA" w:rsidR="00BE3D90" w:rsidRPr="00BE3D90" w:rsidRDefault="00BE3D90" w:rsidP="00BE3D90">
      <w:r w:rsidRPr="00BE3D90">
        <w:t>Errors shall:</w:t>
      </w:r>
    </w:p>
    <w:p w14:paraId="311145DA" w14:textId="77777777" w:rsidR="00BE3D90" w:rsidRPr="00BE3D90" w:rsidRDefault="00BE3D90">
      <w:pPr>
        <w:numPr>
          <w:ilvl w:val="0"/>
          <w:numId w:val="54"/>
        </w:numPr>
      </w:pPr>
      <w:r w:rsidRPr="00BE3D90">
        <w:t>Be logged</w:t>
      </w:r>
    </w:p>
    <w:p w14:paraId="7EB19A87" w14:textId="77777777" w:rsidR="00BE3D90" w:rsidRPr="00BE3D90" w:rsidRDefault="00BE3D90">
      <w:pPr>
        <w:numPr>
          <w:ilvl w:val="0"/>
          <w:numId w:val="54"/>
        </w:numPr>
      </w:pPr>
      <w:r w:rsidRPr="00BE3D90">
        <w:t>Be displayed to the user</w:t>
      </w:r>
    </w:p>
    <w:p w14:paraId="7E82382E" w14:textId="77777777" w:rsidR="00BE3D90" w:rsidRPr="00BE3D90" w:rsidRDefault="00BE3D90">
      <w:pPr>
        <w:numPr>
          <w:ilvl w:val="0"/>
          <w:numId w:val="54"/>
        </w:numPr>
      </w:pPr>
      <w:r w:rsidRPr="00BE3D90">
        <w:t>Identify the source catalog</w:t>
      </w:r>
    </w:p>
    <w:p w14:paraId="64B248C0" w14:textId="77777777" w:rsidR="00BE3D90" w:rsidRPr="00BE3D90" w:rsidRDefault="00BE3D90">
      <w:pPr>
        <w:numPr>
          <w:ilvl w:val="0"/>
          <w:numId w:val="54"/>
        </w:numPr>
      </w:pPr>
      <w:r w:rsidRPr="00BE3D90">
        <w:t>Prevent deployment generation when required definitions cannot be resolved</w:t>
      </w:r>
    </w:p>
    <w:p w14:paraId="4AA3550C" w14:textId="269DDA53" w:rsidR="00BE3D90" w:rsidRPr="00BE3D90" w:rsidRDefault="00BE3D90" w:rsidP="00BE3D90"/>
    <w:p w14:paraId="1CD01BE7" w14:textId="3E881C05" w:rsidR="00BE3D90" w:rsidRDefault="00BE3D90" w:rsidP="00367C8B">
      <w:pPr>
        <w:pStyle w:val="Heading2"/>
      </w:pPr>
      <w:r>
        <w:lastRenderedPageBreak/>
        <w:t>Future</w:t>
      </w:r>
      <w:r w:rsidR="00367C8B">
        <w:t xml:space="preserve"> Extensibility</w:t>
      </w:r>
    </w:p>
    <w:p w14:paraId="2A417B96" w14:textId="2C8EBDB3" w:rsidR="00367C8B" w:rsidRPr="00367C8B" w:rsidRDefault="00367C8B" w:rsidP="00367C8B">
      <w:r w:rsidRPr="00367C8B">
        <w:t>The Catalog Engine shall isolate the remainder of the platform from catalog implementation details.</w:t>
      </w:r>
    </w:p>
    <w:p w14:paraId="3B118A76" w14:textId="77777777" w:rsidR="00367C8B" w:rsidRDefault="00367C8B" w:rsidP="00367C8B"/>
    <w:p w14:paraId="2D2EE55D" w14:textId="7B104AC6" w:rsidR="00367C8B" w:rsidRPr="00367C8B" w:rsidRDefault="00367C8B" w:rsidP="00367C8B">
      <w:r w:rsidRPr="00367C8B">
        <w:t>Future catalog formats may include:</w:t>
      </w:r>
    </w:p>
    <w:p w14:paraId="7B21D947" w14:textId="77777777" w:rsidR="00367C8B" w:rsidRPr="00367C8B" w:rsidRDefault="00367C8B">
      <w:pPr>
        <w:numPr>
          <w:ilvl w:val="0"/>
          <w:numId w:val="56"/>
        </w:numPr>
      </w:pPr>
      <w:r w:rsidRPr="00367C8B">
        <w:t>INI</w:t>
      </w:r>
    </w:p>
    <w:p w14:paraId="5C997758" w14:textId="77777777" w:rsidR="00367C8B" w:rsidRPr="00367C8B" w:rsidRDefault="00367C8B">
      <w:pPr>
        <w:numPr>
          <w:ilvl w:val="0"/>
          <w:numId w:val="56"/>
        </w:numPr>
      </w:pPr>
      <w:r w:rsidRPr="00367C8B">
        <w:t>JSON</w:t>
      </w:r>
    </w:p>
    <w:p w14:paraId="0684633C" w14:textId="77777777" w:rsidR="00367C8B" w:rsidRPr="00367C8B" w:rsidRDefault="00367C8B">
      <w:pPr>
        <w:numPr>
          <w:ilvl w:val="0"/>
          <w:numId w:val="56"/>
        </w:numPr>
      </w:pPr>
      <w:r w:rsidRPr="00367C8B">
        <w:t>YAML</w:t>
      </w:r>
    </w:p>
    <w:p w14:paraId="1FDF965E" w14:textId="77777777" w:rsidR="00367C8B" w:rsidRPr="00367C8B" w:rsidRDefault="00367C8B">
      <w:pPr>
        <w:numPr>
          <w:ilvl w:val="0"/>
          <w:numId w:val="56"/>
        </w:numPr>
      </w:pPr>
      <w:r w:rsidRPr="00367C8B">
        <w:t>Database-backed catalogs</w:t>
      </w:r>
    </w:p>
    <w:p w14:paraId="4675BAAB" w14:textId="77777777" w:rsidR="00367C8B" w:rsidRDefault="00367C8B" w:rsidP="00367C8B"/>
    <w:p w14:paraId="5F985602" w14:textId="2AF9A683" w:rsidR="00367C8B" w:rsidRPr="00367C8B" w:rsidRDefault="00367C8B" w:rsidP="00367C8B">
      <w:r w:rsidRPr="00367C8B">
        <w:t>The User Interface, Manifest Engine, Installation Engine, State Engine, and Logging Engine shall continue consuming ApplicationDefinition objects regardless of the underlying catalog format.</w:t>
      </w:r>
    </w:p>
    <w:p w14:paraId="0FC57FDA" w14:textId="72287DF7" w:rsidR="00367C8B" w:rsidRPr="00367C8B" w:rsidRDefault="00367C8B" w:rsidP="00367C8B"/>
    <w:p w14:paraId="39C2E06A" w14:textId="6123285B" w:rsidR="00AD07B0" w:rsidRDefault="00AD07B0" w:rsidP="00C43ABB">
      <w:pPr>
        <w:pStyle w:val="Heading1"/>
      </w:pPr>
      <w:r w:rsidRPr="007C66F5">
        <w:t>Manifest Engine</w:t>
      </w:r>
    </w:p>
    <w:p w14:paraId="4954E6FB" w14:textId="77777777" w:rsidR="0059486D" w:rsidRPr="0059486D" w:rsidRDefault="0059486D" w:rsidP="0059486D">
      <w:r>
        <w:t xml:space="preserve">The </w:t>
      </w:r>
      <w:r w:rsidRPr="0059486D">
        <w:t>Manifest Engine is responsible for generating, validating, loading, and maintaining deployment manifests.</w:t>
      </w:r>
    </w:p>
    <w:p w14:paraId="592E089E" w14:textId="77777777" w:rsidR="0059486D" w:rsidRPr="0059486D" w:rsidRDefault="0059486D" w:rsidP="0059486D">
      <w:r w:rsidRPr="0059486D">
        <w:t>The Manifest Engine transforms application selections into a fully resolved deployment plan that can be executed by the Installation Engine.</w:t>
      </w:r>
    </w:p>
    <w:p w14:paraId="560D82A5" w14:textId="77777777" w:rsidR="0059486D" w:rsidRPr="0059486D" w:rsidRDefault="0059486D" w:rsidP="0059486D">
      <w:r w:rsidRPr="0059486D">
        <w:t>The deployment manifest serves as the authoritative execution plan for a deployment session and contains all information required to perform installation activities without requiring additional catalog resolution.</w:t>
      </w:r>
    </w:p>
    <w:p w14:paraId="5F59C756" w14:textId="77777777" w:rsidR="0059486D" w:rsidRPr="0059486D" w:rsidRDefault="0059486D" w:rsidP="0059486D">
      <w:r w:rsidRPr="0059486D">
        <w:t>The Manifest Engine represents the boundary between deployment planning and deployment execution.</w:t>
      </w:r>
    </w:p>
    <w:p w14:paraId="12410E74" w14:textId="38F29547" w:rsidR="0059486D" w:rsidRPr="0059486D" w:rsidRDefault="0059486D" w:rsidP="0059486D"/>
    <w:p w14:paraId="64D4344E" w14:textId="30910E1C" w:rsidR="0059486D" w:rsidRPr="0059486D" w:rsidRDefault="0059486D" w:rsidP="00492172">
      <w:pPr>
        <w:pStyle w:val="Heading2"/>
      </w:pPr>
      <w:r w:rsidRPr="0059486D">
        <w:t>Responsibilities</w:t>
      </w:r>
    </w:p>
    <w:p w14:paraId="3BE78F12" w14:textId="77777777" w:rsidR="0059486D" w:rsidRPr="0059486D" w:rsidRDefault="0059486D" w:rsidP="0059486D">
      <w:r w:rsidRPr="0059486D">
        <w:t>The Manifest Engine shall:</w:t>
      </w:r>
    </w:p>
    <w:p w14:paraId="3D686D3F" w14:textId="77777777" w:rsidR="0059486D" w:rsidRPr="0059486D" w:rsidRDefault="0059486D">
      <w:pPr>
        <w:numPr>
          <w:ilvl w:val="0"/>
          <w:numId w:val="57"/>
        </w:numPr>
      </w:pPr>
      <w:r w:rsidRPr="0059486D">
        <w:t>Generate deployment manifests</w:t>
      </w:r>
    </w:p>
    <w:p w14:paraId="6A33DD34" w14:textId="77777777" w:rsidR="0059486D" w:rsidRPr="0059486D" w:rsidRDefault="0059486D">
      <w:pPr>
        <w:numPr>
          <w:ilvl w:val="0"/>
          <w:numId w:val="57"/>
        </w:numPr>
      </w:pPr>
      <w:r w:rsidRPr="0059486D">
        <w:t>Load existing deployment manifests</w:t>
      </w:r>
    </w:p>
    <w:p w14:paraId="62BA137E" w14:textId="77777777" w:rsidR="0059486D" w:rsidRPr="0059486D" w:rsidRDefault="0059486D">
      <w:pPr>
        <w:numPr>
          <w:ilvl w:val="0"/>
          <w:numId w:val="57"/>
        </w:numPr>
      </w:pPr>
      <w:r w:rsidRPr="0059486D">
        <w:t>Validate deployment manifests</w:t>
      </w:r>
    </w:p>
    <w:p w14:paraId="178AAF6E" w14:textId="77777777" w:rsidR="0059486D" w:rsidRPr="0059486D" w:rsidRDefault="0059486D">
      <w:pPr>
        <w:numPr>
          <w:ilvl w:val="0"/>
          <w:numId w:val="57"/>
        </w:numPr>
      </w:pPr>
      <w:r w:rsidRPr="0059486D">
        <w:t>Resolve application definitions</w:t>
      </w:r>
    </w:p>
    <w:p w14:paraId="3E78BC98" w14:textId="77777777" w:rsidR="0059486D" w:rsidRPr="0059486D" w:rsidRDefault="0059486D">
      <w:pPr>
        <w:numPr>
          <w:ilvl w:val="0"/>
          <w:numId w:val="57"/>
        </w:numPr>
      </w:pPr>
      <w:r w:rsidRPr="0059486D">
        <w:t>Resolve toolbox repository locations</w:t>
      </w:r>
    </w:p>
    <w:p w14:paraId="38E7DE73" w14:textId="77777777" w:rsidR="0059486D" w:rsidRPr="0059486D" w:rsidRDefault="0059486D">
      <w:pPr>
        <w:numPr>
          <w:ilvl w:val="0"/>
          <w:numId w:val="57"/>
        </w:numPr>
      </w:pPr>
      <w:r w:rsidRPr="0059486D">
        <w:t>Resolve application directory paths</w:t>
      </w:r>
    </w:p>
    <w:p w14:paraId="324DA357" w14:textId="77777777" w:rsidR="0059486D" w:rsidRPr="0059486D" w:rsidRDefault="0059486D">
      <w:pPr>
        <w:numPr>
          <w:ilvl w:val="0"/>
          <w:numId w:val="57"/>
        </w:numPr>
      </w:pPr>
      <w:r w:rsidRPr="0059486D">
        <w:t>Resolve MachineEXE commands</w:t>
      </w:r>
    </w:p>
    <w:p w14:paraId="678017F8" w14:textId="77777777" w:rsidR="0059486D" w:rsidRPr="0059486D" w:rsidRDefault="0059486D">
      <w:pPr>
        <w:numPr>
          <w:ilvl w:val="0"/>
          <w:numId w:val="57"/>
        </w:numPr>
      </w:pPr>
      <w:r w:rsidRPr="0059486D">
        <w:t>Resolve UserEXE commands</w:t>
      </w:r>
    </w:p>
    <w:p w14:paraId="38247D5B" w14:textId="77777777" w:rsidR="0059486D" w:rsidRPr="0059486D" w:rsidRDefault="0059486D">
      <w:pPr>
        <w:numPr>
          <w:ilvl w:val="0"/>
          <w:numId w:val="57"/>
        </w:numPr>
      </w:pPr>
      <w:r w:rsidRPr="0059486D">
        <w:t>Resolve reboot requirements</w:t>
      </w:r>
    </w:p>
    <w:p w14:paraId="6AE9D3FD" w14:textId="77777777" w:rsidR="0059486D" w:rsidRPr="0059486D" w:rsidRDefault="0059486D">
      <w:pPr>
        <w:numPr>
          <w:ilvl w:val="0"/>
          <w:numId w:val="57"/>
        </w:numPr>
      </w:pPr>
      <w:r w:rsidRPr="0059486D">
        <w:t>Persist deployment manifests</w:t>
      </w:r>
    </w:p>
    <w:p w14:paraId="3ED6A105" w14:textId="77777777" w:rsidR="00492172" w:rsidRDefault="00492172" w:rsidP="0059486D"/>
    <w:p w14:paraId="27767923" w14:textId="702E649C" w:rsidR="0059486D" w:rsidRPr="0059486D" w:rsidRDefault="0059486D" w:rsidP="0059486D">
      <w:r w:rsidRPr="0059486D">
        <w:t>The Manifest Engine shall not:</w:t>
      </w:r>
    </w:p>
    <w:p w14:paraId="071200AC" w14:textId="77777777" w:rsidR="0059486D" w:rsidRPr="0059486D" w:rsidRDefault="0059486D">
      <w:pPr>
        <w:numPr>
          <w:ilvl w:val="0"/>
          <w:numId w:val="58"/>
        </w:numPr>
      </w:pPr>
      <w:r w:rsidRPr="0059486D">
        <w:t>Execute installations</w:t>
      </w:r>
    </w:p>
    <w:p w14:paraId="58B06880" w14:textId="77777777" w:rsidR="0059486D" w:rsidRPr="0059486D" w:rsidRDefault="0059486D">
      <w:pPr>
        <w:numPr>
          <w:ilvl w:val="0"/>
          <w:numId w:val="58"/>
        </w:numPr>
      </w:pPr>
      <w:r w:rsidRPr="0059486D">
        <w:t>Track deployment state</w:t>
      </w:r>
    </w:p>
    <w:p w14:paraId="02A5E22D" w14:textId="77777777" w:rsidR="0059486D" w:rsidRPr="0059486D" w:rsidRDefault="0059486D">
      <w:pPr>
        <w:numPr>
          <w:ilvl w:val="0"/>
          <w:numId w:val="58"/>
        </w:numPr>
      </w:pPr>
      <w:r w:rsidRPr="0059486D">
        <w:t>Perform reboot processing</w:t>
      </w:r>
    </w:p>
    <w:p w14:paraId="30E28C80" w14:textId="77777777" w:rsidR="0059486D" w:rsidRPr="0059486D" w:rsidRDefault="0059486D">
      <w:pPr>
        <w:numPr>
          <w:ilvl w:val="0"/>
          <w:numId w:val="58"/>
        </w:numPr>
      </w:pPr>
      <w:r w:rsidRPr="0059486D">
        <w:t>Write deployment logs</w:t>
      </w:r>
    </w:p>
    <w:p w14:paraId="7E34CE29" w14:textId="77777777" w:rsidR="0059486D" w:rsidRPr="0059486D" w:rsidRDefault="0059486D" w:rsidP="0059486D">
      <w:r w:rsidRPr="0059486D">
        <w:pict w14:anchorId="03600373">
          <v:rect id="_x0000_i1126" style="width:0;height:1.5pt" o:hralign="center" o:hrstd="t" o:hr="t" fillcolor="#a0a0a0" stroked="f"/>
        </w:pict>
      </w:r>
    </w:p>
    <w:p w14:paraId="4AD5EC8F" w14:textId="067DC933" w:rsidR="0059486D" w:rsidRPr="0059486D" w:rsidRDefault="0059486D" w:rsidP="00492172">
      <w:pPr>
        <w:pStyle w:val="Heading2"/>
      </w:pPr>
      <w:r w:rsidRPr="0059486D">
        <w:lastRenderedPageBreak/>
        <w:t>Inputs</w:t>
      </w:r>
    </w:p>
    <w:p w14:paraId="0BE118EC" w14:textId="77777777" w:rsidR="0059486D" w:rsidRPr="0059486D" w:rsidRDefault="0059486D" w:rsidP="0059486D">
      <w:r w:rsidRPr="0059486D">
        <w:t>The Manifest Engine consumes information from multiple sources.</w:t>
      </w:r>
    </w:p>
    <w:p w14:paraId="1E3FEB8C" w14:textId="77777777" w:rsidR="00492172" w:rsidRDefault="00492172" w:rsidP="00492172">
      <w:pPr>
        <w:rPr>
          <w:b/>
          <w:bCs/>
        </w:rPr>
      </w:pPr>
    </w:p>
    <w:p w14:paraId="5585C995" w14:textId="2769BB37" w:rsidR="0059486D" w:rsidRPr="0059486D" w:rsidRDefault="0059486D" w:rsidP="00492172">
      <w:pPr>
        <w:rPr>
          <w:b/>
          <w:bCs/>
        </w:rPr>
      </w:pPr>
      <w:r w:rsidRPr="0059486D">
        <w:rPr>
          <w:b/>
          <w:bCs/>
        </w:rPr>
        <w:t>Platform Configuration Engine</w:t>
      </w:r>
    </w:p>
    <w:p w14:paraId="08934DA5" w14:textId="77777777" w:rsidR="0059486D" w:rsidRPr="0059486D" w:rsidRDefault="0059486D" w:rsidP="0059486D">
      <w:r w:rsidRPr="0059486D">
        <w:t>Provides:</w:t>
      </w:r>
    </w:p>
    <w:p w14:paraId="161677BA" w14:textId="77777777" w:rsidR="0059486D" w:rsidRPr="0059486D" w:rsidRDefault="0059486D">
      <w:pPr>
        <w:numPr>
          <w:ilvl w:val="0"/>
          <w:numId w:val="59"/>
        </w:numPr>
      </w:pPr>
      <w:r w:rsidRPr="0059486D">
        <w:t>Toolbox mappings</w:t>
      </w:r>
    </w:p>
    <w:p w14:paraId="76FBEAAA" w14:textId="77777777" w:rsidR="0059486D" w:rsidRPr="0059486D" w:rsidRDefault="0059486D">
      <w:pPr>
        <w:numPr>
          <w:ilvl w:val="0"/>
          <w:numId w:val="59"/>
        </w:numPr>
      </w:pPr>
      <w:r w:rsidRPr="0059486D">
        <w:t>Repository locations</w:t>
      </w:r>
    </w:p>
    <w:p w14:paraId="396682A1" w14:textId="77777777" w:rsidR="0059486D" w:rsidRPr="0059486D" w:rsidRDefault="0059486D">
      <w:pPr>
        <w:numPr>
          <w:ilvl w:val="0"/>
          <w:numId w:val="59"/>
        </w:numPr>
      </w:pPr>
      <w:r w:rsidRPr="0059486D">
        <w:t>Deployment defaults</w:t>
      </w:r>
    </w:p>
    <w:p w14:paraId="62EBB4AB" w14:textId="77777777" w:rsidR="00967B47" w:rsidRDefault="00967B47" w:rsidP="00967B47">
      <w:pPr>
        <w:rPr>
          <w:b/>
          <w:bCs/>
        </w:rPr>
      </w:pPr>
    </w:p>
    <w:p w14:paraId="2CAE3288" w14:textId="5E399A92" w:rsidR="0059486D" w:rsidRPr="0059486D" w:rsidRDefault="0059486D" w:rsidP="00967B47">
      <w:pPr>
        <w:rPr>
          <w:b/>
          <w:bCs/>
        </w:rPr>
      </w:pPr>
      <w:r w:rsidRPr="0059486D">
        <w:rPr>
          <w:b/>
          <w:bCs/>
        </w:rPr>
        <w:t>Catalog Engine</w:t>
      </w:r>
    </w:p>
    <w:p w14:paraId="31D54F4B" w14:textId="77777777" w:rsidR="0059486D" w:rsidRPr="0059486D" w:rsidRDefault="0059486D" w:rsidP="0059486D">
      <w:r w:rsidRPr="0059486D">
        <w:t>Provides:</w:t>
      </w:r>
    </w:p>
    <w:p w14:paraId="5F4FB973" w14:textId="77777777" w:rsidR="0059486D" w:rsidRPr="0059486D" w:rsidRDefault="0059486D">
      <w:pPr>
        <w:numPr>
          <w:ilvl w:val="0"/>
          <w:numId w:val="60"/>
        </w:numPr>
      </w:pPr>
      <w:r w:rsidRPr="0059486D">
        <w:t>Application definitions</w:t>
      </w:r>
    </w:p>
    <w:p w14:paraId="108A5C61" w14:textId="77777777" w:rsidR="0059486D" w:rsidRPr="0059486D" w:rsidRDefault="0059486D">
      <w:pPr>
        <w:numPr>
          <w:ilvl w:val="0"/>
          <w:numId w:val="60"/>
        </w:numPr>
      </w:pPr>
      <w:r w:rsidRPr="0059486D">
        <w:t>MachineEXE definitions</w:t>
      </w:r>
    </w:p>
    <w:p w14:paraId="2706A26C" w14:textId="77777777" w:rsidR="0059486D" w:rsidRPr="0059486D" w:rsidRDefault="0059486D">
      <w:pPr>
        <w:numPr>
          <w:ilvl w:val="0"/>
          <w:numId w:val="60"/>
        </w:numPr>
      </w:pPr>
      <w:r w:rsidRPr="0059486D">
        <w:t>UserEXE definitions</w:t>
      </w:r>
    </w:p>
    <w:p w14:paraId="4491D104" w14:textId="77777777" w:rsidR="0059486D" w:rsidRPr="0059486D" w:rsidRDefault="0059486D">
      <w:pPr>
        <w:numPr>
          <w:ilvl w:val="0"/>
          <w:numId w:val="60"/>
        </w:numPr>
      </w:pPr>
      <w:r w:rsidRPr="0059486D">
        <w:t>Directory definitions</w:t>
      </w:r>
    </w:p>
    <w:p w14:paraId="290C60BE" w14:textId="77777777" w:rsidR="0059486D" w:rsidRPr="0059486D" w:rsidRDefault="0059486D">
      <w:pPr>
        <w:numPr>
          <w:ilvl w:val="0"/>
          <w:numId w:val="60"/>
        </w:numPr>
      </w:pPr>
      <w:r w:rsidRPr="0059486D">
        <w:t>Reboot requirements</w:t>
      </w:r>
    </w:p>
    <w:p w14:paraId="10F184F1" w14:textId="77777777" w:rsidR="00967B47" w:rsidRDefault="00967B47" w:rsidP="00967B47">
      <w:pPr>
        <w:rPr>
          <w:b/>
          <w:bCs/>
        </w:rPr>
      </w:pPr>
    </w:p>
    <w:p w14:paraId="5AE82E24" w14:textId="6F90614C" w:rsidR="0059486D" w:rsidRPr="0059486D" w:rsidRDefault="0059486D" w:rsidP="00967B47">
      <w:pPr>
        <w:rPr>
          <w:b/>
          <w:bCs/>
        </w:rPr>
      </w:pPr>
      <w:r w:rsidRPr="0059486D">
        <w:rPr>
          <w:b/>
          <w:bCs/>
        </w:rPr>
        <w:t>User Interface</w:t>
      </w:r>
    </w:p>
    <w:p w14:paraId="183F021B" w14:textId="77777777" w:rsidR="0059486D" w:rsidRPr="0059486D" w:rsidRDefault="0059486D" w:rsidP="0059486D">
      <w:r w:rsidRPr="0059486D">
        <w:t>Provides:</w:t>
      </w:r>
    </w:p>
    <w:p w14:paraId="44409648" w14:textId="77777777" w:rsidR="0059486D" w:rsidRPr="0059486D" w:rsidRDefault="0059486D">
      <w:pPr>
        <w:numPr>
          <w:ilvl w:val="0"/>
          <w:numId w:val="61"/>
        </w:numPr>
      </w:pPr>
      <w:r w:rsidRPr="0059486D">
        <w:t>Selected applications</w:t>
      </w:r>
    </w:p>
    <w:p w14:paraId="7CD22524" w14:textId="77777777" w:rsidR="0059486D" w:rsidRPr="0059486D" w:rsidRDefault="0059486D">
      <w:pPr>
        <w:numPr>
          <w:ilvl w:val="0"/>
          <w:numId w:val="61"/>
        </w:numPr>
      </w:pPr>
      <w:r w:rsidRPr="0059486D">
        <w:t>Selected modality</w:t>
      </w:r>
    </w:p>
    <w:p w14:paraId="24E7BFE1" w14:textId="77777777" w:rsidR="0059486D" w:rsidRPr="0059486D" w:rsidRDefault="0059486D">
      <w:pPr>
        <w:numPr>
          <w:ilvl w:val="0"/>
          <w:numId w:val="61"/>
        </w:numPr>
      </w:pPr>
      <w:r w:rsidRPr="0059486D">
        <w:t>Install Machine Part option</w:t>
      </w:r>
    </w:p>
    <w:p w14:paraId="69B8E07F" w14:textId="77777777" w:rsidR="0059486D" w:rsidRPr="0059486D" w:rsidRDefault="0059486D">
      <w:pPr>
        <w:numPr>
          <w:ilvl w:val="0"/>
          <w:numId w:val="61"/>
        </w:numPr>
      </w:pPr>
      <w:r w:rsidRPr="0059486D">
        <w:t>Install User Part option</w:t>
      </w:r>
    </w:p>
    <w:p w14:paraId="74894618" w14:textId="77777777" w:rsidR="0059486D" w:rsidRPr="0059486D" w:rsidRDefault="0059486D" w:rsidP="0059486D">
      <w:r w:rsidRPr="0059486D">
        <w:pict w14:anchorId="15711445">
          <v:rect id="_x0000_i1127" style="width:0;height:1.5pt" o:hralign="center" o:hrstd="t" o:hr="t" fillcolor="#a0a0a0" stroked="f"/>
        </w:pict>
      </w:r>
    </w:p>
    <w:p w14:paraId="5152FE61" w14:textId="10DFA373" w:rsidR="0059486D" w:rsidRPr="0059486D" w:rsidRDefault="0059486D" w:rsidP="00967B47">
      <w:pPr>
        <w:pStyle w:val="Heading2"/>
      </w:pPr>
      <w:r w:rsidRPr="0059486D">
        <w:t>Outputs</w:t>
      </w:r>
    </w:p>
    <w:p w14:paraId="77F5AC39" w14:textId="77777777" w:rsidR="0059486D" w:rsidRPr="0059486D" w:rsidRDefault="0059486D" w:rsidP="0059486D">
      <w:r w:rsidRPr="0059486D">
        <w:t>The Manifest Engine produces a deployment manifest.</w:t>
      </w:r>
    </w:p>
    <w:p w14:paraId="26DCF082" w14:textId="77777777" w:rsidR="0059486D" w:rsidRPr="0059486D" w:rsidRDefault="0059486D" w:rsidP="0059486D">
      <w:r w:rsidRPr="0059486D">
        <w:t>The deployment manifest represents a fully resolved execution plan containing:</w:t>
      </w:r>
    </w:p>
    <w:p w14:paraId="050370FD" w14:textId="77777777" w:rsidR="0059486D" w:rsidRPr="0059486D" w:rsidRDefault="0059486D">
      <w:pPr>
        <w:numPr>
          <w:ilvl w:val="0"/>
          <w:numId w:val="62"/>
        </w:numPr>
      </w:pPr>
      <w:r w:rsidRPr="0059486D">
        <w:t>Deployment metadata</w:t>
      </w:r>
    </w:p>
    <w:p w14:paraId="70125181" w14:textId="77777777" w:rsidR="0059486D" w:rsidRPr="0059486D" w:rsidRDefault="0059486D">
      <w:pPr>
        <w:numPr>
          <w:ilvl w:val="0"/>
          <w:numId w:val="62"/>
        </w:numPr>
      </w:pPr>
      <w:r w:rsidRPr="0059486D">
        <w:t>Selected applications</w:t>
      </w:r>
    </w:p>
    <w:p w14:paraId="09CDB987" w14:textId="77777777" w:rsidR="0059486D" w:rsidRPr="0059486D" w:rsidRDefault="0059486D">
      <w:pPr>
        <w:numPr>
          <w:ilvl w:val="0"/>
          <w:numId w:val="62"/>
        </w:numPr>
      </w:pPr>
      <w:r w:rsidRPr="0059486D">
        <w:t>MachineEXE commands</w:t>
      </w:r>
    </w:p>
    <w:p w14:paraId="345326AB" w14:textId="77777777" w:rsidR="0059486D" w:rsidRPr="0059486D" w:rsidRDefault="0059486D">
      <w:pPr>
        <w:numPr>
          <w:ilvl w:val="0"/>
          <w:numId w:val="62"/>
        </w:numPr>
      </w:pPr>
      <w:r w:rsidRPr="0059486D">
        <w:t>UserEXE commands</w:t>
      </w:r>
    </w:p>
    <w:p w14:paraId="74FF318E" w14:textId="77777777" w:rsidR="0059486D" w:rsidRPr="0059486D" w:rsidRDefault="0059486D">
      <w:pPr>
        <w:numPr>
          <w:ilvl w:val="0"/>
          <w:numId w:val="62"/>
        </w:numPr>
      </w:pPr>
      <w:r w:rsidRPr="0059486D">
        <w:t>Reboot requirements</w:t>
      </w:r>
    </w:p>
    <w:p w14:paraId="7D1D00B4" w14:textId="77777777" w:rsidR="0059486D" w:rsidRPr="0059486D" w:rsidRDefault="0059486D">
      <w:pPr>
        <w:numPr>
          <w:ilvl w:val="0"/>
          <w:numId w:val="62"/>
        </w:numPr>
      </w:pPr>
      <w:r w:rsidRPr="0059486D">
        <w:t>Installation sequencing</w:t>
      </w:r>
    </w:p>
    <w:p w14:paraId="4BF5A4BF" w14:textId="77777777" w:rsidR="00967B47" w:rsidRDefault="00967B47" w:rsidP="0059486D"/>
    <w:p w14:paraId="5CB0FDCA" w14:textId="4860FDCE" w:rsidR="0059486D" w:rsidRPr="0059486D" w:rsidRDefault="0059486D" w:rsidP="0059486D">
      <w:r w:rsidRPr="0059486D">
        <w:t>The deployment manifest shall be saved to:</w:t>
      </w:r>
    </w:p>
    <w:p w14:paraId="29A6925D" w14:textId="77777777" w:rsidR="00967B47" w:rsidRDefault="00967B47" w:rsidP="0059486D"/>
    <w:p w14:paraId="14DFC6F8" w14:textId="7B774532" w:rsidR="0059486D" w:rsidRPr="0059486D" w:rsidRDefault="0059486D" w:rsidP="0059486D">
      <w:r w:rsidRPr="0059486D">
        <w:t>\\usdbtlbca1ms1it\pdd$\Config\&lt;ComputerName&gt;</w:t>
      </w:r>
    </w:p>
    <w:p w14:paraId="0998EF2E" w14:textId="77777777" w:rsidR="00967B47" w:rsidRDefault="00967B47" w:rsidP="0059486D"/>
    <w:p w14:paraId="36B7A8A9" w14:textId="7649D5B8" w:rsidR="0059486D" w:rsidRPr="0059486D" w:rsidRDefault="0059486D" w:rsidP="0059486D">
      <w:r w:rsidRPr="0059486D">
        <w:t>to preserve compatibility with the existing deployment ecosystem.</w:t>
      </w:r>
    </w:p>
    <w:p w14:paraId="3ECE20DA" w14:textId="77777777" w:rsidR="0059486D" w:rsidRPr="0059486D" w:rsidRDefault="0059486D" w:rsidP="0059486D">
      <w:r w:rsidRPr="0059486D">
        <w:pict w14:anchorId="2E23451A">
          <v:rect id="_x0000_i1128" style="width:0;height:1.5pt" o:hralign="center" o:hrstd="t" o:hr="t" fillcolor="#a0a0a0" stroked="f"/>
        </w:pict>
      </w:r>
    </w:p>
    <w:p w14:paraId="04CF33A6" w14:textId="35C4290C" w:rsidR="0059486D" w:rsidRPr="0059486D" w:rsidRDefault="0059486D" w:rsidP="007E39C8">
      <w:pPr>
        <w:pStyle w:val="Heading2"/>
      </w:pPr>
      <w:r w:rsidRPr="0059486D">
        <w:t>Manifest Generation Workflow</w:t>
      </w:r>
    </w:p>
    <w:p w14:paraId="1BFD22BA" w14:textId="77777777" w:rsidR="0059486D" w:rsidRPr="0059486D" w:rsidRDefault="0059486D" w:rsidP="0059486D">
      <w:r w:rsidRPr="0059486D">
        <w:t>The Manifest Engine shall perform the following workflow.</w:t>
      </w:r>
    </w:p>
    <w:p w14:paraId="53357012" w14:textId="77777777" w:rsidR="007E39C8" w:rsidRDefault="007E39C8" w:rsidP="0059486D"/>
    <w:p w14:paraId="38B41451" w14:textId="2CC9C273" w:rsidR="0059486D" w:rsidRPr="0059486D" w:rsidRDefault="0059486D" w:rsidP="0059486D">
      <w:r w:rsidRPr="0059486D">
        <w:t>Load Selected Applications</w:t>
      </w:r>
    </w:p>
    <w:p w14:paraId="6F7C36FF" w14:textId="77777777" w:rsidR="0059486D" w:rsidRPr="0059486D" w:rsidRDefault="0059486D" w:rsidP="0059486D">
      <w:r w:rsidRPr="0059486D">
        <w:t>↓</w:t>
      </w:r>
    </w:p>
    <w:p w14:paraId="0B56D119" w14:textId="77777777" w:rsidR="0059486D" w:rsidRPr="0059486D" w:rsidRDefault="0059486D" w:rsidP="0059486D">
      <w:r w:rsidRPr="0059486D">
        <w:lastRenderedPageBreak/>
        <w:t>Resolve Catalog Entries</w:t>
      </w:r>
    </w:p>
    <w:p w14:paraId="1CA05452" w14:textId="77777777" w:rsidR="0059486D" w:rsidRPr="0059486D" w:rsidRDefault="0059486D" w:rsidP="0059486D">
      <w:r w:rsidRPr="0059486D">
        <w:t>↓</w:t>
      </w:r>
    </w:p>
    <w:p w14:paraId="4DCF9605" w14:textId="77777777" w:rsidR="0059486D" w:rsidRPr="0059486D" w:rsidRDefault="0059486D" w:rsidP="0059486D">
      <w:r w:rsidRPr="0059486D">
        <w:t>Resolve Toolbox Locations</w:t>
      </w:r>
    </w:p>
    <w:p w14:paraId="2FBB1B8E" w14:textId="77777777" w:rsidR="0059486D" w:rsidRPr="0059486D" w:rsidRDefault="0059486D" w:rsidP="0059486D">
      <w:r w:rsidRPr="0059486D">
        <w:t>↓</w:t>
      </w:r>
    </w:p>
    <w:p w14:paraId="381CD2FB" w14:textId="77777777" w:rsidR="0059486D" w:rsidRPr="0059486D" w:rsidRDefault="0059486D" w:rsidP="0059486D">
      <w:r w:rsidRPr="0059486D">
        <w:t>Resolve Directory Locations</w:t>
      </w:r>
    </w:p>
    <w:p w14:paraId="44D6AA18" w14:textId="77777777" w:rsidR="0059486D" w:rsidRPr="0059486D" w:rsidRDefault="0059486D" w:rsidP="0059486D">
      <w:r w:rsidRPr="0059486D">
        <w:t>↓</w:t>
      </w:r>
    </w:p>
    <w:p w14:paraId="7A483C6C" w14:textId="77777777" w:rsidR="0059486D" w:rsidRPr="0059486D" w:rsidRDefault="0059486D" w:rsidP="0059486D">
      <w:r w:rsidRPr="0059486D">
        <w:t>Resolve MachineEXE Commands</w:t>
      </w:r>
    </w:p>
    <w:p w14:paraId="4042F60B" w14:textId="77777777" w:rsidR="0059486D" w:rsidRPr="0059486D" w:rsidRDefault="0059486D" w:rsidP="0059486D">
      <w:r w:rsidRPr="0059486D">
        <w:t>↓</w:t>
      </w:r>
    </w:p>
    <w:p w14:paraId="63E5D2BE" w14:textId="77777777" w:rsidR="0059486D" w:rsidRPr="0059486D" w:rsidRDefault="0059486D" w:rsidP="0059486D">
      <w:r w:rsidRPr="0059486D">
        <w:t>Resolve UserEXE Commands</w:t>
      </w:r>
    </w:p>
    <w:p w14:paraId="02D2BF8F" w14:textId="77777777" w:rsidR="0059486D" w:rsidRPr="0059486D" w:rsidRDefault="0059486D" w:rsidP="0059486D">
      <w:r w:rsidRPr="0059486D">
        <w:t>↓</w:t>
      </w:r>
    </w:p>
    <w:p w14:paraId="6A0B8014" w14:textId="77777777" w:rsidR="0059486D" w:rsidRPr="0059486D" w:rsidRDefault="0059486D" w:rsidP="0059486D">
      <w:r w:rsidRPr="0059486D">
        <w:t>Resolve Reboot Requirements</w:t>
      </w:r>
    </w:p>
    <w:p w14:paraId="563D62C6" w14:textId="77777777" w:rsidR="0059486D" w:rsidRPr="00492172" w:rsidRDefault="0059486D" w:rsidP="0059486D">
      <w:pPr>
        <w:rPr>
          <w:lang w:val="fr-FR"/>
        </w:rPr>
      </w:pPr>
      <w:r w:rsidRPr="00492172">
        <w:rPr>
          <w:lang w:val="fr-FR"/>
        </w:rPr>
        <w:t>↓</w:t>
      </w:r>
    </w:p>
    <w:p w14:paraId="0C0318CE" w14:textId="77777777" w:rsidR="0059486D" w:rsidRPr="00492172" w:rsidRDefault="0059486D" w:rsidP="0059486D">
      <w:pPr>
        <w:rPr>
          <w:lang w:val="fr-FR"/>
        </w:rPr>
      </w:pPr>
      <w:r w:rsidRPr="00492172">
        <w:rPr>
          <w:lang w:val="fr-FR"/>
        </w:rPr>
        <w:t>Generate Manifest</w:t>
      </w:r>
    </w:p>
    <w:p w14:paraId="6DDB4643" w14:textId="77777777" w:rsidR="0059486D" w:rsidRPr="00492172" w:rsidRDefault="0059486D" w:rsidP="0059486D">
      <w:pPr>
        <w:rPr>
          <w:lang w:val="fr-FR"/>
        </w:rPr>
      </w:pPr>
      <w:r w:rsidRPr="00492172">
        <w:rPr>
          <w:lang w:val="fr-FR"/>
        </w:rPr>
        <w:t>↓</w:t>
      </w:r>
    </w:p>
    <w:p w14:paraId="102377B9" w14:textId="77777777" w:rsidR="0059486D" w:rsidRPr="00492172" w:rsidRDefault="0059486D" w:rsidP="0059486D">
      <w:pPr>
        <w:rPr>
          <w:lang w:val="fr-FR"/>
        </w:rPr>
      </w:pPr>
      <w:r w:rsidRPr="00492172">
        <w:rPr>
          <w:lang w:val="fr-FR"/>
        </w:rPr>
        <w:t>Validate Manifest</w:t>
      </w:r>
    </w:p>
    <w:p w14:paraId="3BB49F97" w14:textId="77777777" w:rsidR="0059486D" w:rsidRPr="00492172" w:rsidRDefault="0059486D" w:rsidP="0059486D">
      <w:pPr>
        <w:rPr>
          <w:lang w:val="fr-FR"/>
        </w:rPr>
      </w:pPr>
      <w:r w:rsidRPr="00492172">
        <w:rPr>
          <w:lang w:val="fr-FR"/>
        </w:rPr>
        <w:t>↓</w:t>
      </w:r>
    </w:p>
    <w:p w14:paraId="1B5B4437" w14:textId="77777777" w:rsidR="0059486D" w:rsidRPr="00492172" w:rsidRDefault="0059486D" w:rsidP="0059486D">
      <w:pPr>
        <w:rPr>
          <w:lang w:val="fr-FR"/>
        </w:rPr>
      </w:pPr>
      <w:r w:rsidRPr="00492172">
        <w:rPr>
          <w:lang w:val="fr-FR"/>
        </w:rPr>
        <w:t>Save Manifest</w:t>
      </w:r>
    </w:p>
    <w:p w14:paraId="4814F258" w14:textId="77777777" w:rsidR="007E39C8" w:rsidRDefault="007E39C8" w:rsidP="0059486D"/>
    <w:p w14:paraId="28C0641F" w14:textId="29269453" w:rsidR="0059486D" w:rsidRPr="0059486D" w:rsidRDefault="0059486D" w:rsidP="0059486D">
      <w:r w:rsidRPr="0059486D">
        <w:t>Only valid manifests may be provided to the Installation Engine.</w:t>
      </w:r>
    </w:p>
    <w:p w14:paraId="77CDC1B7" w14:textId="77777777" w:rsidR="0059486D" w:rsidRPr="0059486D" w:rsidRDefault="0059486D" w:rsidP="0059486D">
      <w:r w:rsidRPr="0059486D">
        <w:pict w14:anchorId="1A1ECC77">
          <v:rect id="_x0000_i1129" style="width:0;height:1.5pt" o:hralign="center" o:hrstd="t" o:hr="t" fillcolor="#a0a0a0" stroked="f"/>
        </w:pict>
      </w:r>
    </w:p>
    <w:p w14:paraId="2B8D7C1F" w14:textId="730F7DFA" w:rsidR="0059486D" w:rsidRPr="0059486D" w:rsidRDefault="0059486D" w:rsidP="007E39C8">
      <w:pPr>
        <w:pStyle w:val="Heading2"/>
      </w:pPr>
      <w:r w:rsidRPr="0059486D">
        <w:t>Command Resolution</w:t>
      </w:r>
    </w:p>
    <w:p w14:paraId="6DDF87CD" w14:textId="77777777" w:rsidR="0059486D" w:rsidRPr="0059486D" w:rsidRDefault="0059486D" w:rsidP="0059486D">
      <w:r w:rsidRPr="0059486D">
        <w:t>One of the primary responsibilities of the Manifest Engine is transforming application definitions into executable deployment instructions.</w:t>
      </w:r>
    </w:p>
    <w:p w14:paraId="2BA2EED5" w14:textId="77777777" w:rsidR="004C3BCA" w:rsidRDefault="004C3BCA" w:rsidP="0059486D"/>
    <w:p w14:paraId="3369BBCF" w14:textId="6CFFC7DA" w:rsidR="0059486D" w:rsidRPr="0059486D" w:rsidRDefault="0059486D" w:rsidP="0059486D">
      <w:r w:rsidRPr="0059486D">
        <w:t>Application definitions contain:</w:t>
      </w:r>
    </w:p>
    <w:p w14:paraId="6D8D39ED" w14:textId="77777777" w:rsidR="0059486D" w:rsidRPr="0059486D" w:rsidRDefault="0059486D">
      <w:pPr>
        <w:pStyle w:val="ListParagraph"/>
        <w:numPr>
          <w:ilvl w:val="0"/>
          <w:numId w:val="72"/>
        </w:numPr>
      </w:pPr>
      <w:r w:rsidRPr="0059486D">
        <w:t>Toolbox Assignment</w:t>
      </w:r>
    </w:p>
    <w:p w14:paraId="5DF4249E" w14:textId="77777777" w:rsidR="0059486D" w:rsidRPr="0059486D" w:rsidRDefault="0059486D">
      <w:pPr>
        <w:pStyle w:val="ListParagraph"/>
        <w:numPr>
          <w:ilvl w:val="0"/>
          <w:numId w:val="72"/>
        </w:numPr>
      </w:pPr>
      <w:r w:rsidRPr="0059486D">
        <w:t>Directory</w:t>
      </w:r>
    </w:p>
    <w:p w14:paraId="7A2DB469" w14:textId="77777777" w:rsidR="0059486D" w:rsidRPr="0059486D" w:rsidRDefault="0059486D">
      <w:pPr>
        <w:pStyle w:val="ListParagraph"/>
        <w:numPr>
          <w:ilvl w:val="0"/>
          <w:numId w:val="72"/>
        </w:numPr>
      </w:pPr>
      <w:r w:rsidRPr="0059486D">
        <w:t>MachineEXE</w:t>
      </w:r>
    </w:p>
    <w:p w14:paraId="466F1961" w14:textId="77777777" w:rsidR="0059486D" w:rsidRPr="0059486D" w:rsidRDefault="0059486D">
      <w:pPr>
        <w:pStyle w:val="ListParagraph"/>
        <w:numPr>
          <w:ilvl w:val="0"/>
          <w:numId w:val="72"/>
        </w:numPr>
      </w:pPr>
      <w:r w:rsidRPr="0059486D">
        <w:t>UserEXE</w:t>
      </w:r>
    </w:p>
    <w:p w14:paraId="780792B3" w14:textId="77777777" w:rsidR="0033538D" w:rsidRDefault="0033538D" w:rsidP="0059486D"/>
    <w:p w14:paraId="7DCEEFA9" w14:textId="50F23C7E" w:rsidR="0059486D" w:rsidRPr="0059486D" w:rsidRDefault="0059486D" w:rsidP="0059486D">
      <w:r w:rsidRPr="0059486D">
        <w:t>The Manifest Engine shall construct fully resolved command paths.</w:t>
      </w:r>
    </w:p>
    <w:p w14:paraId="06CD1644" w14:textId="77777777" w:rsidR="0059486D" w:rsidRPr="0059486D" w:rsidRDefault="0059486D" w:rsidP="0059486D">
      <w:r w:rsidRPr="0059486D">
        <w:t>Conceptually:</w:t>
      </w:r>
    </w:p>
    <w:p w14:paraId="039A83B6" w14:textId="77777777" w:rsidR="0059486D" w:rsidRPr="0059486D" w:rsidRDefault="0059486D" w:rsidP="0059486D">
      <w:r w:rsidRPr="0059486D">
        <w:t>Toolbox Repository</w:t>
      </w:r>
    </w:p>
    <w:p w14:paraId="59BBA246" w14:textId="77777777" w:rsidR="0059486D" w:rsidRPr="0059486D" w:rsidRDefault="0059486D" w:rsidP="0059486D">
      <w:r w:rsidRPr="0059486D">
        <w:t>+</w:t>
      </w:r>
    </w:p>
    <w:p w14:paraId="0E4D4A5F" w14:textId="77777777" w:rsidR="0059486D" w:rsidRPr="0059486D" w:rsidRDefault="0059486D" w:rsidP="0059486D">
      <w:r w:rsidRPr="0059486D">
        <w:t>Application Directory</w:t>
      </w:r>
    </w:p>
    <w:p w14:paraId="462AEA6A" w14:textId="77777777" w:rsidR="0059486D" w:rsidRPr="0059486D" w:rsidRDefault="0059486D" w:rsidP="0059486D">
      <w:r w:rsidRPr="0059486D">
        <w:t>+</w:t>
      </w:r>
    </w:p>
    <w:p w14:paraId="776FBE6B" w14:textId="77777777" w:rsidR="0059486D" w:rsidRPr="0059486D" w:rsidRDefault="0059486D" w:rsidP="0059486D">
      <w:r w:rsidRPr="0059486D">
        <w:t>MachineEXE</w:t>
      </w:r>
    </w:p>
    <w:p w14:paraId="03C47B0F" w14:textId="77777777" w:rsidR="0033538D" w:rsidRDefault="0033538D" w:rsidP="0059486D"/>
    <w:p w14:paraId="4BC61FB8" w14:textId="4E328927" w:rsidR="0059486D" w:rsidRPr="0059486D" w:rsidRDefault="0059486D" w:rsidP="0059486D">
      <w:r w:rsidRPr="0059486D">
        <w:t>Example:</w:t>
      </w:r>
    </w:p>
    <w:p w14:paraId="5CABC59E" w14:textId="77777777" w:rsidR="0059486D" w:rsidRPr="0059486D" w:rsidRDefault="0059486D" w:rsidP="0059486D">
      <w:r w:rsidRPr="0059486D">
        <w:t>\\Toolbox$\Option_Toolbox</w:t>
      </w:r>
    </w:p>
    <w:p w14:paraId="44C91C82" w14:textId="77777777" w:rsidR="0059486D" w:rsidRPr="0059486D" w:rsidRDefault="0059486D" w:rsidP="0059486D">
      <w:r w:rsidRPr="0059486D">
        <w:t>+</w:t>
      </w:r>
    </w:p>
    <w:p w14:paraId="72578675" w14:textId="77777777" w:rsidR="0059486D" w:rsidRPr="0059486D" w:rsidRDefault="0059486D" w:rsidP="0059486D">
      <w:r w:rsidRPr="0059486D">
        <w:t>Google_Chrome_142.0.7444.60</w:t>
      </w:r>
    </w:p>
    <w:p w14:paraId="22CE318A" w14:textId="77777777" w:rsidR="0059486D" w:rsidRPr="0059486D" w:rsidRDefault="0059486D" w:rsidP="0059486D">
      <w:r w:rsidRPr="0059486D">
        <w:t>+</w:t>
      </w:r>
    </w:p>
    <w:p w14:paraId="5B4F387F" w14:textId="77777777" w:rsidR="0059486D" w:rsidRPr="0059486D" w:rsidRDefault="0059486D" w:rsidP="0059486D">
      <w:r w:rsidRPr="0059486D">
        <w:t>Deploy-Application.exe</w:t>
      </w:r>
    </w:p>
    <w:p w14:paraId="69ABA390" w14:textId="77777777" w:rsidR="0033538D" w:rsidRDefault="0033538D" w:rsidP="0059486D"/>
    <w:p w14:paraId="2B1BEAED" w14:textId="4C97768B" w:rsidR="0059486D" w:rsidRPr="0059486D" w:rsidRDefault="0059486D" w:rsidP="0059486D">
      <w:r w:rsidRPr="0059486D">
        <w:t>Result:</w:t>
      </w:r>
    </w:p>
    <w:p w14:paraId="34292CC4" w14:textId="77777777" w:rsidR="0059486D" w:rsidRPr="0059486D" w:rsidRDefault="0059486D" w:rsidP="0059486D">
      <w:r w:rsidRPr="0059486D">
        <w:lastRenderedPageBreak/>
        <w:t>\\Toolbox$\Option_Toolbox\Google_Chrome_142.0.7444.60\Deploy-Application.exe</w:t>
      </w:r>
    </w:p>
    <w:p w14:paraId="29582626" w14:textId="77777777" w:rsidR="005F5C01" w:rsidRDefault="005F5C01" w:rsidP="0059486D"/>
    <w:p w14:paraId="6A2C69DE" w14:textId="649AFFE7" w:rsidR="0059486D" w:rsidRPr="0059486D" w:rsidRDefault="0059486D" w:rsidP="0059486D">
      <w:r w:rsidRPr="0059486D">
        <w:t>The same process shall be applied to UserEXE entries.</w:t>
      </w:r>
    </w:p>
    <w:p w14:paraId="44E64E0D" w14:textId="77777777" w:rsidR="0059486D" w:rsidRPr="0059486D" w:rsidRDefault="0059486D" w:rsidP="0059486D">
      <w:r w:rsidRPr="0059486D">
        <w:pict w14:anchorId="2A96B8CA">
          <v:rect id="_x0000_i1130" style="width:0;height:1.5pt" o:hralign="center" o:hrstd="t" o:hr="t" fillcolor="#a0a0a0" stroked="f"/>
        </w:pict>
      </w:r>
    </w:p>
    <w:p w14:paraId="524D31D9" w14:textId="2CC6152B" w:rsidR="0059486D" w:rsidRPr="0059486D" w:rsidRDefault="0059486D" w:rsidP="005F5C01">
      <w:pPr>
        <w:pStyle w:val="Heading2"/>
      </w:pPr>
      <w:r w:rsidRPr="0059486D">
        <w:t>Installation Sequencing</w:t>
      </w:r>
    </w:p>
    <w:p w14:paraId="767E2599" w14:textId="77777777" w:rsidR="0059486D" w:rsidRPr="0059486D" w:rsidRDefault="0059486D" w:rsidP="0059486D">
      <w:r w:rsidRPr="0059486D">
        <w:t>The Manifest Engine shall define deployment sequencing.</w:t>
      </w:r>
    </w:p>
    <w:p w14:paraId="54271DC7" w14:textId="77777777" w:rsidR="005F5C01" w:rsidRDefault="005F5C01" w:rsidP="0059486D"/>
    <w:p w14:paraId="607561A1" w14:textId="6264E80D" w:rsidR="0059486D" w:rsidRPr="0059486D" w:rsidRDefault="0059486D" w:rsidP="0059486D">
      <w:r w:rsidRPr="0059486D">
        <w:t>Each deployment activity shall be assigned a step number.</w:t>
      </w:r>
    </w:p>
    <w:p w14:paraId="65F6E27C" w14:textId="77777777" w:rsidR="005F5C01" w:rsidRDefault="005F5C01" w:rsidP="0059486D"/>
    <w:p w14:paraId="122F51DB" w14:textId="7BAE3A13" w:rsidR="0059486D" w:rsidRPr="0059486D" w:rsidRDefault="0059486D" w:rsidP="0059486D">
      <w:r w:rsidRPr="0059486D">
        <w:t>Example:</w:t>
      </w:r>
    </w:p>
    <w:p w14:paraId="61CA6F1F" w14:textId="77777777" w:rsidR="0059486D" w:rsidRPr="0059486D" w:rsidRDefault="0059486D" w:rsidP="0059486D">
      <w:r w:rsidRPr="0059486D">
        <w:t>Step 1</w:t>
      </w:r>
    </w:p>
    <w:p w14:paraId="2E15D806" w14:textId="77777777" w:rsidR="0059486D" w:rsidRPr="0059486D" w:rsidRDefault="0059486D" w:rsidP="0059486D">
      <w:r w:rsidRPr="0059486D">
        <w:t>PRE Configuration</w:t>
      </w:r>
    </w:p>
    <w:p w14:paraId="170D16E7" w14:textId="77777777" w:rsidR="0059486D" w:rsidRPr="0059486D" w:rsidRDefault="0059486D" w:rsidP="0059486D"/>
    <w:p w14:paraId="6C3462A6" w14:textId="77777777" w:rsidR="0059486D" w:rsidRPr="0059486D" w:rsidRDefault="0059486D" w:rsidP="0059486D">
      <w:r w:rsidRPr="0059486D">
        <w:t>Step 2</w:t>
      </w:r>
    </w:p>
    <w:p w14:paraId="30B96621" w14:textId="77777777" w:rsidR="0059486D" w:rsidRPr="0059486D" w:rsidRDefault="0059486D" w:rsidP="0059486D">
      <w:r w:rsidRPr="0059486D">
        <w:t>Google Chrome</w:t>
      </w:r>
    </w:p>
    <w:p w14:paraId="538FC226" w14:textId="77777777" w:rsidR="0059486D" w:rsidRPr="0059486D" w:rsidRDefault="0059486D" w:rsidP="0059486D"/>
    <w:p w14:paraId="4D18148E" w14:textId="77777777" w:rsidR="0059486D" w:rsidRPr="0059486D" w:rsidRDefault="0059486D" w:rsidP="0059486D">
      <w:r w:rsidRPr="0059486D">
        <w:t>Step 3</w:t>
      </w:r>
    </w:p>
    <w:p w14:paraId="2FD962E1" w14:textId="77777777" w:rsidR="0059486D" w:rsidRPr="0059486D" w:rsidRDefault="0059486D" w:rsidP="0059486D">
      <w:r w:rsidRPr="0059486D">
        <w:t>Adobe Reader</w:t>
      </w:r>
    </w:p>
    <w:p w14:paraId="270197B2" w14:textId="77777777" w:rsidR="005F5C01" w:rsidRDefault="005F5C01" w:rsidP="0059486D"/>
    <w:p w14:paraId="0F5F982D" w14:textId="52FF4B89" w:rsidR="0059486D" w:rsidRPr="0059486D" w:rsidRDefault="0059486D" w:rsidP="0059486D">
      <w:r w:rsidRPr="0059486D">
        <w:t>The generated sequence shall become the execution order consumed by the Installation Engine.</w:t>
      </w:r>
    </w:p>
    <w:p w14:paraId="47579A5F" w14:textId="77777777" w:rsidR="005F5C01" w:rsidRDefault="005F5C01" w:rsidP="0059486D"/>
    <w:p w14:paraId="615DB7D5" w14:textId="032541BD" w:rsidR="0059486D" w:rsidRPr="0059486D" w:rsidRDefault="0059486D" w:rsidP="0059486D">
      <w:r w:rsidRPr="0059486D">
        <w:t>The Installation Engine shall not alter sequencing.</w:t>
      </w:r>
    </w:p>
    <w:p w14:paraId="63625D23" w14:textId="77777777" w:rsidR="0059486D" w:rsidRPr="0059486D" w:rsidRDefault="0059486D" w:rsidP="0059486D">
      <w:r w:rsidRPr="0059486D">
        <w:pict w14:anchorId="733BE2C3">
          <v:rect id="_x0000_i1131" style="width:0;height:1.5pt" o:hralign="center" o:hrstd="t" o:hr="t" fillcolor="#a0a0a0" stroked="f"/>
        </w:pict>
      </w:r>
    </w:p>
    <w:p w14:paraId="4F9C0418" w14:textId="16522189" w:rsidR="0059486D" w:rsidRPr="0059486D" w:rsidRDefault="0059486D" w:rsidP="005F5C01">
      <w:pPr>
        <w:pStyle w:val="Heading2"/>
      </w:pPr>
      <w:r w:rsidRPr="0059486D">
        <w:t>Manifest Structure</w:t>
      </w:r>
    </w:p>
    <w:p w14:paraId="2F55FAA4" w14:textId="77777777" w:rsidR="0059486D" w:rsidRPr="0059486D" w:rsidRDefault="0059486D" w:rsidP="0059486D">
      <w:r w:rsidRPr="0059486D">
        <w:t>Deployment manifests shall utilize the existing INI structure.</w:t>
      </w:r>
    </w:p>
    <w:p w14:paraId="3B042373" w14:textId="77777777" w:rsidR="00621888" w:rsidRDefault="00621888" w:rsidP="00621888">
      <w:pPr>
        <w:rPr>
          <w:b/>
          <w:bCs/>
        </w:rPr>
      </w:pPr>
    </w:p>
    <w:p w14:paraId="107D2AF7" w14:textId="10A23CD3" w:rsidR="0059486D" w:rsidRPr="0059486D" w:rsidRDefault="0059486D" w:rsidP="00621888">
      <w:pPr>
        <w:rPr>
          <w:b/>
          <w:bCs/>
        </w:rPr>
      </w:pPr>
      <w:r w:rsidRPr="0059486D">
        <w:rPr>
          <w:b/>
          <w:bCs/>
        </w:rPr>
        <w:t>Main Section</w:t>
      </w:r>
    </w:p>
    <w:p w14:paraId="2CE600DA" w14:textId="77777777" w:rsidR="0059486D" w:rsidRPr="0059486D" w:rsidRDefault="0059486D" w:rsidP="0059486D">
      <w:r w:rsidRPr="0059486D">
        <w:t>Example:</w:t>
      </w:r>
    </w:p>
    <w:p w14:paraId="0EBB6ABD" w14:textId="77777777" w:rsidR="0059486D" w:rsidRPr="0059486D" w:rsidRDefault="0059486D" w:rsidP="0059486D">
      <w:r w:rsidRPr="0059486D">
        <w:t>INI</w:t>
      </w:r>
    </w:p>
    <w:p w14:paraId="14737652" w14:textId="0028D8A5" w:rsidR="0059486D" w:rsidRPr="0059486D" w:rsidRDefault="0059486D" w:rsidP="0059486D">
      <w:r w:rsidRPr="0059486D">
        <w:t>[MAIN]</w:t>
      </w:r>
    </w:p>
    <w:p w14:paraId="010B3F88" w14:textId="4BE18CB6" w:rsidR="0059486D" w:rsidRPr="0059486D" w:rsidRDefault="0059486D" w:rsidP="0059486D">
      <w:r w:rsidRPr="0059486D">
        <w:t>InstallMachinePart=TRUE</w:t>
      </w:r>
    </w:p>
    <w:p w14:paraId="0073DFEA" w14:textId="500E2C45" w:rsidR="0059486D" w:rsidRPr="0059486D" w:rsidRDefault="0059486D" w:rsidP="0059486D">
      <w:r w:rsidRPr="0059486D">
        <w:t>InstallUserPart=TRUE</w:t>
      </w:r>
    </w:p>
    <w:p w14:paraId="7861D1A2" w14:textId="77777777" w:rsidR="0059486D" w:rsidRPr="0059486D" w:rsidRDefault="0059486D" w:rsidP="0059486D">
      <w:r w:rsidRPr="0059486D">
        <w:t>Steps=35</w:t>
      </w:r>
    </w:p>
    <w:p w14:paraId="06A4900B" w14:textId="77777777" w:rsidR="00621888" w:rsidRDefault="00621888" w:rsidP="0059486D"/>
    <w:p w14:paraId="2AA9D0FF" w14:textId="6C4DFB0A" w:rsidR="0059486D" w:rsidRDefault="0059486D" w:rsidP="0059486D">
      <w:r w:rsidRPr="0059486D">
        <w:t>The MAIN section contains deployment-level information.</w:t>
      </w:r>
    </w:p>
    <w:p w14:paraId="36D3CFD6" w14:textId="77777777" w:rsidR="00621888" w:rsidRPr="0059486D" w:rsidRDefault="00621888" w:rsidP="0059486D"/>
    <w:p w14:paraId="4FC39084" w14:textId="77777777" w:rsidR="0059486D" w:rsidRPr="0059486D" w:rsidRDefault="0059486D" w:rsidP="00996769">
      <w:pPr>
        <w:rPr>
          <w:b/>
          <w:bCs/>
        </w:rPr>
      </w:pPr>
      <w:r w:rsidRPr="0059486D">
        <w:rPr>
          <w:b/>
          <w:bCs/>
        </w:rPr>
        <w:t>Step Sections</w:t>
      </w:r>
    </w:p>
    <w:p w14:paraId="1C8BF58B" w14:textId="77777777" w:rsidR="0059486D" w:rsidRPr="0059486D" w:rsidRDefault="0059486D" w:rsidP="0059486D">
      <w:r w:rsidRPr="0059486D">
        <w:t>Each deployment step shall be represented as a numbered section.</w:t>
      </w:r>
    </w:p>
    <w:p w14:paraId="37BCB88B" w14:textId="77777777" w:rsidR="00996769" w:rsidRDefault="00996769" w:rsidP="0059486D"/>
    <w:p w14:paraId="405783F4" w14:textId="45325A3D" w:rsidR="0059486D" w:rsidRPr="0059486D" w:rsidRDefault="0059486D" w:rsidP="0059486D">
      <w:r w:rsidRPr="0059486D">
        <w:t>Example:</w:t>
      </w:r>
    </w:p>
    <w:p w14:paraId="786DF2CA" w14:textId="77777777" w:rsidR="0059486D" w:rsidRPr="0059486D" w:rsidRDefault="0059486D" w:rsidP="0059486D">
      <w:r w:rsidRPr="0059486D">
        <w:t>INI</w:t>
      </w:r>
    </w:p>
    <w:p w14:paraId="2F277307" w14:textId="5E5862B7" w:rsidR="0059486D" w:rsidRPr="0059486D" w:rsidRDefault="0059486D" w:rsidP="0059486D">
      <w:r w:rsidRPr="0059486D">
        <w:t>[1]</w:t>
      </w:r>
    </w:p>
    <w:p w14:paraId="7303F092" w14:textId="2B7DC9DB" w:rsidR="0059486D" w:rsidRPr="0059486D" w:rsidRDefault="0059486D" w:rsidP="0059486D">
      <w:r w:rsidRPr="0059486D">
        <w:t>Name=Google Chrome</w:t>
      </w:r>
    </w:p>
    <w:p w14:paraId="6A0AADB8" w14:textId="75A152DF" w:rsidR="0059486D" w:rsidRPr="0059486D" w:rsidRDefault="0059486D" w:rsidP="0059486D">
      <w:r w:rsidRPr="0059486D">
        <w:t>MachineEXE=\\path\Deploy-Application.exe</w:t>
      </w:r>
    </w:p>
    <w:p w14:paraId="3448EA96" w14:textId="4EC61A7A" w:rsidR="0059486D" w:rsidRPr="0059486D" w:rsidRDefault="0059486D" w:rsidP="0059486D">
      <w:r w:rsidRPr="0059486D">
        <w:lastRenderedPageBreak/>
        <w:t>UserEXE=</w:t>
      </w:r>
    </w:p>
    <w:p w14:paraId="6C5C4C4A" w14:textId="77777777" w:rsidR="0059486D" w:rsidRPr="0059486D" w:rsidRDefault="0059486D" w:rsidP="0059486D">
      <w:r w:rsidRPr="0059486D">
        <w:t>Reboot=FALSE</w:t>
      </w:r>
    </w:p>
    <w:p w14:paraId="61F69D1E" w14:textId="77777777" w:rsidR="00996769" w:rsidRDefault="00996769" w:rsidP="0059486D"/>
    <w:p w14:paraId="6FA0A943" w14:textId="22C7B1A4" w:rsidR="0059486D" w:rsidRPr="0059486D" w:rsidRDefault="0059486D" w:rsidP="0059486D">
      <w:r w:rsidRPr="0059486D">
        <w:t>Each numbered section represents a deployment activity.</w:t>
      </w:r>
    </w:p>
    <w:p w14:paraId="018A5818" w14:textId="77777777" w:rsidR="0059486D" w:rsidRPr="0059486D" w:rsidRDefault="0059486D" w:rsidP="0059486D">
      <w:r w:rsidRPr="0059486D">
        <w:pict w14:anchorId="5B775AAF">
          <v:rect id="_x0000_i1132" style="width:0;height:1.5pt" o:hralign="center" o:hrstd="t" o:hr="t" fillcolor="#a0a0a0" stroked="f"/>
        </w:pict>
      </w:r>
    </w:p>
    <w:p w14:paraId="336241CC" w14:textId="4AFA9BC7" w:rsidR="0059486D" w:rsidRPr="0059486D" w:rsidRDefault="0059486D" w:rsidP="00996769">
      <w:pPr>
        <w:pStyle w:val="Heading2"/>
      </w:pPr>
      <w:r w:rsidRPr="0059486D">
        <w:t>Install Machine Part / Install User Part</w:t>
      </w:r>
    </w:p>
    <w:p w14:paraId="5B8307F9" w14:textId="77777777" w:rsidR="0059486D" w:rsidRPr="0059486D" w:rsidRDefault="0059486D" w:rsidP="0059486D">
      <w:r w:rsidRPr="0059486D">
        <w:t>The Manifest Engine shall preserve support for:</w:t>
      </w:r>
    </w:p>
    <w:p w14:paraId="1ED2B6E6" w14:textId="77777777" w:rsidR="00996769" w:rsidRDefault="00996769" w:rsidP="0059486D"/>
    <w:p w14:paraId="41C4D646" w14:textId="1A1E7DF4" w:rsidR="0059486D" w:rsidRPr="0059486D" w:rsidRDefault="0059486D" w:rsidP="0059486D">
      <w:r w:rsidRPr="0059486D">
        <w:t>Install Machine Part</w:t>
      </w:r>
    </w:p>
    <w:p w14:paraId="375D1BDD" w14:textId="77777777" w:rsidR="0059486D" w:rsidRPr="0059486D" w:rsidRDefault="0059486D" w:rsidP="0059486D">
      <w:r w:rsidRPr="0059486D">
        <w:t>Install User Part</w:t>
      </w:r>
    </w:p>
    <w:p w14:paraId="71B87FD7" w14:textId="77777777" w:rsidR="00996769" w:rsidRDefault="00996769" w:rsidP="0059486D"/>
    <w:p w14:paraId="264D976E" w14:textId="0DAAEFA7" w:rsidR="0059486D" w:rsidRPr="0059486D" w:rsidRDefault="0059486D" w:rsidP="0059486D">
      <w:r w:rsidRPr="0059486D">
        <w:t>These settings shall be written into the deployment manifest.</w:t>
      </w:r>
    </w:p>
    <w:p w14:paraId="09B71FCB" w14:textId="77777777" w:rsidR="0059486D" w:rsidRPr="0059486D" w:rsidRDefault="0059486D" w:rsidP="0059486D">
      <w:r w:rsidRPr="0059486D">
        <w:t>Example:</w:t>
      </w:r>
    </w:p>
    <w:p w14:paraId="514B7780" w14:textId="77777777" w:rsidR="0059486D" w:rsidRPr="0059486D" w:rsidRDefault="0059486D" w:rsidP="0059486D">
      <w:r w:rsidRPr="0059486D">
        <w:t>INI</w:t>
      </w:r>
    </w:p>
    <w:p w14:paraId="0D2D3994" w14:textId="45269923" w:rsidR="0059486D" w:rsidRPr="0059486D" w:rsidRDefault="0059486D" w:rsidP="0059486D">
      <w:r w:rsidRPr="0059486D">
        <w:t>InstallMachinePart=TRUE</w:t>
      </w:r>
    </w:p>
    <w:p w14:paraId="1B06A84D" w14:textId="77777777" w:rsidR="0059486D" w:rsidRPr="0059486D" w:rsidRDefault="0059486D" w:rsidP="0059486D">
      <w:r w:rsidRPr="0059486D">
        <w:t>InstallUserPart=TRUE</w:t>
      </w:r>
    </w:p>
    <w:p w14:paraId="0CAA1527" w14:textId="77777777" w:rsidR="00996769" w:rsidRDefault="00996769" w:rsidP="0059486D"/>
    <w:p w14:paraId="0977F935" w14:textId="67D25F97" w:rsidR="0059486D" w:rsidRPr="0059486D" w:rsidRDefault="0059486D" w:rsidP="0059486D">
      <w:r w:rsidRPr="0059486D">
        <w:t>The Installation Engine shall use these values to determine which execution phases are processed.</w:t>
      </w:r>
    </w:p>
    <w:p w14:paraId="5AA01BAD" w14:textId="77777777" w:rsidR="0059486D" w:rsidRPr="0059486D" w:rsidRDefault="0059486D" w:rsidP="0059486D">
      <w:r w:rsidRPr="0059486D">
        <w:pict w14:anchorId="0CDED18E">
          <v:rect id="_x0000_i1133" style="width:0;height:1.5pt" o:hralign="center" o:hrstd="t" o:hr="t" fillcolor="#a0a0a0" stroked="f"/>
        </w:pict>
      </w:r>
    </w:p>
    <w:p w14:paraId="4B52A93E" w14:textId="7364D427" w:rsidR="0059486D" w:rsidRPr="0059486D" w:rsidRDefault="0059486D" w:rsidP="00E70391">
      <w:pPr>
        <w:pStyle w:val="Heading2"/>
      </w:pPr>
      <w:r w:rsidRPr="0059486D">
        <w:t>Manifest Validation</w:t>
      </w:r>
    </w:p>
    <w:p w14:paraId="3D3390DB" w14:textId="77777777" w:rsidR="0059486D" w:rsidRPr="0059486D" w:rsidRDefault="0059486D" w:rsidP="0059486D">
      <w:r w:rsidRPr="0059486D">
        <w:t>Before a manifest can be saved, the Manifest Engine shall validate:</w:t>
      </w:r>
    </w:p>
    <w:p w14:paraId="393A17C3" w14:textId="77777777" w:rsidR="00E70391" w:rsidRDefault="00E70391" w:rsidP="00E70391">
      <w:pPr>
        <w:rPr>
          <w:b/>
          <w:bCs/>
        </w:rPr>
      </w:pPr>
    </w:p>
    <w:p w14:paraId="7E48F985" w14:textId="43F8C212" w:rsidR="0059486D" w:rsidRPr="0059486D" w:rsidRDefault="0059486D" w:rsidP="00E70391">
      <w:pPr>
        <w:rPr>
          <w:b/>
          <w:bCs/>
        </w:rPr>
      </w:pPr>
      <w:r w:rsidRPr="0059486D">
        <w:rPr>
          <w:b/>
          <w:bCs/>
        </w:rPr>
        <w:t>Required Values</w:t>
      </w:r>
    </w:p>
    <w:p w14:paraId="50996CF6" w14:textId="77777777" w:rsidR="0059486D" w:rsidRPr="0059486D" w:rsidRDefault="0059486D">
      <w:pPr>
        <w:numPr>
          <w:ilvl w:val="0"/>
          <w:numId w:val="63"/>
        </w:numPr>
      </w:pPr>
      <w:r w:rsidRPr="0059486D">
        <w:t>Manifest contains deployment steps</w:t>
      </w:r>
    </w:p>
    <w:p w14:paraId="28F5E6C5" w14:textId="77777777" w:rsidR="0059486D" w:rsidRPr="0059486D" w:rsidRDefault="0059486D">
      <w:pPr>
        <w:numPr>
          <w:ilvl w:val="0"/>
          <w:numId w:val="63"/>
        </w:numPr>
      </w:pPr>
      <w:r w:rsidRPr="0059486D">
        <w:t>Step count matches generated steps</w:t>
      </w:r>
    </w:p>
    <w:p w14:paraId="7CA2DF64" w14:textId="77777777" w:rsidR="0059486D" w:rsidRPr="0059486D" w:rsidRDefault="0059486D">
      <w:pPr>
        <w:numPr>
          <w:ilvl w:val="0"/>
          <w:numId w:val="63"/>
        </w:numPr>
      </w:pPr>
      <w:r w:rsidRPr="0059486D">
        <w:t>Application name exists</w:t>
      </w:r>
    </w:p>
    <w:p w14:paraId="2A6F9C78" w14:textId="77777777" w:rsidR="00E70391" w:rsidRDefault="00E70391" w:rsidP="00E70391">
      <w:pPr>
        <w:rPr>
          <w:b/>
          <w:bCs/>
        </w:rPr>
      </w:pPr>
    </w:p>
    <w:p w14:paraId="0F60F8A4" w14:textId="6F94618F" w:rsidR="0059486D" w:rsidRPr="0059486D" w:rsidRDefault="0059486D" w:rsidP="00E70391">
      <w:pPr>
        <w:rPr>
          <w:b/>
          <w:bCs/>
        </w:rPr>
      </w:pPr>
      <w:r w:rsidRPr="0059486D">
        <w:rPr>
          <w:b/>
          <w:bCs/>
        </w:rPr>
        <w:t>Command Resolution</w:t>
      </w:r>
    </w:p>
    <w:p w14:paraId="162F620E" w14:textId="77777777" w:rsidR="0059486D" w:rsidRPr="0059486D" w:rsidRDefault="0059486D">
      <w:pPr>
        <w:numPr>
          <w:ilvl w:val="0"/>
          <w:numId w:val="64"/>
        </w:numPr>
      </w:pPr>
      <w:r w:rsidRPr="0059486D">
        <w:t>MachineEXE paths resolve successfully</w:t>
      </w:r>
    </w:p>
    <w:p w14:paraId="32D16896" w14:textId="77777777" w:rsidR="0059486D" w:rsidRPr="0059486D" w:rsidRDefault="0059486D">
      <w:pPr>
        <w:numPr>
          <w:ilvl w:val="0"/>
          <w:numId w:val="64"/>
        </w:numPr>
      </w:pPr>
      <w:r w:rsidRPr="0059486D">
        <w:t>UserEXE paths resolve successfully</w:t>
      </w:r>
    </w:p>
    <w:p w14:paraId="6ABDE454" w14:textId="77777777" w:rsidR="00E70391" w:rsidRDefault="00E70391" w:rsidP="00E70391">
      <w:pPr>
        <w:rPr>
          <w:b/>
          <w:bCs/>
        </w:rPr>
      </w:pPr>
    </w:p>
    <w:p w14:paraId="26A6107F" w14:textId="2361671F" w:rsidR="0059486D" w:rsidRPr="0059486D" w:rsidRDefault="0059486D" w:rsidP="00E70391">
      <w:pPr>
        <w:rPr>
          <w:b/>
          <w:bCs/>
        </w:rPr>
      </w:pPr>
      <w:r w:rsidRPr="0059486D">
        <w:rPr>
          <w:b/>
          <w:bCs/>
        </w:rPr>
        <w:t>Repository Validation</w:t>
      </w:r>
    </w:p>
    <w:p w14:paraId="4BD38EFC" w14:textId="77777777" w:rsidR="0059486D" w:rsidRPr="0059486D" w:rsidRDefault="0059486D">
      <w:pPr>
        <w:numPr>
          <w:ilvl w:val="0"/>
          <w:numId w:val="65"/>
        </w:numPr>
      </w:pPr>
      <w:r w:rsidRPr="0059486D">
        <w:t>Toolbox repositories exist</w:t>
      </w:r>
    </w:p>
    <w:p w14:paraId="0E2131E4" w14:textId="77777777" w:rsidR="0059486D" w:rsidRPr="0059486D" w:rsidRDefault="0059486D">
      <w:pPr>
        <w:numPr>
          <w:ilvl w:val="0"/>
          <w:numId w:val="65"/>
        </w:numPr>
      </w:pPr>
      <w:r w:rsidRPr="0059486D">
        <w:t>Application directories exist</w:t>
      </w:r>
    </w:p>
    <w:p w14:paraId="5AFEB3B5" w14:textId="77777777" w:rsidR="00E70391" w:rsidRDefault="00E70391" w:rsidP="0059486D"/>
    <w:p w14:paraId="2A83B13A" w14:textId="11ED6314" w:rsidR="0059486D" w:rsidRPr="0059486D" w:rsidRDefault="0059486D" w:rsidP="0059486D">
      <w:r w:rsidRPr="0059486D">
        <w:t>Validation errors shall prevent deployment execution.</w:t>
      </w:r>
    </w:p>
    <w:p w14:paraId="1932B6CB" w14:textId="77777777" w:rsidR="0059486D" w:rsidRPr="0059486D" w:rsidRDefault="0059486D" w:rsidP="0059486D">
      <w:r w:rsidRPr="0059486D">
        <w:pict w14:anchorId="5B19F03A">
          <v:rect id="_x0000_i1154" style="width:0;height:1.5pt" o:hralign="center" o:hrstd="t" o:hr="t" fillcolor="#a0a0a0" stroked="f"/>
        </w:pict>
      </w:r>
    </w:p>
    <w:p w14:paraId="499B507A" w14:textId="13E87C81" w:rsidR="0059486D" w:rsidRPr="0059486D" w:rsidRDefault="0059486D" w:rsidP="00E70391">
      <w:pPr>
        <w:pStyle w:val="Heading2"/>
      </w:pPr>
      <w:r w:rsidRPr="0059486D">
        <w:t>Manifest Loading</w:t>
      </w:r>
    </w:p>
    <w:p w14:paraId="666B4424" w14:textId="77777777" w:rsidR="0059486D" w:rsidRPr="0059486D" w:rsidRDefault="0059486D" w:rsidP="0059486D">
      <w:r w:rsidRPr="0059486D">
        <w:t>The Manifest Engine shall support loading previously generated deployment manifests.</w:t>
      </w:r>
    </w:p>
    <w:p w14:paraId="028BC20E" w14:textId="77777777" w:rsidR="00E70391" w:rsidRDefault="00E70391" w:rsidP="0059486D"/>
    <w:p w14:paraId="3C220187" w14:textId="58FD2546" w:rsidR="0059486D" w:rsidRPr="0059486D" w:rsidRDefault="0059486D" w:rsidP="0059486D">
      <w:r w:rsidRPr="0059486D">
        <w:t>Supported scenarios include:</w:t>
      </w:r>
    </w:p>
    <w:p w14:paraId="7FA179D2" w14:textId="77777777" w:rsidR="0059486D" w:rsidRPr="0059486D" w:rsidRDefault="0059486D">
      <w:pPr>
        <w:numPr>
          <w:ilvl w:val="0"/>
          <w:numId w:val="66"/>
        </w:numPr>
      </w:pPr>
      <w:r w:rsidRPr="0059486D">
        <w:t>Opening saved deployments</w:t>
      </w:r>
    </w:p>
    <w:p w14:paraId="70CB6F10" w14:textId="77777777" w:rsidR="0059486D" w:rsidRPr="0059486D" w:rsidRDefault="0059486D">
      <w:pPr>
        <w:numPr>
          <w:ilvl w:val="0"/>
          <w:numId w:val="66"/>
        </w:numPr>
      </w:pPr>
      <w:r w:rsidRPr="0059486D">
        <w:t>Resuming deployments</w:t>
      </w:r>
    </w:p>
    <w:p w14:paraId="4770A9BB" w14:textId="77777777" w:rsidR="0059486D" w:rsidRPr="0059486D" w:rsidRDefault="0059486D">
      <w:pPr>
        <w:numPr>
          <w:ilvl w:val="0"/>
          <w:numId w:val="66"/>
        </w:numPr>
      </w:pPr>
      <w:r w:rsidRPr="0059486D">
        <w:lastRenderedPageBreak/>
        <w:t>Reviewing deployment plans</w:t>
      </w:r>
    </w:p>
    <w:p w14:paraId="482C3A95" w14:textId="77777777" w:rsidR="0059486D" w:rsidRPr="0059486D" w:rsidRDefault="0059486D">
      <w:pPr>
        <w:numPr>
          <w:ilvl w:val="0"/>
          <w:numId w:val="66"/>
        </w:numPr>
      </w:pPr>
      <w:r w:rsidRPr="0059486D">
        <w:t>Troubleshooting deployment issues</w:t>
      </w:r>
    </w:p>
    <w:p w14:paraId="0C166721" w14:textId="77777777" w:rsidR="00E70391" w:rsidRDefault="00E70391" w:rsidP="0059486D"/>
    <w:p w14:paraId="63D04330" w14:textId="46A03B79" w:rsidR="0059486D" w:rsidRPr="0059486D" w:rsidRDefault="0059486D" w:rsidP="0059486D">
      <w:r w:rsidRPr="0059486D">
        <w:t>Loaded manifests shall undergo validation prior to use.</w:t>
      </w:r>
    </w:p>
    <w:p w14:paraId="47AE7934" w14:textId="77777777" w:rsidR="0059486D" w:rsidRPr="0059486D" w:rsidRDefault="0059486D" w:rsidP="0059486D">
      <w:r w:rsidRPr="0059486D">
        <w:pict w14:anchorId="0D21D164">
          <v:rect id="_x0000_i1135" style="width:0;height:1.5pt" o:hralign="center" o:hrstd="t" o:hr="t" fillcolor="#a0a0a0" stroked="f"/>
        </w:pict>
      </w:r>
    </w:p>
    <w:p w14:paraId="0B6CA7E5" w14:textId="7E87DB78" w:rsidR="0059486D" w:rsidRPr="0059486D" w:rsidRDefault="0059486D" w:rsidP="00E70391">
      <w:pPr>
        <w:pStyle w:val="Heading2"/>
      </w:pPr>
      <w:r w:rsidRPr="0059486D">
        <w:t>Consumer Components</w:t>
      </w:r>
    </w:p>
    <w:p w14:paraId="20C02F39" w14:textId="77777777" w:rsidR="00E70391" w:rsidRDefault="00E70391" w:rsidP="00E70391">
      <w:pPr>
        <w:rPr>
          <w:b/>
          <w:bCs/>
        </w:rPr>
      </w:pPr>
    </w:p>
    <w:p w14:paraId="6271B429" w14:textId="2D408F24" w:rsidR="0059486D" w:rsidRPr="0059486D" w:rsidRDefault="0059486D" w:rsidP="00E70391">
      <w:pPr>
        <w:rPr>
          <w:b/>
          <w:bCs/>
        </w:rPr>
      </w:pPr>
      <w:r w:rsidRPr="0059486D">
        <w:rPr>
          <w:b/>
          <w:bCs/>
        </w:rPr>
        <w:t>Installation Engine</w:t>
      </w:r>
    </w:p>
    <w:p w14:paraId="3F197D09" w14:textId="77777777" w:rsidR="0059486D" w:rsidRPr="0059486D" w:rsidRDefault="0059486D" w:rsidP="0059486D">
      <w:r w:rsidRPr="0059486D">
        <w:t>Consumes:</w:t>
      </w:r>
    </w:p>
    <w:p w14:paraId="4FDE8A93" w14:textId="77777777" w:rsidR="0059486D" w:rsidRPr="0059486D" w:rsidRDefault="0059486D">
      <w:pPr>
        <w:numPr>
          <w:ilvl w:val="0"/>
          <w:numId w:val="67"/>
        </w:numPr>
      </w:pPr>
      <w:r w:rsidRPr="0059486D">
        <w:t>Deployment sequence</w:t>
      </w:r>
    </w:p>
    <w:p w14:paraId="27770E1C" w14:textId="77777777" w:rsidR="0059486D" w:rsidRPr="0059486D" w:rsidRDefault="0059486D">
      <w:pPr>
        <w:numPr>
          <w:ilvl w:val="0"/>
          <w:numId w:val="67"/>
        </w:numPr>
      </w:pPr>
      <w:r w:rsidRPr="0059486D">
        <w:t>MachineEXE commands</w:t>
      </w:r>
    </w:p>
    <w:p w14:paraId="1D650072" w14:textId="77777777" w:rsidR="0059486D" w:rsidRPr="0059486D" w:rsidRDefault="0059486D">
      <w:pPr>
        <w:numPr>
          <w:ilvl w:val="0"/>
          <w:numId w:val="67"/>
        </w:numPr>
      </w:pPr>
      <w:r w:rsidRPr="0059486D">
        <w:t>UserEXE commands</w:t>
      </w:r>
    </w:p>
    <w:p w14:paraId="46CED8B3" w14:textId="77777777" w:rsidR="0059486D" w:rsidRPr="0059486D" w:rsidRDefault="0059486D">
      <w:pPr>
        <w:numPr>
          <w:ilvl w:val="0"/>
          <w:numId w:val="67"/>
        </w:numPr>
      </w:pPr>
      <w:r w:rsidRPr="0059486D">
        <w:t>Reboot requirements</w:t>
      </w:r>
    </w:p>
    <w:p w14:paraId="30E0E641" w14:textId="77777777" w:rsidR="00E70391" w:rsidRDefault="00E70391" w:rsidP="00E70391">
      <w:pPr>
        <w:rPr>
          <w:b/>
          <w:bCs/>
        </w:rPr>
      </w:pPr>
    </w:p>
    <w:p w14:paraId="085C2937" w14:textId="71F3CBDE" w:rsidR="0059486D" w:rsidRPr="0059486D" w:rsidRDefault="0059486D" w:rsidP="00E70391">
      <w:pPr>
        <w:rPr>
          <w:b/>
          <w:bCs/>
        </w:rPr>
      </w:pPr>
      <w:r w:rsidRPr="0059486D">
        <w:rPr>
          <w:b/>
          <w:bCs/>
        </w:rPr>
        <w:t>State Engine</w:t>
      </w:r>
    </w:p>
    <w:p w14:paraId="52A5E2D2" w14:textId="77777777" w:rsidR="0059486D" w:rsidRPr="0059486D" w:rsidRDefault="0059486D" w:rsidP="0059486D">
      <w:r w:rsidRPr="0059486D">
        <w:t>Consumes:</w:t>
      </w:r>
    </w:p>
    <w:p w14:paraId="40FB62D6" w14:textId="77777777" w:rsidR="0059486D" w:rsidRPr="0059486D" w:rsidRDefault="0059486D">
      <w:pPr>
        <w:numPr>
          <w:ilvl w:val="0"/>
          <w:numId w:val="68"/>
        </w:numPr>
      </w:pPr>
      <w:r w:rsidRPr="0059486D">
        <w:t>Deployment step information</w:t>
      </w:r>
    </w:p>
    <w:p w14:paraId="070B8FB3" w14:textId="77777777" w:rsidR="0059486D" w:rsidRPr="0059486D" w:rsidRDefault="0059486D">
      <w:pPr>
        <w:numPr>
          <w:ilvl w:val="0"/>
          <w:numId w:val="68"/>
        </w:numPr>
      </w:pPr>
      <w:r w:rsidRPr="0059486D">
        <w:t>Application names</w:t>
      </w:r>
    </w:p>
    <w:p w14:paraId="64F516B2" w14:textId="77777777" w:rsidR="00E70391" w:rsidRDefault="00E70391" w:rsidP="00E70391">
      <w:pPr>
        <w:rPr>
          <w:b/>
          <w:bCs/>
        </w:rPr>
      </w:pPr>
    </w:p>
    <w:p w14:paraId="61948557" w14:textId="337685BB" w:rsidR="0059486D" w:rsidRPr="0059486D" w:rsidRDefault="0059486D" w:rsidP="00E70391">
      <w:pPr>
        <w:rPr>
          <w:b/>
          <w:bCs/>
        </w:rPr>
      </w:pPr>
      <w:r w:rsidRPr="0059486D">
        <w:rPr>
          <w:b/>
          <w:bCs/>
        </w:rPr>
        <w:t>Logging Engine</w:t>
      </w:r>
    </w:p>
    <w:p w14:paraId="19CC471B" w14:textId="77777777" w:rsidR="0059486D" w:rsidRPr="0059486D" w:rsidRDefault="0059486D" w:rsidP="0059486D">
      <w:r w:rsidRPr="0059486D">
        <w:t>Consumes:</w:t>
      </w:r>
    </w:p>
    <w:p w14:paraId="4CD08AE2" w14:textId="77777777" w:rsidR="0059486D" w:rsidRPr="0059486D" w:rsidRDefault="0059486D">
      <w:pPr>
        <w:numPr>
          <w:ilvl w:val="0"/>
          <w:numId w:val="69"/>
        </w:numPr>
      </w:pPr>
      <w:r w:rsidRPr="0059486D">
        <w:t>Deployment metadata</w:t>
      </w:r>
    </w:p>
    <w:p w14:paraId="776CE327" w14:textId="77777777" w:rsidR="0059486D" w:rsidRPr="0059486D" w:rsidRDefault="0059486D">
      <w:pPr>
        <w:numPr>
          <w:ilvl w:val="0"/>
          <w:numId w:val="69"/>
        </w:numPr>
      </w:pPr>
      <w:r w:rsidRPr="0059486D">
        <w:t>Application information</w:t>
      </w:r>
    </w:p>
    <w:p w14:paraId="27535451" w14:textId="77777777" w:rsidR="0059486D" w:rsidRPr="0059486D" w:rsidRDefault="0059486D">
      <w:pPr>
        <w:numPr>
          <w:ilvl w:val="0"/>
          <w:numId w:val="69"/>
        </w:numPr>
      </w:pPr>
      <w:r w:rsidRPr="0059486D">
        <w:t>Step information</w:t>
      </w:r>
    </w:p>
    <w:p w14:paraId="42D678B9" w14:textId="77777777" w:rsidR="0059486D" w:rsidRPr="0059486D" w:rsidRDefault="0059486D" w:rsidP="0059486D">
      <w:r w:rsidRPr="0059486D">
        <w:pict w14:anchorId="656AA784">
          <v:rect id="_x0000_i1136" style="width:0;height:1.5pt" o:hralign="center" o:hrstd="t" o:hr="t" fillcolor="#a0a0a0" stroked="f"/>
        </w:pict>
      </w:r>
    </w:p>
    <w:p w14:paraId="38E22E1E" w14:textId="65BC90DE" w:rsidR="0059486D" w:rsidRPr="0059486D" w:rsidRDefault="0059486D" w:rsidP="00E70391">
      <w:pPr>
        <w:pStyle w:val="Heading2"/>
      </w:pPr>
      <w:r w:rsidRPr="0059486D">
        <w:t>Error Handling</w:t>
      </w:r>
    </w:p>
    <w:p w14:paraId="581017BA" w14:textId="77777777" w:rsidR="0059486D" w:rsidRPr="0059486D" w:rsidRDefault="0059486D" w:rsidP="0059486D">
      <w:r w:rsidRPr="0059486D">
        <w:t>Manifest generation failures shall be treated as critical errors.</w:t>
      </w:r>
    </w:p>
    <w:p w14:paraId="7812CB9A" w14:textId="77777777" w:rsidR="00E70391" w:rsidRDefault="00E70391" w:rsidP="0059486D"/>
    <w:p w14:paraId="7C6B2ACF" w14:textId="22357694" w:rsidR="0059486D" w:rsidRPr="0059486D" w:rsidRDefault="0059486D" w:rsidP="0059486D">
      <w:r w:rsidRPr="0059486D">
        <w:t>Examples include:</w:t>
      </w:r>
    </w:p>
    <w:p w14:paraId="36564B26" w14:textId="77777777" w:rsidR="0059486D" w:rsidRPr="0059486D" w:rsidRDefault="0059486D">
      <w:pPr>
        <w:numPr>
          <w:ilvl w:val="0"/>
          <w:numId w:val="70"/>
        </w:numPr>
      </w:pPr>
      <w:r w:rsidRPr="0059486D">
        <w:t>Missing catalog definitions</w:t>
      </w:r>
    </w:p>
    <w:p w14:paraId="278DC5B3" w14:textId="77777777" w:rsidR="0059486D" w:rsidRPr="0059486D" w:rsidRDefault="0059486D">
      <w:pPr>
        <w:numPr>
          <w:ilvl w:val="0"/>
          <w:numId w:val="70"/>
        </w:numPr>
      </w:pPr>
      <w:r w:rsidRPr="0059486D">
        <w:t>Missing toolbox mappings</w:t>
      </w:r>
    </w:p>
    <w:p w14:paraId="04E63627" w14:textId="77777777" w:rsidR="0059486D" w:rsidRPr="0059486D" w:rsidRDefault="0059486D">
      <w:pPr>
        <w:numPr>
          <w:ilvl w:val="0"/>
          <w:numId w:val="70"/>
        </w:numPr>
      </w:pPr>
      <w:r w:rsidRPr="0059486D">
        <w:t>Missing application directories</w:t>
      </w:r>
    </w:p>
    <w:p w14:paraId="0EB82CA5" w14:textId="77777777" w:rsidR="0059486D" w:rsidRPr="0059486D" w:rsidRDefault="0059486D">
      <w:pPr>
        <w:numPr>
          <w:ilvl w:val="0"/>
          <w:numId w:val="70"/>
        </w:numPr>
      </w:pPr>
      <w:r w:rsidRPr="0059486D">
        <w:t>Invalid command definitions</w:t>
      </w:r>
    </w:p>
    <w:p w14:paraId="4A956B71" w14:textId="77777777" w:rsidR="0059486D" w:rsidRPr="0059486D" w:rsidRDefault="0059486D">
      <w:pPr>
        <w:numPr>
          <w:ilvl w:val="0"/>
          <w:numId w:val="70"/>
        </w:numPr>
      </w:pPr>
      <w:r w:rsidRPr="0059486D">
        <w:t>Invalid manifest structure</w:t>
      </w:r>
    </w:p>
    <w:p w14:paraId="414C2BB4" w14:textId="77777777" w:rsidR="00E70391" w:rsidRDefault="00E70391" w:rsidP="0059486D"/>
    <w:p w14:paraId="61479C0D" w14:textId="4EDE4D66" w:rsidR="0059486D" w:rsidRPr="0059486D" w:rsidRDefault="0059486D" w:rsidP="0059486D">
      <w:r w:rsidRPr="0059486D">
        <w:t>Generation failures shall:</w:t>
      </w:r>
    </w:p>
    <w:p w14:paraId="133A7BF0" w14:textId="77777777" w:rsidR="0059486D" w:rsidRPr="0059486D" w:rsidRDefault="0059486D">
      <w:pPr>
        <w:numPr>
          <w:ilvl w:val="0"/>
          <w:numId w:val="71"/>
        </w:numPr>
      </w:pPr>
      <w:r w:rsidRPr="0059486D">
        <w:t>Be logged</w:t>
      </w:r>
    </w:p>
    <w:p w14:paraId="45B1582A" w14:textId="77777777" w:rsidR="0059486D" w:rsidRPr="0059486D" w:rsidRDefault="0059486D">
      <w:pPr>
        <w:numPr>
          <w:ilvl w:val="0"/>
          <w:numId w:val="71"/>
        </w:numPr>
      </w:pPr>
      <w:r w:rsidRPr="0059486D">
        <w:t>Be displayed to the user</w:t>
      </w:r>
    </w:p>
    <w:p w14:paraId="3F902304" w14:textId="77777777" w:rsidR="0059486D" w:rsidRPr="0059486D" w:rsidRDefault="0059486D">
      <w:pPr>
        <w:numPr>
          <w:ilvl w:val="0"/>
          <w:numId w:val="71"/>
        </w:numPr>
      </w:pPr>
      <w:r w:rsidRPr="0059486D">
        <w:t>Prevent deployment execution</w:t>
      </w:r>
    </w:p>
    <w:p w14:paraId="6C61BA96" w14:textId="77777777" w:rsidR="00E70391" w:rsidRDefault="00E70391" w:rsidP="0059486D"/>
    <w:p w14:paraId="179C2F8A" w14:textId="0419C9DC" w:rsidR="0059486D" w:rsidRPr="0059486D" w:rsidRDefault="0059486D" w:rsidP="0059486D">
      <w:r w:rsidRPr="0059486D">
        <w:t>No deployment shall begin without a valid manifest.</w:t>
      </w:r>
    </w:p>
    <w:p w14:paraId="5DD887DD" w14:textId="77777777" w:rsidR="0059486D" w:rsidRPr="0059486D" w:rsidRDefault="0059486D" w:rsidP="0059486D">
      <w:r w:rsidRPr="0059486D">
        <w:pict w14:anchorId="47A96A04">
          <v:rect id="_x0000_i1137" style="width:0;height:1.5pt" o:hralign="center" o:hrstd="t" o:hr="t" fillcolor="#a0a0a0" stroked="f"/>
        </w:pict>
      </w:r>
    </w:p>
    <w:p w14:paraId="56E1151B" w14:textId="68E83671" w:rsidR="0059486D" w:rsidRPr="0059486D" w:rsidRDefault="0059486D" w:rsidP="00385A70">
      <w:pPr>
        <w:pStyle w:val="Heading2"/>
      </w:pPr>
      <w:r w:rsidRPr="0059486D">
        <w:lastRenderedPageBreak/>
        <w:t>Architectural Decision</w:t>
      </w:r>
    </w:p>
    <w:p w14:paraId="13F39543" w14:textId="77777777" w:rsidR="0059486D" w:rsidRPr="0059486D" w:rsidRDefault="0059486D" w:rsidP="0059486D">
      <w:r w:rsidRPr="0059486D">
        <w:t>A key design decision of PDD v2 is that deployment manifests shall contain fully resolved deployment instructions.</w:t>
      </w:r>
    </w:p>
    <w:p w14:paraId="02B1E6C3" w14:textId="77777777" w:rsidR="0059486D" w:rsidRPr="0059486D" w:rsidRDefault="0059486D" w:rsidP="0059486D">
      <w:r w:rsidRPr="0059486D">
        <w:t>The Installation Engine shall execute deployment manifests directly and shall not perform catalog lookups, toolbox lookups, or command resolution.</w:t>
      </w:r>
    </w:p>
    <w:p w14:paraId="7DEE7BE3" w14:textId="77777777" w:rsidR="0059486D" w:rsidRPr="0059486D" w:rsidRDefault="0059486D" w:rsidP="0059486D">
      <w:r w:rsidRPr="0059486D">
        <w:t>This separation of responsibilities preserves the current deployment model while simplifying installation processing and improving troubleshooting capabilities.</w:t>
      </w:r>
    </w:p>
    <w:p w14:paraId="2D6F1596" w14:textId="4113A462" w:rsidR="009E06D9" w:rsidRPr="00C83EB6" w:rsidRDefault="009E06D9" w:rsidP="00C83EB6"/>
    <w:p w14:paraId="2ADA5B7D" w14:textId="7529DDDA" w:rsidR="00AD07B0" w:rsidRDefault="00AD07B0" w:rsidP="00AD07B0">
      <w:pPr>
        <w:pStyle w:val="Heading1"/>
      </w:pPr>
      <w:r w:rsidRPr="007C66F5">
        <w:t>Installation Engine</w:t>
      </w:r>
    </w:p>
    <w:p w14:paraId="6DCCBAFC" w14:textId="77777777" w:rsidR="0014093E" w:rsidRPr="0014093E" w:rsidRDefault="0014093E" w:rsidP="0014093E">
      <w:r>
        <w:t xml:space="preserve">The </w:t>
      </w:r>
      <w:r w:rsidRPr="0014093E">
        <w:t>Installation Engine is responsible for executing deployment activities defined within a deployment manifest.</w:t>
      </w:r>
    </w:p>
    <w:p w14:paraId="622E523A" w14:textId="77777777" w:rsidR="0014093E" w:rsidRPr="0014093E" w:rsidRDefault="0014093E" w:rsidP="0014093E">
      <w:r w:rsidRPr="0014093E">
        <w:t>The Installation Engine consumes a fully resolved deployment manifest generated by the Manifest Engine and performs application installation, reboot processing, deployment continuation, and execution tracking.</w:t>
      </w:r>
    </w:p>
    <w:p w14:paraId="26155E81" w14:textId="77777777" w:rsidR="0014093E" w:rsidRPr="0014093E" w:rsidRDefault="0014093E" w:rsidP="0014093E">
      <w:r w:rsidRPr="0014093E">
        <w:t>The Installation Engine serves as the operational core of PDD v2 and is responsible for converting deployment plans into completed workstation deployments.</w:t>
      </w:r>
    </w:p>
    <w:p w14:paraId="1CD72FC4" w14:textId="77777777" w:rsidR="0014093E" w:rsidRPr="0014093E" w:rsidRDefault="0014093E" w:rsidP="0014093E">
      <w:r w:rsidRPr="0014093E">
        <w:t>The Installation Engine does not perform:</w:t>
      </w:r>
    </w:p>
    <w:p w14:paraId="06502ED3" w14:textId="77777777" w:rsidR="0014093E" w:rsidRPr="0014093E" w:rsidRDefault="0014093E">
      <w:pPr>
        <w:numPr>
          <w:ilvl w:val="0"/>
          <w:numId w:val="73"/>
        </w:numPr>
      </w:pPr>
      <w:r w:rsidRPr="0014093E">
        <w:t>Catalog loading</w:t>
      </w:r>
    </w:p>
    <w:p w14:paraId="4D21061B" w14:textId="77777777" w:rsidR="0014093E" w:rsidRPr="0014093E" w:rsidRDefault="0014093E">
      <w:pPr>
        <w:numPr>
          <w:ilvl w:val="0"/>
          <w:numId w:val="73"/>
        </w:numPr>
      </w:pPr>
      <w:r w:rsidRPr="0014093E">
        <w:t>Catalog resolution</w:t>
      </w:r>
    </w:p>
    <w:p w14:paraId="06F40F28" w14:textId="77777777" w:rsidR="0014093E" w:rsidRPr="0014093E" w:rsidRDefault="0014093E">
      <w:pPr>
        <w:numPr>
          <w:ilvl w:val="0"/>
          <w:numId w:val="73"/>
        </w:numPr>
      </w:pPr>
      <w:r w:rsidRPr="0014093E">
        <w:t>Toolbox resolution</w:t>
      </w:r>
    </w:p>
    <w:p w14:paraId="5BF620BC" w14:textId="77777777" w:rsidR="0014093E" w:rsidRPr="0014093E" w:rsidRDefault="0014093E">
      <w:pPr>
        <w:numPr>
          <w:ilvl w:val="0"/>
          <w:numId w:val="73"/>
        </w:numPr>
      </w:pPr>
      <w:r w:rsidRPr="0014093E">
        <w:t>Manifest generation</w:t>
      </w:r>
    </w:p>
    <w:p w14:paraId="0C52B6C6" w14:textId="77777777" w:rsidR="0014093E" w:rsidRPr="0014093E" w:rsidRDefault="0014093E">
      <w:pPr>
        <w:numPr>
          <w:ilvl w:val="0"/>
          <w:numId w:val="73"/>
        </w:numPr>
      </w:pPr>
      <w:r w:rsidRPr="0014093E">
        <w:t>Deployment configuration loading</w:t>
      </w:r>
    </w:p>
    <w:p w14:paraId="5C3A81AD" w14:textId="77777777" w:rsidR="0014093E" w:rsidRPr="0014093E" w:rsidRDefault="0014093E" w:rsidP="0014093E">
      <w:r w:rsidRPr="0014093E">
        <w:t>These activities must be completed before installation processing begins.</w:t>
      </w:r>
    </w:p>
    <w:p w14:paraId="4B8DA915" w14:textId="77777777" w:rsidR="0014093E" w:rsidRPr="0014093E" w:rsidRDefault="0014093E" w:rsidP="0014093E">
      <w:r w:rsidRPr="0014093E">
        <w:pict w14:anchorId="7F5DAE45">
          <v:rect id="_x0000_i1239" style="width:0;height:1.5pt" o:hralign="center" o:hrstd="t" o:hr="t" fillcolor="#a0a0a0" stroked="f"/>
        </w:pict>
      </w:r>
    </w:p>
    <w:p w14:paraId="149C5F4D" w14:textId="28D73F05" w:rsidR="0014093E" w:rsidRPr="0014093E" w:rsidRDefault="0014093E" w:rsidP="009036E9">
      <w:pPr>
        <w:pStyle w:val="Heading2"/>
      </w:pPr>
      <w:r w:rsidRPr="0014093E">
        <w:t>Responsibilities</w:t>
      </w:r>
    </w:p>
    <w:p w14:paraId="4E00CA30" w14:textId="77777777" w:rsidR="0014093E" w:rsidRPr="0014093E" w:rsidRDefault="0014093E" w:rsidP="0014093E">
      <w:r w:rsidRPr="0014093E">
        <w:t>The Installation Engine shall:</w:t>
      </w:r>
    </w:p>
    <w:p w14:paraId="0F597CA4" w14:textId="77777777" w:rsidR="0014093E" w:rsidRPr="0014093E" w:rsidRDefault="0014093E">
      <w:pPr>
        <w:numPr>
          <w:ilvl w:val="0"/>
          <w:numId w:val="74"/>
        </w:numPr>
      </w:pPr>
      <w:r w:rsidRPr="0014093E">
        <w:t>Load deployment manifests</w:t>
      </w:r>
    </w:p>
    <w:p w14:paraId="770F53F3" w14:textId="77777777" w:rsidR="0014093E" w:rsidRPr="0014093E" w:rsidRDefault="0014093E">
      <w:pPr>
        <w:numPr>
          <w:ilvl w:val="0"/>
          <w:numId w:val="74"/>
        </w:numPr>
      </w:pPr>
      <w:r w:rsidRPr="0014093E">
        <w:t>Process deployment steps sequentially</w:t>
      </w:r>
    </w:p>
    <w:p w14:paraId="22149035" w14:textId="77777777" w:rsidR="0014093E" w:rsidRPr="0014093E" w:rsidRDefault="0014093E">
      <w:pPr>
        <w:numPr>
          <w:ilvl w:val="0"/>
          <w:numId w:val="74"/>
        </w:numPr>
      </w:pPr>
      <w:r w:rsidRPr="0014093E">
        <w:t>Execute MachineEXE commands</w:t>
      </w:r>
    </w:p>
    <w:p w14:paraId="09ED0FB5" w14:textId="77777777" w:rsidR="0014093E" w:rsidRPr="0014093E" w:rsidRDefault="0014093E">
      <w:pPr>
        <w:numPr>
          <w:ilvl w:val="0"/>
          <w:numId w:val="74"/>
        </w:numPr>
      </w:pPr>
      <w:r w:rsidRPr="0014093E">
        <w:t>Execute UserEXE commands</w:t>
      </w:r>
    </w:p>
    <w:p w14:paraId="66804D0C" w14:textId="77777777" w:rsidR="0014093E" w:rsidRPr="0014093E" w:rsidRDefault="0014093E">
      <w:pPr>
        <w:numPr>
          <w:ilvl w:val="0"/>
          <w:numId w:val="74"/>
        </w:numPr>
      </w:pPr>
      <w:r w:rsidRPr="0014093E">
        <w:t>Process reboot requirements</w:t>
      </w:r>
    </w:p>
    <w:p w14:paraId="6318AB56" w14:textId="77777777" w:rsidR="0014093E" w:rsidRPr="0014093E" w:rsidRDefault="0014093E">
      <w:pPr>
        <w:numPr>
          <w:ilvl w:val="0"/>
          <w:numId w:val="74"/>
        </w:numPr>
      </w:pPr>
      <w:r w:rsidRPr="0014093E">
        <w:t>Report deployment status</w:t>
      </w:r>
    </w:p>
    <w:p w14:paraId="4471E440" w14:textId="77777777" w:rsidR="0014093E" w:rsidRPr="0014093E" w:rsidRDefault="0014093E">
      <w:pPr>
        <w:numPr>
          <w:ilvl w:val="0"/>
          <w:numId w:val="74"/>
        </w:numPr>
      </w:pPr>
      <w:r w:rsidRPr="0014093E">
        <w:t>Integrate with the State Engine</w:t>
      </w:r>
    </w:p>
    <w:p w14:paraId="604E3534" w14:textId="77777777" w:rsidR="0014093E" w:rsidRPr="0014093E" w:rsidRDefault="0014093E">
      <w:pPr>
        <w:numPr>
          <w:ilvl w:val="0"/>
          <w:numId w:val="74"/>
        </w:numPr>
      </w:pPr>
      <w:r w:rsidRPr="0014093E">
        <w:t>Integrate with the Logging Engine</w:t>
      </w:r>
    </w:p>
    <w:p w14:paraId="335BF072" w14:textId="77777777" w:rsidR="0014093E" w:rsidRPr="0014093E" w:rsidRDefault="0014093E">
      <w:pPr>
        <w:numPr>
          <w:ilvl w:val="0"/>
          <w:numId w:val="74"/>
        </w:numPr>
      </w:pPr>
      <w:r w:rsidRPr="0014093E">
        <w:t>Support deployment continuation</w:t>
      </w:r>
    </w:p>
    <w:p w14:paraId="1A85B8A7" w14:textId="77777777" w:rsidR="009036E9" w:rsidRDefault="009036E9" w:rsidP="0014093E"/>
    <w:p w14:paraId="6924161C" w14:textId="760E37F5" w:rsidR="0014093E" w:rsidRPr="0014093E" w:rsidRDefault="0014093E" w:rsidP="0014093E">
      <w:r w:rsidRPr="0014093E">
        <w:t xml:space="preserve">The Installation Engine shall </w:t>
      </w:r>
      <w:r w:rsidRPr="009036E9">
        <w:rPr>
          <w:b/>
          <w:bCs/>
        </w:rPr>
        <w:t>not</w:t>
      </w:r>
      <w:r w:rsidRPr="0014093E">
        <w:t>:</w:t>
      </w:r>
    </w:p>
    <w:p w14:paraId="28712211" w14:textId="77777777" w:rsidR="0014093E" w:rsidRPr="0014093E" w:rsidRDefault="0014093E">
      <w:pPr>
        <w:numPr>
          <w:ilvl w:val="0"/>
          <w:numId w:val="75"/>
        </w:numPr>
      </w:pPr>
      <w:r w:rsidRPr="0014093E">
        <w:t>Modify deployment manifests</w:t>
      </w:r>
    </w:p>
    <w:p w14:paraId="17349D40" w14:textId="77777777" w:rsidR="0014093E" w:rsidRPr="0014093E" w:rsidRDefault="0014093E">
      <w:pPr>
        <w:numPr>
          <w:ilvl w:val="0"/>
          <w:numId w:val="75"/>
        </w:numPr>
      </w:pPr>
      <w:r w:rsidRPr="0014093E">
        <w:t>Resolve catalog entries</w:t>
      </w:r>
    </w:p>
    <w:p w14:paraId="58816722" w14:textId="77777777" w:rsidR="0014093E" w:rsidRPr="0014093E" w:rsidRDefault="0014093E">
      <w:pPr>
        <w:numPr>
          <w:ilvl w:val="0"/>
          <w:numId w:val="75"/>
        </w:numPr>
      </w:pPr>
      <w:r w:rsidRPr="0014093E">
        <w:t>Resolve toolbox paths</w:t>
      </w:r>
    </w:p>
    <w:p w14:paraId="775E56BE" w14:textId="77777777" w:rsidR="0014093E" w:rsidRPr="0014093E" w:rsidRDefault="0014093E">
      <w:pPr>
        <w:numPr>
          <w:ilvl w:val="0"/>
          <w:numId w:val="75"/>
        </w:numPr>
      </w:pPr>
      <w:r w:rsidRPr="0014093E">
        <w:t>Interpret modality files</w:t>
      </w:r>
    </w:p>
    <w:p w14:paraId="7932BD97" w14:textId="77777777" w:rsidR="0014093E" w:rsidRPr="0014093E" w:rsidRDefault="0014093E" w:rsidP="0014093E">
      <w:r w:rsidRPr="0014093E">
        <w:pict w14:anchorId="47F37B23">
          <v:rect id="_x0000_i1240" style="width:0;height:1.5pt" o:hralign="center" o:hrstd="t" o:hr="t" fillcolor="#a0a0a0" stroked="f"/>
        </w:pict>
      </w:r>
    </w:p>
    <w:p w14:paraId="2AA052C0" w14:textId="28A2C8E8" w:rsidR="0014093E" w:rsidRPr="0014093E" w:rsidRDefault="0014093E" w:rsidP="009036E9">
      <w:pPr>
        <w:pStyle w:val="Heading2"/>
      </w:pPr>
      <w:r w:rsidRPr="0014093E">
        <w:lastRenderedPageBreak/>
        <w:t>Deployment Processing Model</w:t>
      </w:r>
    </w:p>
    <w:p w14:paraId="63936431" w14:textId="77777777" w:rsidR="0014093E" w:rsidRPr="0014093E" w:rsidRDefault="0014093E" w:rsidP="0014093E">
      <w:r w:rsidRPr="0014093E">
        <w:t>The Installation Engine shall execute deployment activities using a sequential processing model.</w:t>
      </w:r>
    </w:p>
    <w:p w14:paraId="43684025" w14:textId="77777777" w:rsidR="009036E9" w:rsidRDefault="009036E9" w:rsidP="0014093E"/>
    <w:p w14:paraId="2877A0D7" w14:textId="02D86A07" w:rsidR="0014093E" w:rsidRPr="0014093E" w:rsidRDefault="0014093E" w:rsidP="0014093E">
      <w:r w:rsidRPr="0014093E">
        <w:t>Example:</w:t>
      </w:r>
    </w:p>
    <w:p w14:paraId="208AB4F4" w14:textId="77777777" w:rsidR="0014093E" w:rsidRPr="0014093E" w:rsidRDefault="0014093E" w:rsidP="0014093E">
      <w:r w:rsidRPr="0014093E">
        <w:t>Step 1</w:t>
      </w:r>
    </w:p>
    <w:p w14:paraId="044CB169" w14:textId="77777777" w:rsidR="0014093E" w:rsidRPr="0014093E" w:rsidRDefault="0014093E" w:rsidP="0014093E">
      <w:r w:rsidRPr="0014093E">
        <w:t>↓</w:t>
      </w:r>
    </w:p>
    <w:p w14:paraId="0D3EC88A" w14:textId="77777777" w:rsidR="0014093E" w:rsidRPr="0014093E" w:rsidRDefault="0014093E" w:rsidP="0014093E">
      <w:r w:rsidRPr="0014093E">
        <w:t>Step 2</w:t>
      </w:r>
    </w:p>
    <w:p w14:paraId="3C9FFCDF" w14:textId="77777777" w:rsidR="0014093E" w:rsidRPr="0014093E" w:rsidRDefault="0014093E" w:rsidP="0014093E">
      <w:r w:rsidRPr="0014093E">
        <w:t>↓</w:t>
      </w:r>
    </w:p>
    <w:p w14:paraId="60B4CD54" w14:textId="77777777" w:rsidR="0014093E" w:rsidRPr="0014093E" w:rsidRDefault="0014093E" w:rsidP="0014093E">
      <w:r w:rsidRPr="0014093E">
        <w:t>Step 3</w:t>
      </w:r>
    </w:p>
    <w:p w14:paraId="1335F2F3" w14:textId="77777777" w:rsidR="0014093E" w:rsidRPr="0014093E" w:rsidRDefault="0014093E" w:rsidP="0014093E">
      <w:r w:rsidRPr="0014093E">
        <w:t>↓</w:t>
      </w:r>
    </w:p>
    <w:p w14:paraId="17B6092E" w14:textId="77777777" w:rsidR="0014093E" w:rsidRPr="0014093E" w:rsidRDefault="0014093E" w:rsidP="0014093E">
      <w:r w:rsidRPr="0014093E">
        <w:t>Step 4</w:t>
      </w:r>
    </w:p>
    <w:p w14:paraId="2D1CED1A" w14:textId="77777777" w:rsidR="009036E9" w:rsidRDefault="009036E9" w:rsidP="0014093E"/>
    <w:p w14:paraId="14B2FC56" w14:textId="5C4A654C" w:rsidR="0014093E" w:rsidRPr="0014093E" w:rsidRDefault="0014093E" w:rsidP="0014093E">
      <w:r w:rsidRPr="0014093E">
        <w:t>Each step must complete before the next step begins.</w:t>
      </w:r>
    </w:p>
    <w:p w14:paraId="03703A24" w14:textId="77777777" w:rsidR="009036E9" w:rsidRDefault="009036E9" w:rsidP="0014093E"/>
    <w:p w14:paraId="31871E39" w14:textId="49C0C5C7" w:rsidR="0014093E" w:rsidRPr="0014093E" w:rsidRDefault="0014093E" w:rsidP="0014093E">
      <w:r w:rsidRPr="0014093E">
        <w:t>This approach preserves compatibility with the current deployment behavior and reduces complexity related to dependency management and deployment recovery.</w:t>
      </w:r>
    </w:p>
    <w:p w14:paraId="279F4647" w14:textId="77777777" w:rsidR="0014093E" w:rsidRPr="0014093E" w:rsidRDefault="0014093E" w:rsidP="0014093E">
      <w:r w:rsidRPr="0014093E">
        <w:pict w14:anchorId="62C7C11C">
          <v:rect id="_x0000_i1241" style="width:0;height:1.5pt" o:hralign="center" o:hrstd="t" o:hr="t" fillcolor="#a0a0a0" stroked="f"/>
        </w:pict>
      </w:r>
    </w:p>
    <w:p w14:paraId="2457D5E8" w14:textId="73AD3EB1" w:rsidR="0014093E" w:rsidRPr="0014093E" w:rsidRDefault="0014093E" w:rsidP="009036E9">
      <w:pPr>
        <w:pStyle w:val="Heading2"/>
      </w:pPr>
      <w:r w:rsidRPr="0014093E">
        <w:t>Manifest Loading</w:t>
      </w:r>
    </w:p>
    <w:p w14:paraId="58B5DD07" w14:textId="77777777" w:rsidR="0014093E" w:rsidRPr="0014093E" w:rsidRDefault="0014093E" w:rsidP="0014093E">
      <w:r w:rsidRPr="0014093E">
        <w:t>Prior to deployment execution, the Installation Engine shall load a validated deployment manifest.</w:t>
      </w:r>
    </w:p>
    <w:p w14:paraId="272F0D8D" w14:textId="77777777" w:rsidR="009036E9" w:rsidRDefault="009036E9" w:rsidP="0014093E"/>
    <w:p w14:paraId="53ED34C7" w14:textId="33177D4F" w:rsidR="0014093E" w:rsidRPr="0014093E" w:rsidRDefault="0014093E" w:rsidP="0014093E">
      <w:r w:rsidRPr="0014093E">
        <w:t>Example:</w:t>
      </w:r>
    </w:p>
    <w:p w14:paraId="4E0E8AF6" w14:textId="77777777" w:rsidR="0014093E" w:rsidRPr="0014093E" w:rsidRDefault="0014093E" w:rsidP="0014093E">
      <w:r w:rsidRPr="0014093E">
        <w:t>INI</w:t>
      </w:r>
    </w:p>
    <w:p w14:paraId="5A10471D" w14:textId="5B186ADA" w:rsidR="0014093E" w:rsidRPr="0014093E" w:rsidRDefault="0014093E" w:rsidP="0014093E">
      <w:r w:rsidRPr="0014093E">
        <w:t>[MAIN]</w:t>
      </w:r>
    </w:p>
    <w:p w14:paraId="321B9BFF" w14:textId="13E68E03" w:rsidR="0014093E" w:rsidRPr="0014093E" w:rsidRDefault="0014093E" w:rsidP="0014093E">
      <w:r w:rsidRPr="0014093E">
        <w:t>InstallMachinePart=TRUE</w:t>
      </w:r>
    </w:p>
    <w:p w14:paraId="6D6CF0E8" w14:textId="5855F0FE" w:rsidR="0014093E" w:rsidRPr="0014093E" w:rsidRDefault="0014093E" w:rsidP="0014093E">
      <w:r w:rsidRPr="0014093E">
        <w:t>InstallUserPart=TRUE</w:t>
      </w:r>
    </w:p>
    <w:p w14:paraId="0762E281" w14:textId="77777777" w:rsidR="0014093E" w:rsidRPr="0014093E" w:rsidRDefault="0014093E" w:rsidP="0014093E">
      <w:r w:rsidRPr="0014093E">
        <w:t>Steps=35</w:t>
      </w:r>
    </w:p>
    <w:p w14:paraId="6BE91A09" w14:textId="77777777" w:rsidR="009036E9" w:rsidRDefault="009036E9" w:rsidP="0014093E"/>
    <w:p w14:paraId="2389A859" w14:textId="686AFFED" w:rsidR="0014093E" w:rsidRPr="0014093E" w:rsidRDefault="0014093E" w:rsidP="0014093E">
      <w:r w:rsidRPr="0014093E">
        <w:t>The Installation Engine shall verify:</w:t>
      </w:r>
    </w:p>
    <w:p w14:paraId="730C1B65" w14:textId="77777777" w:rsidR="0014093E" w:rsidRPr="0014093E" w:rsidRDefault="0014093E">
      <w:pPr>
        <w:numPr>
          <w:ilvl w:val="0"/>
          <w:numId w:val="76"/>
        </w:numPr>
      </w:pPr>
      <w:r w:rsidRPr="0014093E">
        <w:t>Manifest exists</w:t>
      </w:r>
    </w:p>
    <w:p w14:paraId="3283F352" w14:textId="77777777" w:rsidR="0014093E" w:rsidRPr="0014093E" w:rsidRDefault="0014093E">
      <w:pPr>
        <w:numPr>
          <w:ilvl w:val="0"/>
          <w:numId w:val="76"/>
        </w:numPr>
      </w:pPr>
      <w:r w:rsidRPr="0014093E">
        <w:t>Manifest is valid</w:t>
      </w:r>
    </w:p>
    <w:p w14:paraId="0B1A4D8F" w14:textId="77777777" w:rsidR="0014093E" w:rsidRPr="0014093E" w:rsidRDefault="0014093E">
      <w:pPr>
        <w:numPr>
          <w:ilvl w:val="0"/>
          <w:numId w:val="76"/>
        </w:numPr>
      </w:pPr>
      <w:r w:rsidRPr="0014093E">
        <w:t>Step count is valid</w:t>
      </w:r>
    </w:p>
    <w:p w14:paraId="0B1E2658" w14:textId="77777777" w:rsidR="0014093E" w:rsidRPr="0014093E" w:rsidRDefault="0014093E">
      <w:pPr>
        <w:numPr>
          <w:ilvl w:val="0"/>
          <w:numId w:val="76"/>
        </w:numPr>
      </w:pPr>
      <w:r w:rsidRPr="0014093E">
        <w:t>Required entries are present</w:t>
      </w:r>
    </w:p>
    <w:p w14:paraId="46AC0AC2" w14:textId="77777777" w:rsidR="009036E9" w:rsidRDefault="009036E9" w:rsidP="0014093E"/>
    <w:p w14:paraId="1EB1A4B6" w14:textId="6898BD88" w:rsidR="0014093E" w:rsidRPr="0014093E" w:rsidRDefault="0014093E" w:rsidP="0014093E">
      <w:r w:rsidRPr="0014093E">
        <w:t>Deployment processing shall not begin if validation fails.</w:t>
      </w:r>
    </w:p>
    <w:p w14:paraId="20088A13" w14:textId="77777777" w:rsidR="0014093E" w:rsidRPr="0014093E" w:rsidRDefault="0014093E" w:rsidP="0014093E">
      <w:r w:rsidRPr="0014093E">
        <w:pict w14:anchorId="24482F62">
          <v:rect id="_x0000_i1242" style="width:0;height:1.5pt" o:hralign="center" o:hrstd="t" o:hr="t" fillcolor="#a0a0a0" stroked="f"/>
        </w:pict>
      </w:r>
    </w:p>
    <w:p w14:paraId="02A5B7F9" w14:textId="59CF6ACB" w:rsidR="0014093E" w:rsidRPr="0014093E" w:rsidRDefault="0014093E" w:rsidP="00461E87">
      <w:pPr>
        <w:pStyle w:val="Heading2"/>
      </w:pPr>
      <w:r w:rsidRPr="0014093E">
        <w:t>Execution Workflow</w:t>
      </w:r>
    </w:p>
    <w:p w14:paraId="2A8F805C" w14:textId="77777777" w:rsidR="0014093E" w:rsidRPr="0014093E" w:rsidRDefault="0014093E" w:rsidP="0014093E">
      <w:r w:rsidRPr="0014093E">
        <w:t>The Installation Engine shall perform the following workflow.</w:t>
      </w:r>
    </w:p>
    <w:p w14:paraId="1A57A6B2" w14:textId="77777777" w:rsidR="00461E87" w:rsidRDefault="00461E87" w:rsidP="0014093E"/>
    <w:p w14:paraId="3FC09C74" w14:textId="0F1E5961" w:rsidR="0014093E" w:rsidRPr="0014093E" w:rsidRDefault="0014093E" w:rsidP="0014093E">
      <w:r w:rsidRPr="0014093E">
        <w:t>Load Manifest</w:t>
      </w:r>
    </w:p>
    <w:p w14:paraId="5B3EDA6B" w14:textId="77777777" w:rsidR="0014093E" w:rsidRPr="0014093E" w:rsidRDefault="0014093E" w:rsidP="0014093E">
      <w:r w:rsidRPr="0014093E">
        <w:t>↓</w:t>
      </w:r>
    </w:p>
    <w:p w14:paraId="154E1144" w14:textId="77777777" w:rsidR="0014093E" w:rsidRPr="0014093E" w:rsidRDefault="0014093E" w:rsidP="0014093E">
      <w:r w:rsidRPr="0014093E">
        <w:t>Read Step</w:t>
      </w:r>
    </w:p>
    <w:p w14:paraId="6EF921BC" w14:textId="77777777" w:rsidR="0014093E" w:rsidRPr="0014093E" w:rsidRDefault="0014093E" w:rsidP="0014093E">
      <w:r w:rsidRPr="0014093E">
        <w:t>↓</w:t>
      </w:r>
    </w:p>
    <w:p w14:paraId="669026CD" w14:textId="77777777" w:rsidR="0014093E" w:rsidRPr="0014093E" w:rsidRDefault="0014093E" w:rsidP="0014093E">
      <w:r w:rsidRPr="0014093E">
        <w:t>Execute MachineEXE</w:t>
      </w:r>
    </w:p>
    <w:p w14:paraId="432D69E7" w14:textId="77777777" w:rsidR="0014093E" w:rsidRPr="0014093E" w:rsidRDefault="0014093E" w:rsidP="0014093E">
      <w:r w:rsidRPr="0014093E">
        <w:lastRenderedPageBreak/>
        <w:t>↓</w:t>
      </w:r>
    </w:p>
    <w:p w14:paraId="40449E2E" w14:textId="77777777" w:rsidR="0014093E" w:rsidRPr="0014093E" w:rsidRDefault="0014093E" w:rsidP="0014093E">
      <w:r w:rsidRPr="0014093E">
        <w:t>Process Reboot Requirement</w:t>
      </w:r>
    </w:p>
    <w:p w14:paraId="23752DB1" w14:textId="77777777" w:rsidR="0014093E" w:rsidRPr="0014093E" w:rsidRDefault="0014093E" w:rsidP="0014093E">
      <w:r w:rsidRPr="0014093E">
        <w:t>↓</w:t>
      </w:r>
    </w:p>
    <w:p w14:paraId="6166B71D" w14:textId="77777777" w:rsidR="0014093E" w:rsidRPr="0014093E" w:rsidRDefault="0014093E" w:rsidP="0014093E">
      <w:r w:rsidRPr="0014093E">
        <w:t>Execute UserEXE</w:t>
      </w:r>
    </w:p>
    <w:p w14:paraId="3C8BCF3E" w14:textId="77777777" w:rsidR="0014093E" w:rsidRPr="0014093E" w:rsidRDefault="0014093E" w:rsidP="0014093E">
      <w:r w:rsidRPr="0014093E">
        <w:t>↓</w:t>
      </w:r>
    </w:p>
    <w:p w14:paraId="5A9A5317" w14:textId="77777777" w:rsidR="0014093E" w:rsidRPr="0014093E" w:rsidRDefault="0014093E" w:rsidP="0014093E">
      <w:r w:rsidRPr="0014093E">
        <w:t>Update State</w:t>
      </w:r>
    </w:p>
    <w:p w14:paraId="6D7283D3" w14:textId="77777777" w:rsidR="0014093E" w:rsidRPr="0014093E" w:rsidRDefault="0014093E" w:rsidP="0014093E">
      <w:r w:rsidRPr="0014093E">
        <w:t>↓</w:t>
      </w:r>
    </w:p>
    <w:p w14:paraId="5D383A20" w14:textId="77777777" w:rsidR="0014093E" w:rsidRPr="0014093E" w:rsidRDefault="0014093E" w:rsidP="0014093E">
      <w:r w:rsidRPr="0014093E">
        <w:t>Write Logs</w:t>
      </w:r>
    </w:p>
    <w:p w14:paraId="511ABCDC" w14:textId="77777777" w:rsidR="0014093E" w:rsidRPr="0014093E" w:rsidRDefault="0014093E" w:rsidP="0014093E">
      <w:r w:rsidRPr="0014093E">
        <w:t>↓</w:t>
      </w:r>
    </w:p>
    <w:p w14:paraId="09CC1898" w14:textId="77777777" w:rsidR="0014093E" w:rsidRPr="0014093E" w:rsidRDefault="0014093E" w:rsidP="0014093E">
      <w:r w:rsidRPr="0014093E">
        <w:t>Process Next Step</w:t>
      </w:r>
    </w:p>
    <w:p w14:paraId="57BE756B" w14:textId="77777777" w:rsidR="00461E87" w:rsidRDefault="00461E87" w:rsidP="0014093E"/>
    <w:p w14:paraId="03935787" w14:textId="0D06C4F4" w:rsidR="0014093E" w:rsidRPr="0014093E" w:rsidRDefault="0014093E" w:rsidP="0014093E">
      <w:r w:rsidRPr="0014093E">
        <w:t>The workflow continues until all deployment steps complete successfully.</w:t>
      </w:r>
    </w:p>
    <w:p w14:paraId="46918A6B" w14:textId="77777777" w:rsidR="0014093E" w:rsidRPr="0014093E" w:rsidRDefault="0014093E" w:rsidP="0014093E">
      <w:r w:rsidRPr="0014093E">
        <w:pict w14:anchorId="004E7EC6">
          <v:rect id="_x0000_i1243" style="width:0;height:1.5pt" o:hralign="center" o:hrstd="t" o:hr="t" fillcolor="#a0a0a0" stroked="f"/>
        </w:pict>
      </w:r>
    </w:p>
    <w:p w14:paraId="5878036F" w14:textId="594A27E8" w:rsidR="0014093E" w:rsidRPr="0014093E" w:rsidRDefault="0014093E" w:rsidP="00461E87">
      <w:pPr>
        <w:pStyle w:val="Heading2"/>
      </w:pPr>
      <w:r w:rsidRPr="0014093E">
        <w:t>MachineEXE Processing</w:t>
      </w:r>
    </w:p>
    <w:p w14:paraId="0F28ADFE" w14:textId="77777777" w:rsidR="0014093E" w:rsidRPr="0014093E" w:rsidRDefault="0014093E" w:rsidP="0014093E">
      <w:r w:rsidRPr="0014093E">
        <w:t>MachineEXE commands shall execute within the machine context.</w:t>
      </w:r>
    </w:p>
    <w:p w14:paraId="518483F5" w14:textId="77777777" w:rsidR="00461E87" w:rsidRDefault="00461E87" w:rsidP="0014093E"/>
    <w:p w14:paraId="26A795A2" w14:textId="0D8F678F" w:rsidR="0014093E" w:rsidRPr="0014093E" w:rsidRDefault="0014093E" w:rsidP="0014093E">
      <w:r w:rsidRPr="0014093E">
        <w:t>Typical MachineEXE activities include:</w:t>
      </w:r>
    </w:p>
    <w:p w14:paraId="06242FB6" w14:textId="77777777" w:rsidR="0014093E" w:rsidRPr="0014093E" w:rsidRDefault="0014093E">
      <w:pPr>
        <w:numPr>
          <w:ilvl w:val="0"/>
          <w:numId w:val="77"/>
        </w:numPr>
      </w:pPr>
      <w:r w:rsidRPr="0014093E">
        <w:t>Software installation</w:t>
      </w:r>
    </w:p>
    <w:p w14:paraId="35471403" w14:textId="77777777" w:rsidR="0014093E" w:rsidRPr="0014093E" w:rsidRDefault="0014093E">
      <w:pPr>
        <w:numPr>
          <w:ilvl w:val="0"/>
          <w:numId w:val="77"/>
        </w:numPr>
      </w:pPr>
      <w:r w:rsidRPr="0014093E">
        <w:t>System configuration</w:t>
      </w:r>
    </w:p>
    <w:p w14:paraId="02D78817" w14:textId="77777777" w:rsidR="0014093E" w:rsidRPr="0014093E" w:rsidRDefault="0014093E">
      <w:pPr>
        <w:numPr>
          <w:ilvl w:val="0"/>
          <w:numId w:val="77"/>
        </w:numPr>
      </w:pPr>
      <w:r w:rsidRPr="0014093E">
        <w:t>Driver installation</w:t>
      </w:r>
    </w:p>
    <w:p w14:paraId="218C9B65" w14:textId="77777777" w:rsidR="0014093E" w:rsidRPr="0014093E" w:rsidRDefault="0014093E">
      <w:pPr>
        <w:numPr>
          <w:ilvl w:val="0"/>
          <w:numId w:val="77"/>
        </w:numPr>
      </w:pPr>
      <w:r w:rsidRPr="0014093E">
        <w:t>Registry modification</w:t>
      </w:r>
    </w:p>
    <w:p w14:paraId="2A323EA6" w14:textId="77777777" w:rsidR="0014093E" w:rsidRPr="0014093E" w:rsidRDefault="0014093E">
      <w:pPr>
        <w:numPr>
          <w:ilvl w:val="0"/>
          <w:numId w:val="77"/>
        </w:numPr>
      </w:pPr>
      <w:r w:rsidRPr="0014093E">
        <w:t>Operating system configuration</w:t>
      </w:r>
    </w:p>
    <w:p w14:paraId="6BD189CF" w14:textId="77777777" w:rsidR="00461E87" w:rsidRDefault="00461E87" w:rsidP="0014093E"/>
    <w:p w14:paraId="649A1F53" w14:textId="63C731E2" w:rsidR="0014093E" w:rsidRPr="0014093E" w:rsidRDefault="0014093E" w:rsidP="0014093E">
      <w:r w:rsidRPr="0014093E">
        <w:t>Example:</w:t>
      </w:r>
    </w:p>
    <w:p w14:paraId="07B095C3" w14:textId="77777777" w:rsidR="0014093E" w:rsidRPr="0014093E" w:rsidRDefault="0014093E" w:rsidP="0014093E">
      <w:r w:rsidRPr="0014093E">
        <w:t>INI</w:t>
      </w:r>
    </w:p>
    <w:p w14:paraId="1C6E0ED1" w14:textId="77777777" w:rsidR="0014093E" w:rsidRPr="0014093E" w:rsidRDefault="0014093E" w:rsidP="0014093E">
      <w:r w:rsidRPr="0014093E">
        <w:t>MachineEXE=</w:t>
      </w:r>
    </w:p>
    <w:p w14:paraId="453B2B83" w14:textId="77777777" w:rsidR="0014093E" w:rsidRPr="0014093E" w:rsidRDefault="0014093E" w:rsidP="0014093E">
      <w:r w:rsidRPr="0014093E">
        <w:t>Deploy-Application.exe</w:t>
      </w:r>
    </w:p>
    <w:p w14:paraId="3E9BE754" w14:textId="77777777" w:rsidR="00461E87" w:rsidRDefault="00461E87" w:rsidP="0014093E"/>
    <w:p w14:paraId="66740A3C" w14:textId="5627595B" w:rsidR="0014093E" w:rsidRPr="0014093E" w:rsidRDefault="0014093E" w:rsidP="0014093E">
      <w:r w:rsidRPr="0014093E">
        <w:t>The Installation Engine shall execute the fully resolved command provided by the deployment manifest.</w:t>
      </w:r>
    </w:p>
    <w:p w14:paraId="53677530" w14:textId="77777777" w:rsidR="00461E87" w:rsidRDefault="00461E87" w:rsidP="0014093E"/>
    <w:p w14:paraId="0CB99836" w14:textId="7E06513C" w:rsidR="0014093E" w:rsidRPr="0014093E" w:rsidRDefault="0014093E" w:rsidP="0014093E">
      <w:r w:rsidRPr="0014093E">
        <w:t>The Installation Engine shall not perform additional command resolution.</w:t>
      </w:r>
    </w:p>
    <w:p w14:paraId="4710FF1F" w14:textId="77777777" w:rsidR="0014093E" w:rsidRPr="0014093E" w:rsidRDefault="0014093E" w:rsidP="0014093E">
      <w:r w:rsidRPr="0014093E">
        <w:pict w14:anchorId="5E621FEF">
          <v:rect id="_x0000_i1244" style="width:0;height:1.5pt" o:hralign="center" o:hrstd="t" o:hr="t" fillcolor="#a0a0a0" stroked="f"/>
        </w:pict>
      </w:r>
    </w:p>
    <w:p w14:paraId="7218283E" w14:textId="3C8E6416" w:rsidR="0014093E" w:rsidRPr="0014093E" w:rsidRDefault="0014093E" w:rsidP="00461E87">
      <w:pPr>
        <w:pStyle w:val="Heading2"/>
      </w:pPr>
      <w:r w:rsidRPr="0014093E">
        <w:t>UserEXE Processing</w:t>
      </w:r>
    </w:p>
    <w:p w14:paraId="23CCC684" w14:textId="77777777" w:rsidR="0014093E" w:rsidRPr="0014093E" w:rsidRDefault="0014093E" w:rsidP="0014093E">
      <w:r w:rsidRPr="0014093E">
        <w:t>UserEXE commands shall execute within the user context.</w:t>
      </w:r>
    </w:p>
    <w:p w14:paraId="614F8135" w14:textId="77777777" w:rsidR="00461E87" w:rsidRDefault="00461E87" w:rsidP="0014093E"/>
    <w:p w14:paraId="01E87054" w14:textId="05EC9CFE" w:rsidR="0014093E" w:rsidRPr="0014093E" w:rsidRDefault="0014093E" w:rsidP="0014093E">
      <w:r w:rsidRPr="0014093E">
        <w:t>Typical UserEXE activities include:</w:t>
      </w:r>
    </w:p>
    <w:p w14:paraId="4D29E6BC" w14:textId="77777777" w:rsidR="0014093E" w:rsidRPr="0014093E" w:rsidRDefault="0014093E">
      <w:pPr>
        <w:numPr>
          <w:ilvl w:val="0"/>
          <w:numId w:val="78"/>
        </w:numPr>
      </w:pPr>
      <w:r w:rsidRPr="0014093E">
        <w:t>User profile configuration</w:t>
      </w:r>
    </w:p>
    <w:p w14:paraId="5B85982F" w14:textId="77777777" w:rsidR="0014093E" w:rsidRPr="0014093E" w:rsidRDefault="0014093E">
      <w:pPr>
        <w:numPr>
          <w:ilvl w:val="0"/>
          <w:numId w:val="78"/>
        </w:numPr>
      </w:pPr>
      <w:r w:rsidRPr="0014093E">
        <w:t>Shortcut creation</w:t>
      </w:r>
    </w:p>
    <w:p w14:paraId="2F2C2468" w14:textId="77777777" w:rsidR="0014093E" w:rsidRPr="0014093E" w:rsidRDefault="0014093E">
      <w:pPr>
        <w:numPr>
          <w:ilvl w:val="0"/>
          <w:numId w:val="78"/>
        </w:numPr>
      </w:pPr>
      <w:r w:rsidRPr="0014093E">
        <w:t>User preference initialization</w:t>
      </w:r>
    </w:p>
    <w:p w14:paraId="4B7D81BF" w14:textId="77777777" w:rsidR="0014093E" w:rsidRPr="0014093E" w:rsidRDefault="0014093E">
      <w:pPr>
        <w:numPr>
          <w:ilvl w:val="0"/>
          <w:numId w:val="78"/>
        </w:numPr>
      </w:pPr>
      <w:r w:rsidRPr="0014093E">
        <w:t>Application customization</w:t>
      </w:r>
    </w:p>
    <w:p w14:paraId="28E75FAB" w14:textId="77777777" w:rsidR="0014093E" w:rsidRPr="0014093E" w:rsidRDefault="0014093E">
      <w:pPr>
        <w:numPr>
          <w:ilvl w:val="0"/>
          <w:numId w:val="78"/>
        </w:numPr>
      </w:pPr>
      <w:r w:rsidRPr="0014093E">
        <w:t>Post-installation configuration</w:t>
      </w:r>
    </w:p>
    <w:p w14:paraId="610A6B26" w14:textId="77777777" w:rsidR="00461E87" w:rsidRDefault="00461E87" w:rsidP="0014093E"/>
    <w:p w14:paraId="4F4DF072" w14:textId="421CAC4A" w:rsidR="0014093E" w:rsidRPr="0014093E" w:rsidRDefault="0014093E" w:rsidP="0014093E">
      <w:r w:rsidRPr="0014093E">
        <w:t>Example:</w:t>
      </w:r>
    </w:p>
    <w:p w14:paraId="7C0E30A2" w14:textId="77777777" w:rsidR="0014093E" w:rsidRPr="0014093E" w:rsidRDefault="0014093E" w:rsidP="0014093E">
      <w:r w:rsidRPr="0014093E">
        <w:t>INI</w:t>
      </w:r>
    </w:p>
    <w:p w14:paraId="476CB448" w14:textId="77777777" w:rsidR="0014093E" w:rsidRPr="0014093E" w:rsidRDefault="0014093E" w:rsidP="0014093E">
      <w:r w:rsidRPr="0014093E">
        <w:lastRenderedPageBreak/>
        <w:t>UserEXE=</w:t>
      </w:r>
    </w:p>
    <w:p w14:paraId="304D0AB2" w14:textId="77777777" w:rsidR="0014093E" w:rsidRPr="0014093E" w:rsidRDefault="0014093E" w:rsidP="0014093E">
      <w:r w:rsidRPr="0014093E">
        <w:t>Install.cmd</w:t>
      </w:r>
    </w:p>
    <w:p w14:paraId="4C03D5FC" w14:textId="77777777" w:rsidR="00461E87" w:rsidRDefault="00461E87" w:rsidP="0014093E"/>
    <w:p w14:paraId="155EFB28" w14:textId="638A4EF4" w:rsidR="0014093E" w:rsidRPr="0014093E" w:rsidRDefault="0014093E" w:rsidP="0014093E">
      <w:r w:rsidRPr="0014093E">
        <w:t>UserEXE execution shall occur only when:</w:t>
      </w:r>
    </w:p>
    <w:p w14:paraId="636DB82A" w14:textId="77777777" w:rsidR="0014093E" w:rsidRPr="0014093E" w:rsidRDefault="0014093E" w:rsidP="0014093E">
      <w:r w:rsidRPr="0014093E">
        <w:t>InstallUserPart = TRUE</w:t>
      </w:r>
    </w:p>
    <w:p w14:paraId="2440E595" w14:textId="77777777" w:rsidR="0014093E" w:rsidRPr="0014093E" w:rsidRDefault="0014093E" w:rsidP="0014093E">
      <w:r w:rsidRPr="0014093E">
        <w:t>and a UserEXE value exists.</w:t>
      </w:r>
    </w:p>
    <w:p w14:paraId="68B44172" w14:textId="77777777" w:rsidR="0014093E" w:rsidRPr="0014093E" w:rsidRDefault="0014093E" w:rsidP="0014093E">
      <w:r w:rsidRPr="0014093E">
        <w:pict w14:anchorId="757001E4">
          <v:rect id="_x0000_i1245" style="width:0;height:1.5pt" o:hralign="center" o:hrstd="t" o:hr="t" fillcolor="#a0a0a0" stroked="f"/>
        </w:pict>
      </w:r>
    </w:p>
    <w:p w14:paraId="663FABB9" w14:textId="2CD3133F" w:rsidR="0014093E" w:rsidRPr="0014093E" w:rsidRDefault="0014093E" w:rsidP="00935654">
      <w:pPr>
        <w:pStyle w:val="Heading2"/>
      </w:pPr>
      <w:r w:rsidRPr="0014093E">
        <w:t>Install Machine Part / Install User Part</w:t>
      </w:r>
    </w:p>
    <w:p w14:paraId="33ABB4F8" w14:textId="77777777" w:rsidR="0014093E" w:rsidRPr="0014093E" w:rsidRDefault="0014093E" w:rsidP="0014093E">
      <w:r w:rsidRPr="0014093E">
        <w:t>The Installation Engine shall honor deployment options stored within the manifest.</w:t>
      </w:r>
    </w:p>
    <w:p w14:paraId="5D4A62FC" w14:textId="77777777" w:rsidR="0014093E" w:rsidRPr="0014093E" w:rsidRDefault="0014093E" w:rsidP="00935654">
      <w:pPr>
        <w:rPr>
          <w:b/>
          <w:bCs/>
        </w:rPr>
      </w:pPr>
      <w:r w:rsidRPr="0014093E">
        <w:rPr>
          <w:b/>
          <w:bCs/>
        </w:rPr>
        <w:t>Machine Part Enabled</w:t>
      </w:r>
    </w:p>
    <w:p w14:paraId="09C45609" w14:textId="77777777" w:rsidR="0014093E" w:rsidRPr="0014093E" w:rsidRDefault="0014093E" w:rsidP="0014093E">
      <w:r w:rsidRPr="0014093E">
        <w:t>INI</w:t>
      </w:r>
    </w:p>
    <w:p w14:paraId="4C254DBE" w14:textId="77777777" w:rsidR="0014093E" w:rsidRPr="0014093E" w:rsidRDefault="0014093E" w:rsidP="0014093E">
      <w:r w:rsidRPr="0014093E">
        <w:t>InstallMachinePart=TRUE</w:t>
      </w:r>
    </w:p>
    <w:p w14:paraId="40F7F74D" w14:textId="77777777" w:rsidR="00935654" w:rsidRDefault="00935654" w:rsidP="0014093E"/>
    <w:p w14:paraId="61CCCB77" w14:textId="569F8681" w:rsidR="0014093E" w:rsidRPr="0014093E" w:rsidRDefault="0014093E" w:rsidP="0014093E">
      <w:r w:rsidRPr="0014093E">
        <w:t>The Installation Engine shall process MachineEXE commands.</w:t>
      </w:r>
    </w:p>
    <w:p w14:paraId="08A67172" w14:textId="77777777" w:rsidR="0014093E" w:rsidRPr="0014093E" w:rsidRDefault="0014093E" w:rsidP="00935654">
      <w:pPr>
        <w:rPr>
          <w:b/>
          <w:bCs/>
        </w:rPr>
      </w:pPr>
      <w:r w:rsidRPr="0014093E">
        <w:rPr>
          <w:b/>
          <w:bCs/>
        </w:rPr>
        <w:t>Machine Part Disabled</w:t>
      </w:r>
    </w:p>
    <w:p w14:paraId="745AD463" w14:textId="77777777" w:rsidR="0014093E" w:rsidRPr="0014093E" w:rsidRDefault="0014093E" w:rsidP="0014093E">
      <w:r w:rsidRPr="0014093E">
        <w:t>INI</w:t>
      </w:r>
    </w:p>
    <w:p w14:paraId="5B92E016" w14:textId="77777777" w:rsidR="0014093E" w:rsidRPr="0014093E" w:rsidRDefault="0014093E" w:rsidP="0014093E">
      <w:r w:rsidRPr="0014093E">
        <w:t>InstallMachinePart=FALSE</w:t>
      </w:r>
    </w:p>
    <w:p w14:paraId="569DBD8B" w14:textId="77777777" w:rsidR="00A80224" w:rsidRDefault="00A80224" w:rsidP="0014093E"/>
    <w:p w14:paraId="4C0904BD" w14:textId="1312E311" w:rsidR="0014093E" w:rsidRPr="0014093E" w:rsidRDefault="0014093E" w:rsidP="0014093E">
      <w:r w:rsidRPr="0014093E">
        <w:t>MachineEXE commands shall be skipped.</w:t>
      </w:r>
    </w:p>
    <w:p w14:paraId="11AEEBD0" w14:textId="77777777" w:rsidR="00A80224" w:rsidRDefault="00A80224" w:rsidP="00A80224">
      <w:pPr>
        <w:rPr>
          <w:b/>
          <w:bCs/>
        </w:rPr>
      </w:pPr>
    </w:p>
    <w:p w14:paraId="1107AA3E" w14:textId="3637B1DB" w:rsidR="0014093E" w:rsidRPr="0014093E" w:rsidRDefault="0014093E" w:rsidP="00A80224">
      <w:pPr>
        <w:rPr>
          <w:b/>
          <w:bCs/>
        </w:rPr>
      </w:pPr>
      <w:r w:rsidRPr="0014093E">
        <w:rPr>
          <w:b/>
          <w:bCs/>
        </w:rPr>
        <w:t>User Part Enabled</w:t>
      </w:r>
    </w:p>
    <w:p w14:paraId="6E1ACF5B" w14:textId="77777777" w:rsidR="0014093E" w:rsidRPr="0014093E" w:rsidRDefault="0014093E" w:rsidP="0014093E">
      <w:r w:rsidRPr="0014093E">
        <w:t>INI</w:t>
      </w:r>
    </w:p>
    <w:p w14:paraId="1591D72A" w14:textId="77777777" w:rsidR="0014093E" w:rsidRPr="0014093E" w:rsidRDefault="0014093E" w:rsidP="0014093E">
      <w:r w:rsidRPr="0014093E">
        <w:t>InstallUserPart=TRUE</w:t>
      </w:r>
    </w:p>
    <w:p w14:paraId="6C53ADD9" w14:textId="77777777" w:rsidR="00A80224" w:rsidRDefault="00A80224" w:rsidP="0014093E"/>
    <w:p w14:paraId="46D2150A" w14:textId="3AA5239A" w:rsidR="0014093E" w:rsidRPr="0014093E" w:rsidRDefault="0014093E" w:rsidP="0014093E">
      <w:r w:rsidRPr="0014093E">
        <w:t>The Installation Engine shall process UserEXE commands.</w:t>
      </w:r>
    </w:p>
    <w:p w14:paraId="047DEF3D" w14:textId="77777777" w:rsidR="0014093E" w:rsidRPr="0014093E" w:rsidRDefault="0014093E" w:rsidP="00A80224">
      <w:pPr>
        <w:rPr>
          <w:b/>
          <w:bCs/>
        </w:rPr>
      </w:pPr>
      <w:r w:rsidRPr="0014093E">
        <w:rPr>
          <w:b/>
          <w:bCs/>
        </w:rPr>
        <w:t>User Part Disabled</w:t>
      </w:r>
    </w:p>
    <w:p w14:paraId="6E4F9906" w14:textId="77777777" w:rsidR="0014093E" w:rsidRPr="0014093E" w:rsidRDefault="0014093E" w:rsidP="0014093E">
      <w:r w:rsidRPr="0014093E">
        <w:t>INI</w:t>
      </w:r>
    </w:p>
    <w:p w14:paraId="7EAE7F46" w14:textId="77777777" w:rsidR="0014093E" w:rsidRPr="0014093E" w:rsidRDefault="0014093E" w:rsidP="0014093E">
      <w:r w:rsidRPr="0014093E">
        <w:t>InstallUserPart=FALSE</w:t>
      </w:r>
    </w:p>
    <w:p w14:paraId="7C592913" w14:textId="16607549" w:rsidR="0014093E" w:rsidRPr="0014093E" w:rsidRDefault="0014093E" w:rsidP="0014093E">
      <w:r w:rsidRPr="0014093E">
        <w:t>UserEXE commands shall be skipped.</w:t>
      </w:r>
    </w:p>
    <w:p w14:paraId="0389C8D3" w14:textId="77777777" w:rsidR="0014093E" w:rsidRPr="0014093E" w:rsidRDefault="0014093E" w:rsidP="0014093E">
      <w:r w:rsidRPr="0014093E">
        <w:pict w14:anchorId="65058FE5">
          <v:rect id="_x0000_i1246" style="width:0;height:1.5pt" o:hralign="center" o:hrstd="t" o:hr="t" fillcolor="#a0a0a0" stroked="f"/>
        </w:pict>
      </w:r>
    </w:p>
    <w:p w14:paraId="57E9F123" w14:textId="72EFED18" w:rsidR="0014093E" w:rsidRPr="0014093E" w:rsidRDefault="0014093E" w:rsidP="00EB5FBC">
      <w:pPr>
        <w:pStyle w:val="Heading2"/>
      </w:pPr>
      <w:r w:rsidRPr="0014093E">
        <w:t>Reboot Processing</w:t>
      </w:r>
    </w:p>
    <w:p w14:paraId="44D4A52E" w14:textId="77777777" w:rsidR="0014093E" w:rsidRPr="0014093E" w:rsidRDefault="0014093E" w:rsidP="0014093E">
      <w:r w:rsidRPr="0014093E">
        <w:t>The Installation Engine shall support deployment reboots.</w:t>
      </w:r>
    </w:p>
    <w:p w14:paraId="66D18A90" w14:textId="77777777" w:rsidR="00EB5FBC" w:rsidRDefault="00EB5FBC" w:rsidP="0014093E"/>
    <w:p w14:paraId="2CD1AAE8" w14:textId="4FBED3D6" w:rsidR="0014093E" w:rsidRPr="0014093E" w:rsidRDefault="0014093E" w:rsidP="0014093E">
      <w:r w:rsidRPr="0014093E">
        <w:t>When a deployment step indicates:</w:t>
      </w:r>
    </w:p>
    <w:p w14:paraId="02964DEB" w14:textId="77777777" w:rsidR="0014093E" w:rsidRPr="0014093E" w:rsidRDefault="0014093E" w:rsidP="0014093E">
      <w:r w:rsidRPr="0014093E">
        <w:t>INI</w:t>
      </w:r>
    </w:p>
    <w:p w14:paraId="5B37D65C" w14:textId="77777777" w:rsidR="0014093E" w:rsidRPr="0014093E" w:rsidRDefault="0014093E" w:rsidP="0014093E">
      <w:r w:rsidRPr="0014093E">
        <w:t>Reboot=TRUE</w:t>
      </w:r>
    </w:p>
    <w:p w14:paraId="334CE8F0" w14:textId="77777777" w:rsidR="00EB5FBC" w:rsidRDefault="00EB5FBC" w:rsidP="0014093E"/>
    <w:p w14:paraId="6A5249EF" w14:textId="7EB2FAD0" w:rsidR="0014093E" w:rsidRPr="0014093E" w:rsidRDefault="0014093E" w:rsidP="0014093E">
      <w:r w:rsidRPr="0014093E">
        <w:t>the Installation Engine shall:</w:t>
      </w:r>
    </w:p>
    <w:p w14:paraId="6A9B2FDF" w14:textId="77777777" w:rsidR="0014093E" w:rsidRPr="0014093E" w:rsidRDefault="0014093E" w:rsidP="0014093E">
      <w:r w:rsidRPr="0014093E">
        <w:t>Save State</w:t>
      </w:r>
    </w:p>
    <w:p w14:paraId="5E886423" w14:textId="77777777" w:rsidR="0014093E" w:rsidRPr="0014093E" w:rsidRDefault="0014093E" w:rsidP="0014093E">
      <w:r w:rsidRPr="0014093E">
        <w:t>↓</w:t>
      </w:r>
    </w:p>
    <w:p w14:paraId="317682A9" w14:textId="77777777" w:rsidR="0014093E" w:rsidRPr="0014093E" w:rsidRDefault="0014093E" w:rsidP="0014093E">
      <w:r w:rsidRPr="0014093E">
        <w:t>Write Logs</w:t>
      </w:r>
    </w:p>
    <w:p w14:paraId="2A7F4F1C" w14:textId="77777777" w:rsidR="0014093E" w:rsidRPr="0014093E" w:rsidRDefault="0014093E" w:rsidP="0014093E">
      <w:r w:rsidRPr="0014093E">
        <w:t>↓</w:t>
      </w:r>
    </w:p>
    <w:p w14:paraId="710AA41C" w14:textId="77777777" w:rsidR="0014093E" w:rsidRPr="0014093E" w:rsidRDefault="0014093E" w:rsidP="0014093E">
      <w:r w:rsidRPr="0014093E">
        <w:t>Initiate Reboot</w:t>
      </w:r>
    </w:p>
    <w:p w14:paraId="4046B631" w14:textId="77777777" w:rsidR="0014093E" w:rsidRPr="0014093E" w:rsidRDefault="0014093E" w:rsidP="0014093E">
      <w:r w:rsidRPr="0014093E">
        <w:t>↓</w:t>
      </w:r>
    </w:p>
    <w:p w14:paraId="73C83E8E" w14:textId="77777777" w:rsidR="0014093E" w:rsidRPr="0014093E" w:rsidRDefault="0014093E" w:rsidP="0014093E">
      <w:r w:rsidRPr="0014093E">
        <w:t>Resume Deployment</w:t>
      </w:r>
    </w:p>
    <w:p w14:paraId="6338A85A" w14:textId="77777777" w:rsidR="00EB5FBC" w:rsidRDefault="00EB5FBC" w:rsidP="0014093E"/>
    <w:p w14:paraId="098CD9B9" w14:textId="0CCB02D7" w:rsidR="0014093E" w:rsidRPr="0014093E" w:rsidRDefault="0014093E" w:rsidP="0014093E">
      <w:r w:rsidRPr="0014093E">
        <w:t>The engine shall not restart processing from the beginning.</w:t>
      </w:r>
    </w:p>
    <w:p w14:paraId="7B893B50" w14:textId="77777777" w:rsidR="0014093E" w:rsidRPr="0014093E" w:rsidRDefault="0014093E" w:rsidP="0014093E">
      <w:r w:rsidRPr="0014093E">
        <w:t>Deployment shall continue from the step recorded by the State Engine.</w:t>
      </w:r>
    </w:p>
    <w:p w14:paraId="5AB5533D" w14:textId="77777777" w:rsidR="0014093E" w:rsidRPr="0014093E" w:rsidRDefault="0014093E" w:rsidP="0014093E">
      <w:r w:rsidRPr="0014093E">
        <w:pict w14:anchorId="216E3F00">
          <v:rect id="_x0000_i1247" style="width:0;height:1.5pt" o:hralign="center" o:hrstd="t" o:hr="t" fillcolor="#a0a0a0" stroked="f"/>
        </w:pict>
      </w:r>
    </w:p>
    <w:p w14:paraId="794729A4" w14:textId="2977376F" w:rsidR="0014093E" w:rsidRPr="0014093E" w:rsidRDefault="0014093E" w:rsidP="00EB5FBC">
      <w:pPr>
        <w:pStyle w:val="Heading2"/>
      </w:pPr>
      <w:r w:rsidRPr="0014093E">
        <w:t>State Engine Integration</w:t>
      </w:r>
    </w:p>
    <w:p w14:paraId="3A157AA8" w14:textId="77777777" w:rsidR="0014093E" w:rsidRPr="0014093E" w:rsidRDefault="0014093E" w:rsidP="0014093E">
      <w:r w:rsidRPr="0014093E">
        <w:t>The Installation Engine shall utilize the State Engine to support deployment continuation.</w:t>
      </w:r>
    </w:p>
    <w:p w14:paraId="7882E7BD" w14:textId="77777777" w:rsidR="00EB5FBC" w:rsidRDefault="00EB5FBC" w:rsidP="0014093E"/>
    <w:p w14:paraId="650F3F18" w14:textId="4EFA6F0B" w:rsidR="0014093E" w:rsidRPr="0014093E" w:rsidRDefault="0014093E" w:rsidP="0014093E">
      <w:r w:rsidRPr="0014093E">
        <w:t>State updates shall occur:</w:t>
      </w:r>
    </w:p>
    <w:p w14:paraId="14F4612D" w14:textId="77777777" w:rsidR="0014093E" w:rsidRPr="0014093E" w:rsidRDefault="0014093E">
      <w:pPr>
        <w:numPr>
          <w:ilvl w:val="0"/>
          <w:numId w:val="79"/>
        </w:numPr>
      </w:pPr>
      <w:r w:rsidRPr="0014093E">
        <w:t>Before command execution</w:t>
      </w:r>
    </w:p>
    <w:p w14:paraId="7E40AC92" w14:textId="77777777" w:rsidR="0014093E" w:rsidRPr="0014093E" w:rsidRDefault="0014093E">
      <w:pPr>
        <w:numPr>
          <w:ilvl w:val="0"/>
          <w:numId w:val="79"/>
        </w:numPr>
      </w:pPr>
      <w:r w:rsidRPr="0014093E">
        <w:t>After command completion</w:t>
      </w:r>
    </w:p>
    <w:p w14:paraId="12296A35" w14:textId="77777777" w:rsidR="0014093E" w:rsidRPr="0014093E" w:rsidRDefault="0014093E">
      <w:pPr>
        <w:numPr>
          <w:ilvl w:val="0"/>
          <w:numId w:val="79"/>
        </w:numPr>
      </w:pPr>
      <w:r w:rsidRPr="0014093E">
        <w:t>Prior to reboot</w:t>
      </w:r>
    </w:p>
    <w:p w14:paraId="59DC2ED2" w14:textId="77777777" w:rsidR="0014093E" w:rsidRPr="0014093E" w:rsidRDefault="0014093E">
      <w:pPr>
        <w:numPr>
          <w:ilvl w:val="0"/>
          <w:numId w:val="79"/>
        </w:numPr>
      </w:pPr>
      <w:r w:rsidRPr="0014093E">
        <w:t>After deployment resumption</w:t>
      </w:r>
    </w:p>
    <w:p w14:paraId="6EFD17A3" w14:textId="77777777" w:rsidR="0014093E" w:rsidRPr="0014093E" w:rsidRDefault="0014093E">
      <w:pPr>
        <w:numPr>
          <w:ilvl w:val="0"/>
          <w:numId w:val="79"/>
        </w:numPr>
      </w:pPr>
      <w:r w:rsidRPr="0014093E">
        <w:t>Upon deployment completion</w:t>
      </w:r>
    </w:p>
    <w:p w14:paraId="349B7C78" w14:textId="77777777" w:rsidR="00EB5FBC" w:rsidRDefault="00EB5FBC" w:rsidP="0014093E"/>
    <w:p w14:paraId="7E80B0E3" w14:textId="51012955" w:rsidR="0014093E" w:rsidRPr="0014093E" w:rsidRDefault="0014093E" w:rsidP="0014093E">
      <w:r w:rsidRPr="0014093E">
        <w:t>The Installation Engine shall treat the State Engine as the authoritative source for deployment continuation information.</w:t>
      </w:r>
    </w:p>
    <w:p w14:paraId="2A0EEB3A" w14:textId="77777777" w:rsidR="0014093E" w:rsidRPr="0014093E" w:rsidRDefault="0014093E" w:rsidP="0014093E">
      <w:r w:rsidRPr="0014093E">
        <w:pict w14:anchorId="1D73B1AD">
          <v:rect id="_x0000_i1248" style="width:0;height:1.5pt" o:hralign="center" o:hrstd="t" o:hr="t" fillcolor="#a0a0a0" stroked="f"/>
        </w:pict>
      </w:r>
    </w:p>
    <w:p w14:paraId="1962E62A" w14:textId="63373B69" w:rsidR="0014093E" w:rsidRPr="0014093E" w:rsidRDefault="0014093E" w:rsidP="00EB5FBC">
      <w:pPr>
        <w:pStyle w:val="Heading2"/>
      </w:pPr>
      <w:r w:rsidRPr="0014093E">
        <w:t>Logging Engine Integration</w:t>
      </w:r>
    </w:p>
    <w:p w14:paraId="0224A7C9" w14:textId="77777777" w:rsidR="0014093E" w:rsidRPr="0014093E" w:rsidRDefault="0014093E" w:rsidP="0014093E">
      <w:r w:rsidRPr="0014093E">
        <w:t>The Installation Engine shall generate deployment events consumed by the Logging Engine.</w:t>
      </w:r>
    </w:p>
    <w:p w14:paraId="7B771328" w14:textId="77777777" w:rsidR="00EB5FBC" w:rsidRDefault="00EB5FBC" w:rsidP="0014093E"/>
    <w:p w14:paraId="53458B48" w14:textId="5008C4EA" w:rsidR="0014093E" w:rsidRPr="0014093E" w:rsidRDefault="0014093E" w:rsidP="0014093E">
      <w:r w:rsidRPr="0014093E">
        <w:t>Examples include:</w:t>
      </w:r>
    </w:p>
    <w:p w14:paraId="068D04B1" w14:textId="1E10BAE7" w:rsidR="0014093E" w:rsidRPr="0014093E" w:rsidRDefault="0014093E">
      <w:pPr>
        <w:pStyle w:val="ListParagraph"/>
        <w:numPr>
          <w:ilvl w:val="0"/>
          <w:numId w:val="83"/>
        </w:numPr>
      </w:pPr>
      <w:r w:rsidRPr="0014093E">
        <w:t>Deployment Started</w:t>
      </w:r>
    </w:p>
    <w:p w14:paraId="0630AC9E" w14:textId="33FABABF" w:rsidR="0014093E" w:rsidRPr="0014093E" w:rsidRDefault="0014093E">
      <w:pPr>
        <w:pStyle w:val="ListParagraph"/>
        <w:numPr>
          <w:ilvl w:val="0"/>
          <w:numId w:val="83"/>
        </w:numPr>
      </w:pPr>
      <w:r w:rsidRPr="0014093E">
        <w:t>Application Started</w:t>
      </w:r>
    </w:p>
    <w:p w14:paraId="7CC70FD2" w14:textId="1514DB9C" w:rsidR="0014093E" w:rsidRPr="0014093E" w:rsidRDefault="0014093E">
      <w:pPr>
        <w:pStyle w:val="ListParagraph"/>
        <w:numPr>
          <w:ilvl w:val="0"/>
          <w:numId w:val="83"/>
        </w:numPr>
      </w:pPr>
      <w:r w:rsidRPr="0014093E">
        <w:t>Application Completed</w:t>
      </w:r>
    </w:p>
    <w:p w14:paraId="3158AAD6" w14:textId="0EF42B99" w:rsidR="0014093E" w:rsidRPr="0014093E" w:rsidRDefault="0014093E">
      <w:pPr>
        <w:pStyle w:val="ListParagraph"/>
        <w:numPr>
          <w:ilvl w:val="0"/>
          <w:numId w:val="83"/>
        </w:numPr>
      </w:pPr>
      <w:r w:rsidRPr="0014093E">
        <w:t>Application Failed</w:t>
      </w:r>
    </w:p>
    <w:p w14:paraId="2BD2A8B4" w14:textId="31A0B611" w:rsidR="0014093E" w:rsidRPr="0014093E" w:rsidRDefault="0014093E">
      <w:pPr>
        <w:pStyle w:val="ListParagraph"/>
        <w:numPr>
          <w:ilvl w:val="0"/>
          <w:numId w:val="83"/>
        </w:numPr>
      </w:pPr>
      <w:r w:rsidRPr="0014093E">
        <w:t>Reboot Required</w:t>
      </w:r>
    </w:p>
    <w:p w14:paraId="271C85D1" w14:textId="4C126F13" w:rsidR="0014093E" w:rsidRPr="0014093E" w:rsidRDefault="0014093E">
      <w:pPr>
        <w:pStyle w:val="ListParagraph"/>
        <w:numPr>
          <w:ilvl w:val="0"/>
          <w:numId w:val="83"/>
        </w:numPr>
      </w:pPr>
      <w:r w:rsidRPr="0014093E">
        <w:t>Deployment Resumed</w:t>
      </w:r>
    </w:p>
    <w:p w14:paraId="0C4664CB" w14:textId="77777777" w:rsidR="0014093E" w:rsidRPr="0014093E" w:rsidRDefault="0014093E">
      <w:pPr>
        <w:pStyle w:val="ListParagraph"/>
        <w:numPr>
          <w:ilvl w:val="0"/>
          <w:numId w:val="83"/>
        </w:numPr>
      </w:pPr>
      <w:r w:rsidRPr="0014093E">
        <w:t>Deployment Completed</w:t>
      </w:r>
    </w:p>
    <w:p w14:paraId="608D227C" w14:textId="77777777" w:rsidR="00EB5FBC" w:rsidRDefault="00EB5FBC" w:rsidP="0014093E"/>
    <w:p w14:paraId="1580D9C1" w14:textId="068612D5" w:rsidR="0014093E" w:rsidRPr="0014093E" w:rsidRDefault="0014093E" w:rsidP="0014093E">
      <w:r w:rsidRPr="0014093E">
        <w:t>All deployment actions shall be logged.</w:t>
      </w:r>
    </w:p>
    <w:p w14:paraId="0B2E8A8C" w14:textId="77777777" w:rsidR="0014093E" w:rsidRPr="0014093E" w:rsidRDefault="0014093E" w:rsidP="0014093E">
      <w:r w:rsidRPr="0014093E">
        <w:pict w14:anchorId="7A74090B">
          <v:rect id="_x0000_i1249" style="width:0;height:1.5pt" o:hralign="center" o:hrstd="t" o:hr="t" fillcolor="#a0a0a0" stroked="f"/>
        </w:pict>
      </w:r>
    </w:p>
    <w:p w14:paraId="1385D0A3" w14:textId="6791063C" w:rsidR="0014093E" w:rsidRPr="0014093E" w:rsidRDefault="0014093E" w:rsidP="00EB5FBC">
      <w:pPr>
        <w:pStyle w:val="Heading2"/>
      </w:pPr>
      <w:r w:rsidRPr="0014093E">
        <w:t>Exit Code Processing</w:t>
      </w:r>
    </w:p>
    <w:p w14:paraId="0FA1C466" w14:textId="77777777" w:rsidR="0014093E" w:rsidRPr="0014093E" w:rsidRDefault="0014093E" w:rsidP="0014093E">
      <w:r w:rsidRPr="0014093E">
        <w:t>The Installation Engine shall capture command execution results.</w:t>
      </w:r>
    </w:p>
    <w:p w14:paraId="79AB4C90" w14:textId="77777777" w:rsidR="00EB5FBC" w:rsidRDefault="00EB5FBC" w:rsidP="0014093E"/>
    <w:p w14:paraId="4BF845F6" w14:textId="02A7C7DE" w:rsidR="0014093E" w:rsidRPr="0014093E" w:rsidRDefault="0014093E" w:rsidP="0014093E">
      <w:r w:rsidRPr="0014093E">
        <w:t>For each deployment step the engine shall collect:</w:t>
      </w:r>
    </w:p>
    <w:p w14:paraId="0EA0BE18" w14:textId="77777777" w:rsidR="0014093E" w:rsidRPr="0014093E" w:rsidRDefault="0014093E">
      <w:pPr>
        <w:numPr>
          <w:ilvl w:val="0"/>
          <w:numId w:val="80"/>
        </w:numPr>
      </w:pPr>
      <w:r w:rsidRPr="0014093E">
        <w:t>Command executed</w:t>
      </w:r>
    </w:p>
    <w:p w14:paraId="47A95C62" w14:textId="77777777" w:rsidR="0014093E" w:rsidRPr="0014093E" w:rsidRDefault="0014093E">
      <w:pPr>
        <w:numPr>
          <w:ilvl w:val="0"/>
          <w:numId w:val="80"/>
        </w:numPr>
      </w:pPr>
      <w:r w:rsidRPr="0014093E">
        <w:t>Exit code</w:t>
      </w:r>
    </w:p>
    <w:p w14:paraId="474A083F" w14:textId="77777777" w:rsidR="0014093E" w:rsidRPr="0014093E" w:rsidRDefault="0014093E">
      <w:pPr>
        <w:numPr>
          <w:ilvl w:val="0"/>
          <w:numId w:val="80"/>
        </w:numPr>
      </w:pPr>
      <w:r w:rsidRPr="0014093E">
        <w:t>Execution time</w:t>
      </w:r>
    </w:p>
    <w:p w14:paraId="7E2B4142" w14:textId="77777777" w:rsidR="0014093E" w:rsidRPr="0014093E" w:rsidRDefault="0014093E">
      <w:pPr>
        <w:numPr>
          <w:ilvl w:val="0"/>
          <w:numId w:val="80"/>
        </w:numPr>
      </w:pPr>
      <w:r w:rsidRPr="0014093E">
        <w:t>Success status</w:t>
      </w:r>
    </w:p>
    <w:p w14:paraId="5C738227" w14:textId="77777777" w:rsidR="0014093E" w:rsidRPr="0014093E" w:rsidRDefault="0014093E">
      <w:pPr>
        <w:numPr>
          <w:ilvl w:val="0"/>
          <w:numId w:val="80"/>
        </w:numPr>
      </w:pPr>
      <w:r w:rsidRPr="0014093E">
        <w:t>Failure status</w:t>
      </w:r>
    </w:p>
    <w:p w14:paraId="4963164D" w14:textId="77777777" w:rsidR="00EB5FBC" w:rsidRDefault="00EB5FBC" w:rsidP="0014093E"/>
    <w:p w14:paraId="5654F1B3" w14:textId="3BA52401" w:rsidR="0014093E" w:rsidRPr="0014093E" w:rsidRDefault="0014093E" w:rsidP="0014093E">
      <w:r w:rsidRPr="0014093E">
        <w:t>Exit code handling rules shall be configurable.</w:t>
      </w:r>
    </w:p>
    <w:p w14:paraId="410962A4" w14:textId="77777777" w:rsidR="00EB5FBC" w:rsidRDefault="00EB5FBC" w:rsidP="0014093E"/>
    <w:p w14:paraId="13C95093" w14:textId="795B5CF0" w:rsidR="0014093E" w:rsidRPr="0014093E" w:rsidRDefault="0014093E" w:rsidP="0014093E">
      <w:r w:rsidRPr="0014093E">
        <w:lastRenderedPageBreak/>
        <w:t>Future enhancements may allow application-specific success code definitions.</w:t>
      </w:r>
    </w:p>
    <w:p w14:paraId="2D24C423" w14:textId="77777777" w:rsidR="0014093E" w:rsidRPr="0014093E" w:rsidRDefault="0014093E" w:rsidP="0014093E">
      <w:r w:rsidRPr="0014093E">
        <w:pict w14:anchorId="508BEAF9">
          <v:rect id="_x0000_i1250" style="width:0;height:1.5pt" o:hralign="center" o:hrstd="t" o:hr="t" fillcolor="#a0a0a0" stroked="f"/>
        </w:pict>
      </w:r>
    </w:p>
    <w:p w14:paraId="7685370C" w14:textId="1CA4A2E4" w:rsidR="0014093E" w:rsidRPr="0014093E" w:rsidRDefault="0014093E" w:rsidP="00EB5FBC">
      <w:pPr>
        <w:pStyle w:val="Heading2"/>
      </w:pPr>
      <w:r w:rsidRPr="0014093E">
        <w:t>Failure Handling</w:t>
      </w:r>
    </w:p>
    <w:p w14:paraId="6F9DBA5F" w14:textId="77777777" w:rsidR="0014093E" w:rsidRPr="0014093E" w:rsidRDefault="0014093E" w:rsidP="0014093E">
      <w:r w:rsidRPr="0014093E">
        <w:t>The Installation Engine shall support controlled deployment failures.</w:t>
      </w:r>
    </w:p>
    <w:p w14:paraId="238887F9" w14:textId="77777777" w:rsidR="00EB5FBC" w:rsidRDefault="00EB5FBC" w:rsidP="0014093E"/>
    <w:p w14:paraId="1103C7D3" w14:textId="606BD2F2" w:rsidR="0014093E" w:rsidRPr="0014093E" w:rsidRDefault="0014093E" w:rsidP="0014093E">
      <w:r w:rsidRPr="0014093E">
        <w:t>Potential failures include:</w:t>
      </w:r>
    </w:p>
    <w:p w14:paraId="5915A020" w14:textId="77777777" w:rsidR="0014093E" w:rsidRPr="0014093E" w:rsidRDefault="0014093E">
      <w:pPr>
        <w:numPr>
          <w:ilvl w:val="0"/>
          <w:numId w:val="81"/>
        </w:numPr>
      </w:pPr>
      <w:r w:rsidRPr="0014093E">
        <w:t>Missing executable</w:t>
      </w:r>
    </w:p>
    <w:p w14:paraId="2DACC77D" w14:textId="77777777" w:rsidR="0014093E" w:rsidRPr="0014093E" w:rsidRDefault="0014093E">
      <w:pPr>
        <w:numPr>
          <w:ilvl w:val="0"/>
          <w:numId w:val="81"/>
        </w:numPr>
      </w:pPr>
      <w:r w:rsidRPr="0014093E">
        <w:t>Missing package directory</w:t>
      </w:r>
    </w:p>
    <w:p w14:paraId="586DD469" w14:textId="77777777" w:rsidR="0014093E" w:rsidRPr="0014093E" w:rsidRDefault="0014093E">
      <w:pPr>
        <w:numPr>
          <w:ilvl w:val="0"/>
          <w:numId w:val="81"/>
        </w:numPr>
      </w:pPr>
      <w:r w:rsidRPr="0014093E">
        <w:t>Command execution failure</w:t>
      </w:r>
    </w:p>
    <w:p w14:paraId="087A9D5C" w14:textId="77777777" w:rsidR="0014093E" w:rsidRPr="0014093E" w:rsidRDefault="0014093E">
      <w:pPr>
        <w:numPr>
          <w:ilvl w:val="0"/>
          <w:numId w:val="81"/>
        </w:numPr>
      </w:pPr>
      <w:r w:rsidRPr="0014093E">
        <w:t>Application installation failure</w:t>
      </w:r>
    </w:p>
    <w:p w14:paraId="62F38466" w14:textId="77777777" w:rsidR="0014093E" w:rsidRPr="0014093E" w:rsidRDefault="0014093E">
      <w:pPr>
        <w:numPr>
          <w:ilvl w:val="0"/>
          <w:numId w:val="81"/>
        </w:numPr>
      </w:pPr>
      <w:r w:rsidRPr="0014093E">
        <w:t>Reboot failure</w:t>
      </w:r>
    </w:p>
    <w:p w14:paraId="332B1CD0" w14:textId="77777777" w:rsidR="0014093E" w:rsidRPr="0014093E" w:rsidRDefault="0014093E">
      <w:pPr>
        <w:numPr>
          <w:ilvl w:val="0"/>
          <w:numId w:val="81"/>
        </w:numPr>
      </w:pPr>
      <w:r w:rsidRPr="0014093E">
        <w:t>State load failure</w:t>
      </w:r>
    </w:p>
    <w:p w14:paraId="58CC5D65" w14:textId="77777777" w:rsidR="00EB5FBC" w:rsidRDefault="00EB5FBC" w:rsidP="0014093E"/>
    <w:p w14:paraId="17FD36A6" w14:textId="47D5312D" w:rsidR="0014093E" w:rsidRPr="0014093E" w:rsidRDefault="0014093E" w:rsidP="0014093E">
      <w:r w:rsidRPr="0014093E">
        <w:t>When a failure occurs:</w:t>
      </w:r>
    </w:p>
    <w:p w14:paraId="1F335618" w14:textId="77777777" w:rsidR="0014093E" w:rsidRPr="0014093E" w:rsidRDefault="0014093E" w:rsidP="0014093E">
      <w:r w:rsidRPr="0014093E">
        <w:t>Stop Processing</w:t>
      </w:r>
    </w:p>
    <w:p w14:paraId="0F7A98CF" w14:textId="77777777" w:rsidR="0014093E" w:rsidRPr="0014093E" w:rsidRDefault="0014093E" w:rsidP="0014093E">
      <w:r w:rsidRPr="0014093E">
        <w:t>↓</w:t>
      </w:r>
    </w:p>
    <w:p w14:paraId="6D44F89D" w14:textId="77777777" w:rsidR="0014093E" w:rsidRPr="0014093E" w:rsidRDefault="0014093E" w:rsidP="0014093E">
      <w:r w:rsidRPr="0014093E">
        <w:t>Record Failure</w:t>
      </w:r>
    </w:p>
    <w:p w14:paraId="0A02A0D1" w14:textId="77777777" w:rsidR="0014093E" w:rsidRPr="0014093E" w:rsidRDefault="0014093E" w:rsidP="0014093E">
      <w:r w:rsidRPr="0014093E">
        <w:t>↓</w:t>
      </w:r>
    </w:p>
    <w:p w14:paraId="21E0161E" w14:textId="77777777" w:rsidR="0014093E" w:rsidRPr="0014093E" w:rsidRDefault="0014093E" w:rsidP="0014093E">
      <w:r w:rsidRPr="0014093E">
        <w:t>Update State</w:t>
      </w:r>
    </w:p>
    <w:p w14:paraId="2CBD4C79" w14:textId="77777777" w:rsidR="0014093E" w:rsidRPr="0014093E" w:rsidRDefault="0014093E" w:rsidP="0014093E">
      <w:r w:rsidRPr="0014093E">
        <w:t>↓</w:t>
      </w:r>
    </w:p>
    <w:p w14:paraId="752B940C" w14:textId="77777777" w:rsidR="0014093E" w:rsidRPr="0014093E" w:rsidRDefault="0014093E" w:rsidP="0014093E">
      <w:r w:rsidRPr="0014093E">
        <w:t>Write Logs</w:t>
      </w:r>
    </w:p>
    <w:p w14:paraId="23DB8540" w14:textId="77777777" w:rsidR="0014093E" w:rsidRPr="0014093E" w:rsidRDefault="0014093E" w:rsidP="0014093E">
      <w:r w:rsidRPr="0014093E">
        <w:t>↓</w:t>
      </w:r>
    </w:p>
    <w:p w14:paraId="3793A983" w14:textId="77777777" w:rsidR="0014093E" w:rsidRPr="0014093E" w:rsidRDefault="0014093E" w:rsidP="0014093E">
      <w:r w:rsidRPr="0014093E">
        <w:t>Notify User</w:t>
      </w:r>
    </w:p>
    <w:p w14:paraId="3B81D9DF" w14:textId="77777777" w:rsidR="00EB5FBC" w:rsidRDefault="00EB5FBC" w:rsidP="0014093E"/>
    <w:p w14:paraId="07143FCC" w14:textId="39F9B42C" w:rsidR="0014093E" w:rsidRPr="0014093E" w:rsidRDefault="0014093E" w:rsidP="0014093E">
      <w:r w:rsidRPr="0014093E">
        <w:t>The deployment shall be placed into a Failed state.</w:t>
      </w:r>
    </w:p>
    <w:p w14:paraId="2EE03B8B" w14:textId="77777777" w:rsidR="0014093E" w:rsidRPr="0014093E" w:rsidRDefault="0014093E" w:rsidP="0014093E">
      <w:r w:rsidRPr="0014093E">
        <w:pict w14:anchorId="22C23597">
          <v:rect id="_x0000_i1251" style="width:0;height:1.5pt" o:hralign="center" o:hrstd="t" o:hr="t" fillcolor="#a0a0a0" stroked="f"/>
        </w:pict>
      </w:r>
    </w:p>
    <w:p w14:paraId="6B591371" w14:textId="69D8642E" w:rsidR="0014093E" w:rsidRPr="0014093E" w:rsidRDefault="0014093E" w:rsidP="00EB5FBC">
      <w:pPr>
        <w:pStyle w:val="Heading2"/>
      </w:pPr>
      <w:r w:rsidRPr="0014093E">
        <w:t>Deployment Completion</w:t>
      </w:r>
    </w:p>
    <w:p w14:paraId="534BCEFC" w14:textId="77777777" w:rsidR="0014093E" w:rsidRPr="0014093E" w:rsidRDefault="0014093E" w:rsidP="0014093E">
      <w:r w:rsidRPr="0014093E">
        <w:t>Upon successful completion of all deployment steps, the Installation Engine shall:</w:t>
      </w:r>
    </w:p>
    <w:p w14:paraId="1A3FF9A2" w14:textId="77777777" w:rsidR="00EB5FBC" w:rsidRDefault="00EB5FBC" w:rsidP="0014093E"/>
    <w:p w14:paraId="10646342" w14:textId="26C2CD05" w:rsidR="0014093E" w:rsidRPr="0014093E" w:rsidRDefault="0014093E" w:rsidP="0014093E">
      <w:r w:rsidRPr="0014093E">
        <w:t>Mark Deployment Complete</w:t>
      </w:r>
    </w:p>
    <w:p w14:paraId="7640A2FB" w14:textId="77777777" w:rsidR="0014093E" w:rsidRPr="0014093E" w:rsidRDefault="0014093E" w:rsidP="0014093E">
      <w:r w:rsidRPr="0014093E">
        <w:t>↓</w:t>
      </w:r>
    </w:p>
    <w:p w14:paraId="28B96661" w14:textId="77777777" w:rsidR="0014093E" w:rsidRPr="0014093E" w:rsidRDefault="0014093E" w:rsidP="0014093E">
      <w:r w:rsidRPr="0014093E">
        <w:t>Clear Deployment State</w:t>
      </w:r>
    </w:p>
    <w:p w14:paraId="6B995FFE" w14:textId="77777777" w:rsidR="0014093E" w:rsidRPr="0014093E" w:rsidRDefault="0014093E" w:rsidP="0014093E">
      <w:r w:rsidRPr="0014093E">
        <w:t>↓</w:t>
      </w:r>
    </w:p>
    <w:p w14:paraId="76047B6C" w14:textId="77777777" w:rsidR="0014093E" w:rsidRPr="0014093E" w:rsidRDefault="0014093E" w:rsidP="0014093E">
      <w:r w:rsidRPr="0014093E">
        <w:t>Write Completion Logs</w:t>
      </w:r>
    </w:p>
    <w:p w14:paraId="24FFCAA8" w14:textId="77777777" w:rsidR="0014093E" w:rsidRPr="0014093E" w:rsidRDefault="0014093E" w:rsidP="0014093E">
      <w:r w:rsidRPr="0014093E">
        <w:t>↓</w:t>
      </w:r>
    </w:p>
    <w:p w14:paraId="040E6295" w14:textId="77777777" w:rsidR="0014093E" w:rsidRPr="0014093E" w:rsidRDefault="0014093E" w:rsidP="0014093E">
      <w:r w:rsidRPr="0014093E">
        <w:t>Notify User</w:t>
      </w:r>
    </w:p>
    <w:p w14:paraId="194C249D" w14:textId="77777777" w:rsidR="00EB5FBC" w:rsidRDefault="00EB5FBC" w:rsidP="0014093E"/>
    <w:p w14:paraId="12D7C827" w14:textId="5AE83528" w:rsidR="0014093E" w:rsidRPr="0014093E" w:rsidRDefault="0014093E" w:rsidP="0014093E">
      <w:r w:rsidRPr="0014093E">
        <w:t>The deployment status shall be updated to:</w:t>
      </w:r>
    </w:p>
    <w:p w14:paraId="02E2FAC4" w14:textId="77777777" w:rsidR="0014093E" w:rsidRPr="0014093E" w:rsidRDefault="0014093E" w:rsidP="0014093E">
      <w:r w:rsidRPr="0014093E">
        <w:t>Completed</w:t>
      </w:r>
    </w:p>
    <w:p w14:paraId="137F48ED" w14:textId="77777777" w:rsidR="0014093E" w:rsidRPr="0014093E" w:rsidRDefault="0014093E" w:rsidP="0014093E">
      <w:r w:rsidRPr="0014093E">
        <w:pict w14:anchorId="0F8EA140">
          <v:rect id="_x0000_i1252" style="width:0;height:1.5pt" o:hralign="center" o:hrstd="t" o:hr="t" fillcolor="#a0a0a0" stroked="f"/>
        </w:pict>
      </w:r>
    </w:p>
    <w:p w14:paraId="151D5C0E" w14:textId="5FDEF28D" w:rsidR="0014093E" w:rsidRPr="0014093E" w:rsidRDefault="0014093E" w:rsidP="00AF1CC5">
      <w:pPr>
        <w:pStyle w:val="Heading2"/>
      </w:pPr>
      <w:r w:rsidRPr="0014093E">
        <w:t>Architectural Decision</w:t>
      </w:r>
    </w:p>
    <w:p w14:paraId="22614228" w14:textId="77777777" w:rsidR="0014093E" w:rsidRPr="0014093E" w:rsidRDefault="0014093E" w:rsidP="0014093E">
      <w:r w:rsidRPr="0014093E">
        <w:t>A primary architectural decision of PDD v2 is that the Installation Engine shall execute deployment manifests only.</w:t>
      </w:r>
    </w:p>
    <w:p w14:paraId="075A604C" w14:textId="77777777" w:rsidR="00AF1CC5" w:rsidRDefault="00AF1CC5" w:rsidP="0014093E"/>
    <w:p w14:paraId="0833AD6F" w14:textId="4B6546CF" w:rsidR="0014093E" w:rsidRPr="0014093E" w:rsidRDefault="0014093E" w:rsidP="0014093E">
      <w:r w:rsidRPr="0014093E">
        <w:lastRenderedPageBreak/>
        <w:t xml:space="preserve">The Installation Engine shall </w:t>
      </w:r>
      <w:r w:rsidRPr="00AF1CC5">
        <w:rPr>
          <w:b/>
          <w:bCs/>
        </w:rPr>
        <w:t>not</w:t>
      </w:r>
      <w:r w:rsidRPr="0014093E">
        <w:t>:</w:t>
      </w:r>
    </w:p>
    <w:p w14:paraId="419137F1" w14:textId="77777777" w:rsidR="0014093E" w:rsidRPr="0014093E" w:rsidRDefault="0014093E">
      <w:pPr>
        <w:numPr>
          <w:ilvl w:val="0"/>
          <w:numId w:val="82"/>
        </w:numPr>
      </w:pPr>
      <w:r w:rsidRPr="0014093E">
        <w:t>Read application catalogs</w:t>
      </w:r>
    </w:p>
    <w:p w14:paraId="7B1BF05D" w14:textId="77777777" w:rsidR="0014093E" w:rsidRPr="0014093E" w:rsidRDefault="0014093E">
      <w:pPr>
        <w:numPr>
          <w:ilvl w:val="0"/>
          <w:numId w:val="82"/>
        </w:numPr>
      </w:pPr>
      <w:r w:rsidRPr="0014093E">
        <w:t>Read modality definitions</w:t>
      </w:r>
    </w:p>
    <w:p w14:paraId="79E11B7D" w14:textId="77777777" w:rsidR="0014093E" w:rsidRPr="0014093E" w:rsidRDefault="0014093E">
      <w:pPr>
        <w:numPr>
          <w:ilvl w:val="0"/>
          <w:numId w:val="82"/>
        </w:numPr>
      </w:pPr>
      <w:r w:rsidRPr="0014093E">
        <w:t>Resolve toolbox mappings</w:t>
      </w:r>
    </w:p>
    <w:p w14:paraId="4BE8866B" w14:textId="77777777" w:rsidR="0014093E" w:rsidRPr="0014093E" w:rsidRDefault="0014093E">
      <w:pPr>
        <w:numPr>
          <w:ilvl w:val="0"/>
          <w:numId w:val="82"/>
        </w:numPr>
      </w:pPr>
      <w:r w:rsidRPr="0014093E">
        <w:t>Build execution commands</w:t>
      </w:r>
    </w:p>
    <w:p w14:paraId="27C1B9A1" w14:textId="77777777" w:rsidR="00AF1CC5" w:rsidRDefault="00AF1CC5" w:rsidP="0014093E"/>
    <w:p w14:paraId="32798206" w14:textId="312D0912" w:rsidR="0014093E" w:rsidRPr="0014093E" w:rsidRDefault="0014093E" w:rsidP="0014093E">
      <w:r w:rsidRPr="0014093E">
        <w:t>All deployment planning activities shall be completed by the Manifest Engine before installation execution begins.</w:t>
      </w:r>
    </w:p>
    <w:p w14:paraId="33C46FB2" w14:textId="77777777" w:rsidR="00AF1CC5" w:rsidRDefault="00AF1CC5" w:rsidP="0014093E"/>
    <w:p w14:paraId="7A7E0122" w14:textId="4DFB10E8" w:rsidR="0014093E" w:rsidRPr="0014093E" w:rsidRDefault="0014093E" w:rsidP="0014093E">
      <w:r w:rsidRPr="0014093E">
        <w:t>This decision creates a clear separation between:</w:t>
      </w:r>
    </w:p>
    <w:p w14:paraId="132FD77E" w14:textId="77777777" w:rsidR="0014093E" w:rsidRPr="0014093E" w:rsidRDefault="0014093E" w:rsidP="0014093E">
      <w:r w:rsidRPr="0014093E">
        <w:t>Deployment Planning</w:t>
      </w:r>
    </w:p>
    <w:p w14:paraId="2D6AA8D5" w14:textId="77777777" w:rsidR="0014093E" w:rsidRPr="0014093E" w:rsidRDefault="0014093E" w:rsidP="0014093E">
      <w:r w:rsidRPr="0014093E">
        <w:t>↓</w:t>
      </w:r>
    </w:p>
    <w:p w14:paraId="6FDBC5B9" w14:textId="77777777" w:rsidR="0014093E" w:rsidRPr="0014093E" w:rsidRDefault="0014093E" w:rsidP="0014093E">
      <w:r w:rsidRPr="0014093E">
        <w:t>Manifest Engine</w:t>
      </w:r>
    </w:p>
    <w:p w14:paraId="65D1F655" w14:textId="77777777" w:rsidR="00AF1CC5" w:rsidRDefault="00AF1CC5" w:rsidP="0014093E"/>
    <w:p w14:paraId="1131A8EE" w14:textId="5649BC84" w:rsidR="0014093E" w:rsidRPr="00AF1CC5" w:rsidRDefault="0014093E" w:rsidP="0014093E">
      <w:pPr>
        <w:rPr>
          <w:b/>
          <w:bCs/>
        </w:rPr>
      </w:pPr>
      <w:r w:rsidRPr="00AF1CC5">
        <w:rPr>
          <w:b/>
          <w:bCs/>
        </w:rPr>
        <w:t>and</w:t>
      </w:r>
    </w:p>
    <w:p w14:paraId="51E4067E" w14:textId="77777777" w:rsidR="00AF1CC5" w:rsidRDefault="00AF1CC5" w:rsidP="0014093E"/>
    <w:p w14:paraId="2B11144D" w14:textId="4F5A2FAE" w:rsidR="0014093E" w:rsidRPr="0014093E" w:rsidRDefault="0014093E" w:rsidP="0014093E">
      <w:r w:rsidRPr="0014093E">
        <w:t>Deployment Execution</w:t>
      </w:r>
    </w:p>
    <w:p w14:paraId="49448F9C" w14:textId="77777777" w:rsidR="0014093E" w:rsidRPr="0014093E" w:rsidRDefault="0014093E" w:rsidP="0014093E">
      <w:r w:rsidRPr="0014093E">
        <w:t>↓</w:t>
      </w:r>
    </w:p>
    <w:p w14:paraId="66463201" w14:textId="77777777" w:rsidR="0014093E" w:rsidRPr="0014093E" w:rsidRDefault="0014093E" w:rsidP="0014093E">
      <w:r w:rsidRPr="0014093E">
        <w:t>Installation Engine</w:t>
      </w:r>
    </w:p>
    <w:p w14:paraId="31A5EE0C" w14:textId="77777777" w:rsidR="00AF1CC5" w:rsidRDefault="00AF1CC5" w:rsidP="0014093E"/>
    <w:p w14:paraId="4EC5D12B" w14:textId="5205554B" w:rsidR="0014093E" w:rsidRPr="0014093E" w:rsidRDefault="0014093E" w:rsidP="0014093E">
      <w:r w:rsidRPr="0014093E">
        <w:t>which simplifies troubleshooting, improves maintainability, and preserves the deployment model observed in the current platform.</w:t>
      </w:r>
    </w:p>
    <w:p w14:paraId="70E41CD0" w14:textId="15F64354" w:rsidR="00EC7D04" w:rsidRPr="006172F0" w:rsidRDefault="00EC7D04" w:rsidP="006172F0"/>
    <w:p w14:paraId="0799075C" w14:textId="50F1CFC6" w:rsidR="00AD07B0" w:rsidRDefault="009D1164" w:rsidP="00AD07B0">
      <w:pPr>
        <w:pStyle w:val="Heading1"/>
      </w:pPr>
      <w:r w:rsidRPr="007C66F5">
        <w:t>State Engine</w:t>
      </w:r>
    </w:p>
    <w:p w14:paraId="0F66CCCB" w14:textId="77777777" w:rsidR="00526377" w:rsidRPr="00526377" w:rsidRDefault="00AA5ABA" w:rsidP="00526377">
      <w:r>
        <w:t xml:space="preserve">The </w:t>
      </w:r>
      <w:r w:rsidR="00526377" w:rsidRPr="00526377">
        <w:t>State Engine provides deployment persistence and continuation capabilities for PDD v2.</w:t>
      </w:r>
    </w:p>
    <w:p w14:paraId="75CB3154" w14:textId="77777777" w:rsidR="00526377" w:rsidRPr="00526377" w:rsidRDefault="00526377" w:rsidP="00526377">
      <w:r w:rsidRPr="00526377">
        <w:t>The primary purpose of the State Engine is to allow deployment processing to survive interruptions, system restarts, and reboot events while maintaining awareness of deployment progress.</w:t>
      </w:r>
    </w:p>
    <w:p w14:paraId="0F305C74" w14:textId="77777777" w:rsidR="00526377" w:rsidRPr="00526377" w:rsidRDefault="00526377" w:rsidP="00526377">
      <w:r w:rsidRPr="00526377">
        <w:t>The State Engine serves as the authoritative source for deployment execution status and recovery information.</w:t>
      </w:r>
    </w:p>
    <w:p w14:paraId="4D578836" w14:textId="77777777" w:rsidR="00526377" w:rsidRPr="00526377" w:rsidRDefault="00526377" w:rsidP="00526377">
      <w:r w:rsidRPr="00526377">
        <w:t>Without the State Engine, the Installation Engine would be unable to determine:</w:t>
      </w:r>
    </w:p>
    <w:p w14:paraId="321150B1" w14:textId="77777777" w:rsidR="00526377" w:rsidRPr="00526377" w:rsidRDefault="00526377">
      <w:pPr>
        <w:numPr>
          <w:ilvl w:val="0"/>
          <w:numId w:val="84"/>
        </w:numPr>
      </w:pPr>
      <w:r w:rsidRPr="00526377">
        <w:t>Which deployment is active</w:t>
      </w:r>
    </w:p>
    <w:p w14:paraId="5D515E4E" w14:textId="77777777" w:rsidR="00526377" w:rsidRPr="00526377" w:rsidRDefault="00526377">
      <w:pPr>
        <w:numPr>
          <w:ilvl w:val="0"/>
          <w:numId w:val="84"/>
        </w:numPr>
      </w:pPr>
      <w:r w:rsidRPr="00526377">
        <w:t>Which application is currently being processed</w:t>
      </w:r>
    </w:p>
    <w:p w14:paraId="159BC588" w14:textId="77777777" w:rsidR="00526377" w:rsidRPr="00526377" w:rsidRDefault="00526377">
      <w:pPr>
        <w:numPr>
          <w:ilvl w:val="0"/>
          <w:numId w:val="84"/>
        </w:numPr>
      </w:pPr>
      <w:r w:rsidRPr="00526377">
        <w:t>Which step was last completed</w:t>
      </w:r>
    </w:p>
    <w:p w14:paraId="13F5BB2A" w14:textId="77777777" w:rsidR="00526377" w:rsidRPr="00526377" w:rsidRDefault="00526377">
      <w:pPr>
        <w:numPr>
          <w:ilvl w:val="0"/>
          <w:numId w:val="84"/>
        </w:numPr>
      </w:pPr>
      <w:r w:rsidRPr="00526377">
        <w:t>Whether a reboot occurred</w:t>
      </w:r>
    </w:p>
    <w:p w14:paraId="5519FC0B" w14:textId="77777777" w:rsidR="00526377" w:rsidRPr="00526377" w:rsidRDefault="00526377">
      <w:pPr>
        <w:numPr>
          <w:ilvl w:val="0"/>
          <w:numId w:val="84"/>
        </w:numPr>
      </w:pPr>
      <w:r w:rsidRPr="00526377">
        <w:t>Whether deployment should resume</w:t>
      </w:r>
    </w:p>
    <w:p w14:paraId="60E71E44" w14:textId="77777777" w:rsidR="00526377" w:rsidRPr="00526377" w:rsidRDefault="00526377" w:rsidP="00526377">
      <w:r w:rsidRPr="00526377">
        <w:pict w14:anchorId="5507464D">
          <v:rect id="_x0000_i1399" style="width:0;height:1.5pt" o:hralign="center" o:hrstd="t" o:hr="t" fillcolor="#a0a0a0" stroked="f"/>
        </w:pict>
      </w:r>
    </w:p>
    <w:p w14:paraId="1D81029A" w14:textId="65C0DAA0" w:rsidR="00526377" w:rsidRPr="00526377" w:rsidRDefault="00526377" w:rsidP="00526377">
      <w:pPr>
        <w:pStyle w:val="Heading2"/>
      </w:pPr>
      <w:r w:rsidRPr="00526377">
        <w:t>Responsibilities</w:t>
      </w:r>
    </w:p>
    <w:p w14:paraId="794D96FF" w14:textId="77777777" w:rsidR="00526377" w:rsidRPr="00526377" w:rsidRDefault="00526377" w:rsidP="00526377">
      <w:r w:rsidRPr="00526377">
        <w:t>The State Engine shall:</w:t>
      </w:r>
    </w:p>
    <w:p w14:paraId="30A6B8A9" w14:textId="77777777" w:rsidR="00526377" w:rsidRPr="00526377" w:rsidRDefault="00526377">
      <w:pPr>
        <w:numPr>
          <w:ilvl w:val="0"/>
          <w:numId w:val="85"/>
        </w:numPr>
      </w:pPr>
      <w:r w:rsidRPr="00526377">
        <w:t>Create deployment state records</w:t>
      </w:r>
    </w:p>
    <w:p w14:paraId="07070756" w14:textId="77777777" w:rsidR="00526377" w:rsidRPr="00526377" w:rsidRDefault="00526377">
      <w:pPr>
        <w:numPr>
          <w:ilvl w:val="0"/>
          <w:numId w:val="85"/>
        </w:numPr>
      </w:pPr>
      <w:r w:rsidRPr="00526377">
        <w:t>Save deployment progress</w:t>
      </w:r>
    </w:p>
    <w:p w14:paraId="33B11CD9" w14:textId="77777777" w:rsidR="00526377" w:rsidRPr="00526377" w:rsidRDefault="00526377">
      <w:pPr>
        <w:numPr>
          <w:ilvl w:val="0"/>
          <w:numId w:val="85"/>
        </w:numPr>
      </w:pPr>
      <w:r w:rsidRPr="00526377">
        <w:t>Restore deployment progress</w:t>
      </w:r>
    </w:p>
    <w:p w14:paraId="2CAC89EC" w14:textId="77777777" w:rsidR="00526377" w:rsidRPr="00526377" w:rsidRDefault="00526377">
      <w:pPr>
        <w:numPr>
          <w:ilvl w:val="0"/>
          <w:numId w:val="85"/>
        </w:numPr>
      </w:pPr>
      <w:r w:rsidRPr="00526377">
        <w:t>Support deployment continuation</w:t>
      </w:r>
    </w:p>
    <w:p w14:paraId="7233FB72" w14:textId="77777777" w:rsidR="00526377" w:rsidRPr="00526377" w:rsidRDefault="00526377">
      <w:pPr>
        <w:numPr>
          <w:ilvl w:val="0"/>
          <w:numId w:val="85"/>
        </w:numPr>
      </w:pPr>
      <w:r w:rsidRPr="00526377">
        <w:t>Track deployment status</w:t>
      </w:r>
    </w:p>
    <w:p w14:paraId="4F424703" w14:textId="77777777" w:rsidR="00526377" w:rsidRPr="00526377" w:rsidRDefault="00526377">
      <w:pPr>
        <w:numPr>
          <w:ilvl w:val="0"/>
          <w:numId w:val="85"/>
        </w:numPr>
      </w:pPr>
      <w:r w:rsidRPr="00526377">
        <w:t>Track reboot requirements</w:t>
      </w:r>
    </w:p>
    <w:p w14:paraId="3CAB2F02" w14:textId="77777777" w:rsidR="00526377" w:rsidRPr="00526377" w:rsidRDefault="00526377">
      <w:pPr>
        <w:numPr>
          <w:ilvl w:val="0"/>
          <w:numId w:val="85"/>
        </w:numPr>
      </w:pPr>
      <w:r w:rsidRPr="00526377">
        <w:lastRenderedPageBreak/>
        <w:t>Track completed steps</w:t>
      </w:r>
    </w:p>
    <w:p w14:paraId="0E372F4E" w14:textId="77777777" w:rsidR="00526377" w:rsidRPr="00526377" w:rsidRDefault="00526377">
      <w:pPr>
        <w:numPr>
          <w:ilvl w:val="0"/>
          <w:numId w:val="85"/>
        </w:numPr>
      </w:pPr>
      <w:r w:rsidRPr="00526377">
        <w:t>Clear completed deployments</w:t>
      </w:r>
    </w:p>
    <w:p w14:paraId="2031D056" w14:textId="77777777" w:rsidR="00526377" w:rsidRDefault="00526377" w:rsidP="00526377"/>
    <w:p w14:paraId="761E7310" w14:textId="3BDCC9AD" w:rsidR="00526377" w:rsidRPr="00526377" w:rsidRDefault="00526377" w:rsidP="00526377">
      <w:r w:rsidRPr="00526377">
        <w:t xml:space="preserve">The State Engine shall </w:t>
      </w:r>
      <w:r w:rsidRPr="006946F4">
        <w:rPr>
          <w:b/>
          <w:bCs/>
        </w:rPr>
        <w:t>not</w:t>
      </w:r>
      <w:r w:rsidRPr="00526377">
        <w:t>:</w:t>
      </w:r>
    </w:p>
    <w:p w14:paraId="093121B4" w14:textId="77777777" w:rsidR="00526377" w:rsidRPr="00526377" w:rsidRDefault="00526377">
      <w:pPr>
        <w:numPr>
          <w:ilvl w:val="0"/>
          <w:numId w:val="86"/>
        </w:numPr>
      </w:pPr>
      <w:r w:rsidRPr="00526377">
        <w:t>Execute installations</w:t>
      </w:r>
    </w:p>
    <w:p w14:paraId="3CE6B7A7" w14:textId="77777777" w:rsidR="00526377" w:rsidRPr="00526377" w:rsidRDefault="00526377">
      <w:pPr>
        <w:numPr>
          <w:ilvl w:val="0"/>
          <w:numId w:val="86"/>
        </w:numPr>
      </w:pPr>
      <w:r w:rsidRPr="00526377">
        <w:t>Generate manifests</w:t>
      </w:r>
    </w:p>
    <w:p w14:paraId="7A206385" w14:textId="77777777" w:rsidR="00526377" w:rsidRPr="00526377" w:rsidRDefault="00526377">
      <w:pPr>
        <w:numPr>
          <w:ilvl w:val="0"/>
          <w:numId w:val="86"/>
        </w:numPr>
      </w:pPr>
      <w:r w:rsidRPr="00526377">
        <w:t>Load catalogs</w:t>
      </w:r>
    </w:p>
    <w:p w14:paraId="4796EE0F" w14:textId="77777777" w:rsidR="00526377" w:rsidRPr="00526377" w:rsidRDefault="00526377">
      <w:pPr>
        <w:numPr>
          <w:ilvl w:val="0"/>
          <w:numId w:val="86"/>
        </w:numPr>
      </w:pPr>
      <w:r w:rsidRPr="00526377">
        <w:t>Perform logging</w:t>
      </w:r>
    </w:p>
    <w:p w14:paraId="0437A253" w14:textId="77777777" w:rsidR="00526377" w:rsidRPr="00526377" w:rsidRDefault="00526377" w:rsidP="00526377">
      <w:r w:rsidRPr="00526377">
        <w:pict w14:anchorId="1320ED9D">
          <v:rect id="_x0000_i1400" style="width:0;height:1.5pt" o:hralign="center" o:hrstd="t" o:hr="t" fillcolor="#a0a0a0" stroked="f"/>
        </w:pict>
      </w:r>
    </w:p>
    <w:p w14:paraId="655AFAB4" w14:textId="27E4D710" w:rsidR="00526377" w:rsidRPr="00526377" w:rsidRDefault="00526377" w:rsidP="006946F4">
      <w:pPr>
        <w:pStyle w:val="Heading2"/>
      </w:pPr>
      <w:r w:rsidRPr="00526377">
        <w:t>Storage Location</w:t>
      </w:r>
    </w:p>
    <w:p w14:paraId="6E50C034" w14:textId="77777777" w:rsidR="00526377" w:rsidRPr="00526377" w:rsidRDefault="00526377" w:rsidP="00526377">
      <w:r w:rsidRPr="00526377">
        <w:t>Deployment state shall be stored locally on the workstation.</w:t>
      </w:r>
    </w:p>
    <w:p w14:paraId="38CE3D41" w14:textId="77777777" w:rsidR="006946F4" w:rsidRDefault="006946F4" w:rsidP="00526377"/>
    <w:p w14:paraId="2AEA6B8D" w14:textId="621E2069" w:rsidR="00526377" w:rsidRPr="00526377" w:rsidRDefault="00526377" w:rsidP="00526377">
      <w:r w:rsidRPr="00526377">
        <w:t>Proposed location:</w:t>
      </w:r>
    </w:p>
    <w:p w14:paraId="58D86039" w14:textId="77777777" w:rsidR="006946F4" w:rsidRDefault="006946F4" w:rsidP="00526377"/>
    <w:p w14:paraId="15CE167E" w14:textId="1AFF8D31" w:rsidR="00526377" w:rsidRPr="00526377" w:rsidRDefault="00526377" w:rsidP="00526377">
      <w:r w:rsidRPr="00526377">
        <w:t>C:\ProgramData\PDDv2\</w:t>
      </w:r>
    </w:p>
    <w:p w14:paraId="291C2A0B" w14:textId="77777777" w:rsidR="006946F4" w:rsidRDefault="006946F4" w:rsidP="00526377"/>
    <w:p w14:paraId="56E2B717" w14:textId="7073E4C4" w:rsidR="00526377" w:rsidRPr="00526377" w:rsidRDefault="00526377" w:rsidP="00526377">
      <w:r w:rsidRPr="00526377">
        <w:t>This location ensures deployment state remains available after:</w:t>
      </w:r>
    </w:p>
    <w:p w14:paraId="5296D521" w14:textId="77777777" w:rsidR="00526377" w:rsidRPr="00526377" w:rsidRDefault="00526377">
      <w:pPr>
        <w:numPr>
          <w:ilvl w:val="0"/>
          <w:numId w:val="87"/>
        </w:numPr>
      </w:pPr>
      <w:r w:rsidRPr="00526377">
        <w:t>Application restarts</w:t>
      </w:r>
    </w:p>
    <w:p w14:paraId="7F7B42C7" w14:textId="77777777" w:rsidR="00526377" w:rsidRPr="00526377" w:rsidRDefault="00526377">
      <w:pPr>
        <w:numPr>
          <w:ilvl w:val="0"/>
          <w:numId w:val="87"/>
        </w:numPr>
      </w:pPr>
      <w:r w:rsidRPr="00526377">
        <w:t>User logoff</w:t>
      </w:r>
    </w:p>
    <w:p w14:paraId="36BDCCCC" w14:textId="77777777" w:rsidR="00526377" w:rsidRPr="00526377" w:rsidRDefault="00526377">
      <w:pPr>
        <w:numPr>
          <w:ilvl w:val="0"/>
          <w:numId w:val="87"/>
        </w:numPr>
      </w:pPr>
      <w:r w:rsidRPr="00526377">
        <w:t>User logon</w:t>
      </w:r>
    </w:p>
    <w:p w14:paraId="2A66755E" w14:textId="77777777" w:rsidR="00526377" w:rsidRPr="00526377" w:rsidRDefault="00526377">
      <w:pPr>
        <w:numPr>
          <w:ilvl w:val="0"/>
          <w:numId w:val="87"/>
        </w:numPr>
      </w:pPr>
      <w:r w:rsidRPr="00526377">
        <w:t>Workstation reboot</w:t>
      </w:r>
    </w:p>
    <w:p w14:paraId="37B16706" w14:textId="77777777" w:rsidR="00526377" w:rsidRPr="00526377" w:rsidRDefault="00526377" w:rsidP="00526377">
      <w:r w:rsidRPr="00526377">
        <w:pict w14:anchorId="71485A40">
          <v:rect id="_x0000_i1401" style="width:0;height:1.5pt" o:hralign="center" o:hrstd="t" o:hr="t" fillcolor="#a0a0a0" stroked="f"/>
        </w:pict>
      </w:r>
    </w:p>
    <w:p w14:paraId="2BCA1CC9" w14:textId="341895F6" w:rsidR="00526377" w:rsidRPr="00526377" w:rsidRDefault="00526377" w:rsidP="006946F4">
      <w:pPr>
        <w:pStyle w:val="Heading2"/>
      </w:pPr>
      <w:r w:rsidRPr="00526377">
        <w:t>State File Format</w:t>
      </w:r>
    </w:p>
    <w:p w14:paraId="03BF0910" w14:textId="77777777" w:rsidR="00526377" w:rsidRPr="00526377" w:rsidRDefault="00526377" w:rsidP="00526377">
      <w:r w:rsidRPr="00526377">
        <w:t>Deployment state shall be stored using JSON.</w:t>
      </w:r>
    </w:p>
    <w:p w14:paraId="49E10564" w14:textId="77777777" w:rsidR="006946F4" w:rsidRDefault="006946F4" w:rsidP="00526377"/>
    <w:p w14:paraId="52CB6D93" w14:textId="30871944" w:rsidR="00526377" w:rsidRPr="00526377" w:rsidRDefault="00526377" w:rsidP="00526377">
      <w:r w:rsidRPr="00526377">
        <w:t>Example:</w:t>
      </w:r>
    </w:p>
    <w:p w14:paraId="6137742C" w14:textId="77777777" w:rsidR="00526377" w:rsidRPr="00526377" w:rsidRDefault="00526377" w:rsidP="00526377">
      <w:r w:rsidRPr="00526377">
        <w:t>JSON</w:t>
      </w:r>
    </w:p>
    <w:p w14:paraId="277098AC" w14:textId="77777777" w:rsidR="00526377" w:rsidRPr="00526377" w:rsidRDefault="00526377" w:rsidP="00526377">
      <w:r w:rsidRPr="00526377">
        <w:t>{</w:t>
      </w:r>
    </w:p>
    <w:p w14:paraId="259DCC69" w14:textId="77777777" w:rsidR="00526377" w:rsidRPr="00526377" w:rsidRDefault="00526377" w:rsidP="00526377">
      <w:r w:rsidRPr="00526377">
        <w:t>"DeploymentId": "GUID",</w:t>
      </w:r>
    </w:p>
    <w:p w14:paraId="31B7AE63" w14:textId="77777777" w:rsidR="00526377" w:rsidRPr="00526377" w:rsidRDefault="00526377" w:rsidP="00526377">
      <w:r w:rsidRPr="00526377">
        <w:t>"ManifestPath": "\\\\usdbtlbca1ms1it\\pdd$\\Config\\DXC-RIVER2\\YY001.ini",</w:t>
      </w:r>
    </w:p>
    <w:p w14:paraId="6EA9E86D" w14:textId="77777777" w:rsidR="00526377" w:rsidRPr="00526377" w:rsidRDefault="00526377" w:rsidP="00526377">
      <w:r w:rsidRPr="00526377">
        <w:t>"CurrentStep": 12,</w:t>
      </w:r>
    </w:p>
    <w:p w14:paraId="07467CFC" w14:textId="77777777" w:rsidR="00526377" w:rsidRPr="00526377" w:rsidRDefault="00526377" w:rsidP="00526377">
      <w:r w:rsidRPr="00526377">
        <w:t>"CurrentApplication": "Google Chrome",</w:t>
      </w:r>
    </w:p>
    <w:p w14:paraId="36358BDD" w14:textId="77777777" w:rsidR="00526377" w:rsidRPr="00526377" w:rsidRDefault="00526377" w:rsidP="00526377">
      <w:r w:rsidRPr="00526377">
        <w:t>"Status": "Running",</w:t>
      </w:r>
    </w:p>
    <w:p w14:paraId="3F437F97" w14:textId="77777777" w:rsidR="00526377" w:rsidRPr="00526377" w:rsidRDefault="00526377" w:rsidP="00526377">
      <w:r w:rsidRPr="00526377">
        <w:t>"PendingReboot": false,</w:t>
      </w:r>
    </w:p>
    <w:p w14:paraId="1B82A9B0" w14:textId="77777777" w:rsidR="00526377" w:rsidRPr="00526377" w:rsidRDefault="00526377" w:rsidP="00526377">
      <w:r w:rsidRPr="00526377">
        <w:t>"StartTime": "2026-08-01T12:00:00",</w:t>
      </w:r>
    </w:p>
    <w:p w14:paraId="7EB472A4" w14:textId="77777777" w:rsidR="00526377" w:rsidRPr="00526377" w:rsidRDefault="00526377" w:rsidP="00526377">
      <w:r w:rsidRPr="00526377">
        <w:t>"LastUpdated": "2026-08-01T12:30:00"</w:t>
      </w:r>
    </w:p>
    <w:p w14:paraId="6B9EF623" w14:textId="77777777" w:rsidR="00526377" w:rsidRPr="00526377" w:rsidRDefault="00526377" w:rsidP="00526377">
      <w:r w:rsidRPr="00526377">
        <w:t>}</w:t>
      </w:r>
    </w:p>
    <w:p w14:paraId="3A6A6079" w14:textId="77777777" w:rsidR="006946F4" w:rsidRDefault="006946F4" w:rsidP="00526377"/>
    <w:p w14:paraId="07332602" w14:textId="2CBF1A8D" w:rsidR="00526377" w:rsidRPr="00526377" w:rsidRDefault="00526377" w:rsidP="00526377">
      <w:r w:rsidRPr="00526377">
        <w:t>The exact structure may evolve during implementation.</w:t>
      </w:r>
    </w:p>
    <w:p w14:paraId="1FB9E170" w14:textId="3EAE0D33" w:rsidR="00526377" w:rsidRPr="00526377" w:rsidRDefault="00526377" w:rsidP="008D7F1A">
      <w:pPr>
        <w:pStyle w:val="Heading2"/>
      </w:pPr>
      <w:r w:rsidRPr="00526377">
        <w:t>Deployment States</w:t>
      </w:r>
    </w:p>
    <w:p w14:paraId="390A4647" w14:textId="77777777" w:rsidR="00526377" w:rsidRPr="00526377" w:rsidRDefault="00526377" w:rsidP="00526377">
      <w:r w:rsidRPr="00526377">
        <w:t>The State Engine shall support the following deployment states.</w:t>
      </w:r>
    </w:p>
    <w:p w14:paraId="6A96C914" w14:textId="77777777" w:rsidR="008D7F1A" w:rsidRDefault="008D7F1A" w:rsidP="008D7F1A">
      <w:pPr>
        <w:rPr>
          <w:b/>
          <w:bCs/>
        </w:rPr>
      </w:pPr>
    </w:p>
    <w:p w14:paraId="5A36DB4C" w14:textId="121FD764" w:rsidR="00526377" w:rsidRPr="00526377" w:rsidRDefault="00526377" w:rsidP="008D7F1A">
      <w:pPr>
        <w:rPr>
          <w:b/>
          <w:bCs/>
        </w:rPr>
      </w:pPr>
      <w:r w:rsidRPr="00526377">
        <w:rPr>
          <w:b/>
          <w:bCs/>
        </w:rPr>
        <w:t>Created</w:t>
      </w:r>
    </w:p>
    <w:p w14:paraId="46D1FCE8" w14:textId="3D7EECF6" w:rsidR="00526377" w:rsidRPr="00526377" w:rsidRDefault="00526377">
      <w:pPr>
        <w:pStyle w:val="ListParagraph"/>
        <w:numPr>
          <w:ilvl w:val="0"/>
          <w:numId w:val="90"/>
        </w:numPr>
      </w:pPr>
      <w:r w:rsidRPr="00526377">
        <w:t>Deployment created</w:t>
      </w:r>
    </w:p>
    <w:p w14:paraId="00E01991" w14:textId="77777777" w:rsidR="00526377" w:rsidRPr="00526377" w:rsidRDefault="00526377">
      <w:pPr>
        <w:pStyle w:val="ListParagraph"/>
        <w:numPr>
          <w:ilvl w:val="0"/>
          <w:numId w:val="90"/>
        </w:numPr>
      </w:pPr>
      <w:r w:rsidRPr="00526377">
        <w:lastRenderedPageBreak/>
        <w:t>Manifest generated</w:t>
      </w:r>
    </w:p>
    <w:p w14:paraId="30417584" w14:textId="77777777" w:rsidR="00526377" w:rsidRPr="00526377" w:rsidRDefault="00526377">
      <w:pPr>
        <w:pStyle w:val="ListParagraph"/>
        <w:numPr>
          <w:ilvl w:val="0"/>
          <w:numId w:val="90"/>
        </w:numPr>
      </w:pPr>
      <w:r w:rsidRPr="00526377">
        <w:t>Not yet started</w:t>
      </w:r>
    </w:p>
    <w:p w14:paraId="05BF2C6B" w14:textId="77777777" w:rsidR="008D7F1A" w:rsidRDefault="008D7F1A" w:rsidP="008D7F1A"/>
    <w:p w14:paraId="0C887AA6" w14:textId="4E1E9176" w:rsidR="00526377" w:rsidRPr="00526377" w:rsidRDefault="00526377" w:rsidP="008D7F1A">
      <w:pPr>
        <w:rPr>
          <w:b/>
          <w:bCs/>
        </w:rPr>
      </w:pPr>
      <w:r w:rsidRPr="00526377">
        <w:rPr>
          <w:b/>
          <w:bCs/>
        </w:rPr>
        <w:t>Running</w:t>
      </w:r>
    </w:p>
    <w:p w14:paraId="2A86BF36" w14:textId="77777777" w:rsidR="00526377" w:rsidRPr="00526377" w:rsidRDefault="00526377">
      <w:pPr>
        <w:pStyle w:val="ListParagraph"/>
        <w:numPr>
          <w:ilvl w:val="0"/>
          <w:numId w:val="93"/>
        </w:numPr>
      </w:pPr>
      <w:r w:rsidRPr="00526377">
        <w:t>Deployment currently executing</w:t>
      </w:r>
    </w:p>
    <w:p w14:paraId="346762C3" w14:textId="77777777" w:rsidR="008D7F1A" w:rsidRDefault="008D7F1A" w:rsidP="008D7F1A"/>
    <w:p w14:paraId="7E8F21E8" w14:textId="6EAE6BB8" w:rsidR="00526377" w:rsidRPr="00526377" w:rsidRDefault="00526377" w:rsidP="008D7F1A">
      <w:pPr>
        <w:rPr>
          <w:b/>
          <w:bCs/>
        </w:rPr>
      </w:pPr>
      <w:r w:rsidRPr="00526377">
        <w:rPr>
          <w:b/>
          <w:bCs/>
        </w:rPr>
        <w:t>RebootPending</w:t>
      </w:r>
    </w:p>
    <w:p w14:paraId="39E27425" w14:textId="77777777" w:rsidR="00526377" w:rsidRPr="00D8390D" w:rsidRDefault="00526377">
      <w:pPr>
        <w:pStyle w:val="ListParagraph"/>
        <w:numPr>
          <w:ilvl w:val="0"/>
          <w:numId w:val="92"/>
        </w:numPr>
      </w:pPr>
      <w:r w:rsidRPr="00D8390D">
        <w:t>Deployment paused awaiting reboot</w:t>
      </w:r>
    </w:p>
    <w:p w14:paraId="3F8E7B1F" w14:textId="77777777" w:rsidR="00526377" w:rsidRPr="00526377" w:rsidRDefault="00526377" w:rsidP="00526377"/>
    <w:p w14:paraId="0636F3B0" w14:textId="77777777" w:rsidR="00526377" w:rsidRPr="00526377" w:rsidRDefault="00526377" w:rsidP="008D7F1A">
      <w:pPr>
        <w:rPr>
          <w:b/>
          <w:bCs/>
        </w:rPr>
      </w:pPr>
      <w:r w:rsidRPr="00526377">
        <w:rPr>
          <w:b/>
          <w:bCs/>
        </w:rPr>
        <w:t>Resuming</w:t>
      </w:r>
    </w:p>
    <w:p w14:paraId="04928759" w14:textId="77777777" w:rsidR="00526377" w:rsidRPr="00526377" w:rsidRDefault="00526377">
      <w:pPr>
        <w:pStyle w:val="ListParagraph"/>
        <w:numPr>
          <w:ilvl w:val="0"/>
          <w:numId w:val="91"/>
        </w:numPr>
      </w:pPr>
      <w:r w:rsidRPr="00526377">
        <w:t>Deployment restarted after interruption</w:t>
      </w:r>
    </w:p>
    <w:p w14:paraId="045F1317" w14:textId="77777777" w:rsidR="00526377" w:rsidRPr="00526377" w:rsidRDefault="00526377">
      <w:pPr>
        <w:pStyle w:val="ListParagraph"/>
        <w:numPr>
          <w:ilvl w:val="0"/>
          <w:numId w:val="91"/>
        </w:numPr>
      </w:pPr>
      <w:r w:rsidRPr="00526377">
        <w:t>Preparing to continue processing</w:t>
      </w:r>
    </w:p>
    <w:p w14:paraId="218583B3" w14:textId="77777777" w:rsidR="00D8390D" w:rsidRDefault="00D8390D" w:rsidP="00D8390D"/>
    <w:p w14:paraId="44403B35" w14:textId="05AEE4A0" w:rsidR="00526377" w:rsidRPr="00526377" w:rsidRDefault="00526377" w:rsidP="00D8390D">
      <w:pPr>
        <w:rPr>
          <w:b/>
          <w:bCs/>
        </w:rPr>
      </w:pPr>
      <w:r w:rsidRPr="00526377">
        <w:rPr>
          <w:b/>
          <w:bCs/>
        </w:rPr>
        <w:t>Failed</w:t>
      </w:r>
    </w:p>
    <w:p w14:paraId="0EB1FCE9" w14:textId="77777777" w:rsidR="00526377" w:rsidRPr="00526377" w:rsidRDefault="00526377">
      <w:pPr>
        <w:pStyle w:val="ListParagraph"/>
        <w:numPr>
          <w:ilvl w:val="0"/>
          <w:numId w:val="94"/>
        </w:numPr>
      </w:pPr>
      <w:r w:rsidRPr="00526377">
        <w:t>Deployment terminated because of error</w:t>
      </w:r>
    </w:p>
    <w:p w14:paraId="4CE14879" w14:textId="77777777" w:rsidR="00D8390D" w:rsidRDefault="00D8390D" w:rsidP="00D8390D"/>
    <w:p w14:paraId="7FD8DA98" w14:textId="072FB938" w:rsidR="00526377" w:rsidRPr="00526377" w:rsidRDefault="00526377" w:rsidP="00D8390D">
      <w:pPr>
        <w:rPr>
          <w:b/>
          <w:bCs/>
        </w:rPr>
      </w:pPr>
      <w:r w:rsidRPr="00526377">
        <w:rPr>
          <w:b/>
          <w:bCs/>
        </w:rPr>
        <w:t>Completed</w:t>
      </w:r>
    </w:p>
    <w:p w14:paraId="65BEE2B5" w14:textId="77777777" w:rsidR="00526377" w:rsidRDefault="00526377">
      <w:pPr>
        <w:pStyle w:val="ListParagraph"/>
        <w:numPr>
          <w:ilvl w:val="0"/>
          <w:numId w:val="94"/>
        </w:numPr>
      </w:pPr>
      <w:r w:rsidRPr="00526377">
        <w:t>Deployment finished successfully</w:t>
      </w:r>
    </w:p>
    <w:p w14:paraId="79B1ED28" w14:textId="77777777" w:rsidR="00B57FCD" w:rsidRPr="00526377" w:rsidRDefault="00B57FCD" w:rsidP="00526377"/>
    <w:p w14:paraId="28ED1A57" w14:textId="0C8336C8" w:rsidR="00526377" w:rsidRPr="00526377" w:rsidRDefault="00526377" w:rsidP="00B57FCD">
      <w:pPr>
        <w:pStyle w:val="Heading2"/>
      </w:pPr>
      <w:r w:rsidRPr="00526377">
        <w:t>State Management Workflow</w:t>
      </w:r>
    </w:p>
    <w:p w14:paraId="2B184E41" w14:textId="77777777" w:rsidR="00526377" w:rsidRPr="00526377" w:rsidRDefault="00526377" w:rsidP="00526377">
      <w:r w:rsidRPr="00526377">
        <w:t>The State Engine shall participate throughout deployment execution.</w:t>
      </w:r>
    </w:p>
    <w:p w14:paraId="4248DD0E" w14:textId="77777777" w:rsidR="00B57FCD" w:rsidRDefault="00B57FCD" w:rsidP="00526377"/>
    <w:p w14:paraId="42AB17E1" w14:textId="5EAA31E4" w:rsidR="00526377" w:rsidRPr="00526377" w:rsidRDefault="00526377" w:rsidP="00526377">
      <w:r w:rsidRPr="00526377">
        <w:t>Generate Manifest</w:t>
      </w:r>
    </w:p>
    <w:p w14:paraId="38BFE35D" w14:textId="77777777" w:rsidR="00526377" w:rsidRPr="00526377" w:rsidRDefault="00526377" w:rsidP="00526377">
      <w:r w:rsidRPr="00526377">
        <w:t>↓</w:t>
      </w:r>
    </w:p>
    <w:p w14:paraId="34822B58" w14:textId="77777777" w:rsidR="00526377" w:rsidRPr="00526377" w:rsidRDefault="00526377" w:rsidP="00526377">
      <w:r w:rsidRPr="00526377">
        <w:t>Create Deployment State</w:t>
      </w:r>
    </w:p>
    <w:p w14:paraId="00C5B088" w14:textId="77777777" w:rsidR="00526377" w:rsidRPr="00526377" w:rsidRDefault="00526377" w:rsidP="00526377">
      <w:r w:rsidRPr="00526377">
        <w:t>↓</w:t>
      </w:r>
    </w:p>
    <w:p w14:paraId="3B11F18D" w14:textId="77777777" w:rsidR="00526377" w:rsidRPr="00526377" w:rsidRDefault="00526377" w:rsidP="00526377">
      <w:r w:rsidRPr="00526377">
        <w:t>Begin Installation</w:t>
      </w:r>
    </w:p>
    <w:p w14:paraId="3A6C8524" w14:textId="77777777" w:rsidR="00526377" w:rsidRPr="00526377" w:rsidRDefault="00526377" w:rsidP="00526377">
      <w:r w:rsidRPr="00526377">
        <w:t>↓</w:t>
      </w:r>
    </w:p>
    <w:p w14:paraId="703C8FFD" w14:textId="77777777" w:rsidR="00526377" w:rsidRPr="00526377" w:rsidRDefault="00526377" w:rsidP="00526377">
      <w:r w:rsidRPr="00526377">
        <w:t>Update State After Step</w:t>
      </w:r>
    </w:p>
    <w:p w14:paraId="5E6CDBE9" w14:textId="77777777" w:rsidR="00526377" w:rsidRPr="00526377" w:rsidRDefault="00526377" w:rsidP="00526377">
      <w:r w:rsidRPr="00526377">
        <w:t>↓</w:t>
      </w:r>
    </w:p>
    <w:p w14:paraId="113D755B" w14:textId="77777777" w:rsidR="00526377" w:rsidRPr="00526377" w:rsidRDefault="00526377" w:rsidP="00526377">
      <w:r w:rsidRPr="00526377">
        <w:t>Reboot Required</w:t>
      </w:r>
    </w:p>
    <w:p w14:paraId="7DCBD343" w14:textId="77777777" w:rsidR="00526377" w:rsidRPr="00526377" w:rsidRDefault="00526377" w:rsidP="00526377">
      <w:r w:rsidRPr="00526377">
        <w:t>↓</w:t>
      </w:r>
    </w:p>
    <w:p w14:paraId="0F749BD1" w14:textId="77777777" w:rsidR="00526377" w:rsidRPr="00526377" w:rsidRDefault="00526377" w:rsidP="00526377">
      <w:r w:rsidRPr="00526377">
        <w:t>Save State</w:t>
      </w:r>
    </w:p>
    <w:p w14:paraId="078A58C0" w14:textId="77777777" w:rsidR="00526377" w:rsidRPr="00526377" w:rsidRDefault="00526377" w:rsidP="00526377">
      <w:r w:rsidRPr="00526377">
        <w:t>↓</w:t>
      </w:r>
    </w:p>
    <w:p w14:paraId="617B7D96" w14:textId="77777777" w:rsidR="00526377" w:rsidRPr="00526377" w:rsidRDefault="00526377" w:rsidP="00526377">
      <w:r w:rsidRPr="00526377">
        <w:t>System Reboot</w:t>
      </w:r>
    </w:p>
    <w:p w14:paraId="598DDA67" w14:textId="77777777" w:rsidR="00526377" w:rsidRPr="00526377" w:rsidRDefault="00526377" w:rsidP="00526377">
      <w:r w:rsidRPr="00526377">
        <w:t>↓</w:t>
      </w:r>
    </w:p>
    <w:p w14:paraId="32008560" w14:textId="77777777" w:rsidR="00526377" w:rsidRPr="00526377" w:rsidRDefault="00526377" w:rsidP="00526377">
      <w:r w:rsidRPr="00526377">
        <w:t>Load State</w:t>
      </w:r>
    </w:p>
    <w:p w14:paraId="59097330" w14:textId="77777777" w:rsidR="00526377" w:rsidRPr="00526377" w:rsidRDefault="00526377" w:rsidP="00526377">
      <w:r w:rsidRPr="00526377">
        <w:t>↓</w:t>
      </w:r>
    </w:p>
    <w:p w14:paraId="5A94E4EF" w14:textId="77777777" w:rsidR="00526377" w:rsidRPr="00526377" w:rsidRDefault="00526377" w:rsidP="00526377">
      <w:r w:rsidRPr="00526377">
        <w:t>Resume Deployment</w:t>
      </w:r>
    </w:p>
    <w:p w14:paraId="1D1F7F44" w14:textId="77777777" w:rsidR="00526377" w:rsidRPr="00526377" w:rsidRDefault="00526377" w:rsidP="00526377">
      <w:r w:rsidRPr="00526377">
        <w:t>↓</w:t>
      </w:r>
    </w:p>
    <w:p w14:paraId="5C621065" w14:textId="77777777" w:rsidR="00526377" w:rsidRPr="00526377" w:rsidRDefault="00526377" w:rsidP="00526377">
      <w:r w:rsidRPr="00526377">
        <w:t>Deployment Complete</w:t>
      </w:r>
    </w:p>
    <w:p w14:paraId="391BD17A" w14:textId="77777777" w:rsidR="00526377" w:rsidRPr="00526377" w:rsidRDefault="00526377" w:rsidP="00526377">
      <w:r w:rsidRPr="00526377">
        <w:t>↓</w:t>
      </w:r>
    </w:p>
    <w:p w14:paraId="7B40068A" w14:textId="77777777" w:rsidR="00526377" w:rsidRDefault="00526377" w:rsidP="00526377">
      <w:r w:rsidRPr="00526377">
        <w:t>Clear State</w:t>
      </w:r>
    </w:p>
    <w:p w14:paraId="53CA073B" w14:textId="77777777" w:rsidR="00B57FCD" w:rsidRPr="00526377" w:rsidRDefault="00B57FCD" w:rsidP="00526377"/>
    <w:p w14:paraId="39CB67F4" w14:textId="66FB3A3D" w:rsidR="00526377" w:rsidRPr="00526377" w:rsidRDefault="00526377" w:rsidP="00B57FCD">
      <w:pPr>
        <w:pStyle w:val="Heading2"/>
      </w:pPr>
      <w:r w:rsidRPr="00526377">
        <w:lastRenderedPageBreak/>
        <w:t>Integration With Installation Engine</w:t>
      </w:r>
    </w:p>
    <w:p w14:paraId="4B5FD8C7" w14:textId="77777777" w:rsidR="00526377" w:rsidRPr="00526377" w:rsidRDefault="00526377" w:rsidP="00526377">
      <w:r w:rsidRPr="00526377">
        <w:t>The Installation Engine shall update the State Engine at key processing points.</w:t>
      </w:r>
    </w:p>
    <w:p w14:paraId="493FB32F" w14:textId="77777777" w:rsidR="00B57FCD" w:rsidRDefault="00B57FCD" w:rsidP="00B57FCD">
      <w:pPr>
        <w:rPr>
          <w:b/>
          <w:bCs/>
        </w:rPr>
      </w:pPr>
    </w:p>
    <w:p w14:paraId="370C1BAA" w14:textId="5634F8F5" w:rsidR="00526377" w:rsidRPr="00526377" w:rsidRDefault="00526377" w:rsidP="00B57FCD">
      <w:pPr>
        <w:rPr>
          <w:b/>
          <w:bCs/>
        </w:rPr>
      </w:pPr>
      <w:r w:rsidRPr="00526377">
        <w:rPr>
          <w:b/>
          <w:bCs/>
        </w:rPr>
        <w:t>Before Step Execution</w:t>
      </w:r>
    </w:p>
    <w:p w14:paraId="668E2CA3" w14:textId="77777777" w:rsidR="00526377" w:rsidRPr="00526377" w:rsidRDefault="00526377" w:rsidP="00526377">
      <w:r w:rsidRPr="00526377">
        <w:t>Record:</w:t>
      </w:r>
    </w:p>
    <w:p w14:paraId="50FB195A" w14:textId="77777777" w:rsidR="00526377" w:rsidRPr="00526377" w:rsidRDefault="00526377">
      <w:pPr>
        <w:pStyle w:val="ListParagraph"/>
        <w:numPr>
          <w:ilvl w:val="0"/>
          <w:numId w:val="94"/>
        </w:numPr>
      </w:pPr>
      <w:r w:rsidRPr="00526377">
        <w:t>Current Step</w:t>
      </w:r>
    </w:p>
    <w:p w14:paraId="4C086BD5" w14:textId="77777777" w:rsidR="00526377" w:rsidRPr="00526377" w:rsidRDefault="00526377">
      <w:pPr>
        <w:pStyle w:val="ListParagraph"/>
        <w:numPr>
          <w:ilvl w:val="0"/>
          <w:numId w:val="94"/>
        </w:numPr>
      </w:pPr>
      <w:r w:rsidRPr="00526377">
        <w:t>Current Application</w:t>
      </w:r>
    </w:p>
    <w:p w14:paraId="7A1DB7EC" w14:textId="77777777" w:rsidR="00526377" w:rsidRPr="00526377" w:rsidRDefault="00526377">
      <w:pPr>
        <w:pStyle w:val="ListParagraph"/>
        <w:numPr>
          <w:ilvl w:val="0"/>
          <w:numId w:val="94"/>
        </w:numPr>
      </w:pPr>
      <w:r w:rsidRPr="00526377">
        <w:t>Status</w:t>
      </w:r>
    </w:p>
    <w:p w14:paraId="7EF0891C" w14:textId="77777777" w:rsidR="00EA4B45" w:rsidRDefault="00EA4B45" w:rsidP="00EA4B45">
      <w:pPr>
        <w:rPr>
          <w:b/>
          <w:bCs/>
        </w:rPr>
      </w:pPr>
    </w:p>
    <w:p w14:paraId="3E9E75E4" w14:textId="7235399F" w:rsidR="00526377" w:rsidRPr="00526377" w:rsidRDefault="00526377" w:rsidP="00EA4B45">
      <w:pPr>
        <w:rPr>
          <w:b/>
          <w:bCs/>
        </w:rPr>
      </w:pPr>
      <w:r w:rsidRPr="00526377">
        <w:rPr>
          <w:b/>
          <w:bCs/>
        </w:rPr>
        <w:t>After Step Completion</w:t>
      </w:r>
    </w:p>
    <w:p w14:paraId="601D945A" w14:textId="77777777" w:rsidR="00526377" w:rsidRPr="00526377" w:rsidRDefault="00526377" w:rsidP="00526377">
      <w:r w:rsidRPr="00526377">
        <w:t>Record:</w:t>
      </w:r>
    </w:p>
    <w:p w14:paraId="19E79DEC" w14:textId="77777777" w:rsidR="00526377" w:rsidRPr="00526377" w:rsidRDefault="00526377">
      <w:pPr>
        <w:pStyle w:val="ListParagraph"/>
        <w:numPr>
          <w:ilvl w:val="0"/>
          <w:numId w:val="95"/>
        </w:numPr>
      </w:pPr>
      <w:r w:rsidRPr="00526377">
        <w:t>Completed Step</w:t>
      </w:r>
    </w:p>
    <w:p w14:paraId="65A220F4" w14:textId="77777777" w:rsidR="00526377" w:rsidRPr="00526377" w:rsidRDefault="00526377">
      <w:pPr>
        <w:pStyle w:val="ListParagraph"/>
        <w:numPr>
          <w:ilvl w:val="0"/>
          <w:numId w:val="95"/>
        </w:numPr>
      </w:pPr>
      <w:r w:rsidRPr="00526377">
        <w:t>Updated Status</w:t>
      </w:r>
    </w:p>
    <w:p w14:paraId="17D70FA7" w14:textId="77777777" w:rsidR="00526377" w:rsidRPr="00526377" w:rsidRDefault="00526377">
      <w:pPr>
        <w:pStyle w:val="ListParagraph"/>
        <w:numPr>
          <w:ilvl w:val="0"/>
          <w:numId w:val="95"/>
        </w:numPr>
      </w:pPr>
      <w:r w:rsidRPr="00526377">
        <w:t>Timestamp</w:t>
      </w:r>
    </w:p>
    <w:p w14:paraId="510977B5" w14:textId="77777777" w:rsidR="00EA4B45" w:rsidRDefault="00EA4B45" w:rsidP="00EA4B45"/>
    <w:p w14:paraId="188325FF" w14:textId="194040FA" w:rsidR="00526377" w:rsidRPr="00526377" w:rsidRDefault="00526377" w:rsidP="00EA4B45">
      <w:pPr>
        <w:rPr>
          <w:b/>
          <w:bCs/>
        </w:rPr>
      </w:pPr>
      <w:r w:rsidRPr="00526377">
        <w:rPr>
          <w:b/>
          <w:bCs/>
        </w:rPr>
        <w:t>Before Reboot</w:t>
      </w:r>
    </w:p>
    <w:p w14:paraId="7A556693" w14:textId="77777777" w:rsidR="00526377" w:rsidRPr="00526377" w:rsidRDefault="00526377" w:rsidP="00526377">
      <w:r w:rsidRPr="00526377">
        <w:t>Record:</w:t>
      </w:r>
    </w:p>
    <w:p w14:paraId="5AD5C8FD" w14:textId="77777777" w:rsidR="00526377" w:rsidRPr="00526377" w:rsidRDefault="00526377">
      <w:pPr>
        <w:pStyle w:val="ListParagraph"/>
        <w:numPr>
          <w:ilvl w:val="0"/>
          <w:numId w:val="96"/>
        </w:numPr>
      </w:pPr>
      <w:r w:rsidRPr="00526377">
        <w:t>Current Step</w:t>
      </w:r>
    </w:p>
    <w:p w14:paraId="568C7A0F" w14:textId="77777777" w:rsidR="00526377" w:rsidRPr="00526377" w:rsidRDefault="00526377">
      <w:pPr>
        <w:pStyle w:val="ListParagraph"/>
        <w:numPr>
          <w:ilvl w:val="0"/>
          <w:numId w:val="96"/>
        </w:numPr>
      </w:pPr>
      <w:r w:rsidRPr="00526377">
        <w:t>Current Application</w:t>
      </w:r>
    </w:p>
    <w:p w14:paraId="66337DB8" w14:textId="77777777" w:rsidR="00526377" w:rsidRPr="00526377" w:rsidRDefault="00526377">
      <w:pPr>
        <w:pStyle w:val="ListParagraph"/>
        <w:numPr>
          <w:ilvl w:val="0"/>
          <w:numId w:val="96"/>
        </w:numPr>
      </w:pPr>
      <w:r w:rsidRPr="00526377">
        <w:t>PendingReboot = TRUE</w:t>
      </w:r>
    </w:p>
    <w:p w14:paraId="0AFE458B" w14:textId="77777777" w:rsidR="00EA4B45" w:rsidRDefault="00EA4B45" w:rsidP="00EA4B45"/>
    <w:p w14:paraId="125335EE" w14:textId="3366D4CB" w:rsidR="00526377" w:rsidRPr="00526377" w:rsidRDefault="00526377" w:rsidP="00EA4B45">
      <w:pPr>
        <w:rPr>
          <w:b/>
          <w:bCs/>
        </w:rPr>
      </w:pPr>
      <w:r w:rsidRPr="00526377">
        <w:rPr>
          <w:b/>
          <w:bCs/>
        </w:rPr>
        <w:t>After Resume</w:t>
      </w:r>
    </w:p>
    <w:p w14:paraId="1D48A0E4" w14:textId="77777777" w:rsidR="00526377" w:rsidRPr="00526377" w:rsidRDefault="00526377" w:rsidP="00526377">
      <w:r w:rsidRPr="00526377">
        <w:t>Record:</w:t>
      </w:r>
    </w:p>
    <w:p w14:paraId="6B8E77B0" w14:textId="77777777" w:rsidR="00526377" w:rsidRPr="00526377" w:rsidRDefault="00526377">
      <w:pPr>
        <w:pStyle w:val="ListParagraph"/>
        <w:numPr>
          <w:ilvl w:val="0"/>
          <w:numId w:val="97"/>
        </w:numPr>
      </w:pPr>
      <w:r w:rsidRPr="00526377">
        <w:t>Resuming</w:t>
      </w:r>
    </w:p>
    <w:p w14:paraId="53928410" w14:textId="77777777" w:rsidR="00526377" w:rsidRPr="00526377" w:rsidRDefault="00526377">
      <w:pPr>
        <w:pStyle w:val="ListParagraph"/>
        <w:numPr>
          <w:ilvl w:val="0"/>
          <w:numId w:val="97"/>
        </w:numPr>
      </w:pPr>
      <w:r w:rsidRPr="00526377">
        <w:t>Updated Step Information</w:t>
      </w:r>
    </w:p>
    <w:p w14:paraId="5DEBB6D2" w14:textId="77777777" w:rsidR="00EA4B45" w:rsidRDefault="00EA4B45" w:rsidP="00EA4B45">
      <w:pPr>
        <w:rPr>
          <w:b/>
          <w:bCs/>
        </w:rPr>
      </w:pPr>
    </w:p>
    <w:p w14:paraId="06604EBF" w14:textId="2A7ECF84" w:rsidR="00526377" w:rsidRPr="00526377" w:rsidRDefault="00526377" w:rsidP="00EA4B45">
      <w:pPr>
        <w:rPr>
          <w:b/>
          <w:bCs/>
        </w:rPr>
      </w:pPr>
      <w:r w:rsidRPr="00526377">
        <w:rPr>
          <w:b/>
          <w:bCs/>
        </w:rPr>
        <w:t>Deployment Complete</w:t>
      </w:r>
    </w:p>
    <w:p w14:paraId="37B9A5B7" w14:textId="77777777" w:rsidR="00526377" w:rsidRPr="00526377" w:rsidRDefault="00526377" w:rsidP="00526377">
      <w:r w:rsidRPr="00526377">
        <w:t>Record:</w:t>
      </w:r>
    </w:p>
    <w:p w14:paraId="5E9AEBFC" w14:textId="77777777" w:rsidR="00526377" w:rsidRPr="00526377" w:rsidRDefault="00526377">
      <w:pPr>
        <w:pStyle w:val="ListParagraph"/>
        <w:numPr>
          <w:ilvl w:val="0"/>
          <w:numId w:val="98"/>
        </w:numPr>
      </w:pPr>
      <w:r w:rsidRPr="00526377">
        <w:t>Completed Status</w:t>
      </w:r>
    </w:p>
    <w:p w14:paraId="785C0766" w14:textId="77777777" w:rsidR="00526377" w:rsidRDefault="00526377">
      <w:pPr>
        <w:pStyle w:val="ListParagraph"/>
        <w:numPr>
          <w:ilvl w:val="0"/>
          <w:numId w:val="98"/>
        </w:numPr>
      </w:pPr>
      <w:r w:rsidRPr="00526377">
        <w:t>Completion Time</w:t>
      </w:r>
    </w:p>
    <w:p w14:paraId="1398FB1F" w14:textId="77777777" w:rsidR="008C1BEE" w:rsidRPr="00526377" w:rsidRDefault="008C1BEE" w:rsidP="008C1BEE"/>
    <w:p w14:paraId="287E2587" w14:textId="1A4B33E9" w:rsidR="00526377" w:rsidRPr="00526377" w:rsidRDefault="00526377" w:rsidP="008C1BEE">
      <w:pPr>
        <w:pStyle w:val="Heading2"/>
      </w:pPr>
      <w:r w:rsidRPr="00526377">
        <w:t>Resume Processing</w:t>
      </w:r>
    </w:p>
    <w:p w14:paraId="0A727600" w14:textId="77777777" w:rsidR="00526377" w:rsidRPr="00526377" w:rsidRDefault="00526377" w:rsidP="00526377">
      <w:r w:rsidRPr="00526377">
        <w:t>When PDD v2 starts, the State Engine shall check for an active deployment state.</w:t>
      </w:r>
    </w:p>
    <w:p w14:paraId="1E78F659" w14:textId="77777777" w:rsidR="008C1BEE" w:rsidRDefault="008C1BEE" w:rsidP="00526377"/>
    <w:p w14:paraId="64259C30" w14:textId="1A2F2A5D" w:rsidR="00526377" w:rsidRPr="00526377" w:rsidRDefault="00526377" w:rsidP="00526377">
      <w:r w:rsidRPr="00526377">
        <w:t>Workflow:</w:t>
      </w:r>
    </w:p>
    <w:p w14:paraId="3915FE07" w14:textId="77777777" w:rsidR="00526377" w:rsidRPr="00526377" w:rsidRDefault="00526377" w:rsidP="00526377">
      <w:r w:rsidRPr="00526377">
        <w:t>Application Startup</w:t>
      </w:r>
    </w:p>
    <w:p w14:paraId="1BBF2FFB" w14:textId="77777777" w:rsidR="00526377" w:rsidRPr="00526377" w:rsidRDefault="00526377" w:rsidP="00526377">
      <w:r w:rsidRPr="00526377">
        <w:t>↓</w:t>
      </w:r>
    </w:p>
    <w:p w14:paraId="10A07712" w14:textId="77777777" w:rsidR="00526377" w:rsidRPr="00526377" w:rsidRDefault="00526377" w:rsidP="00526377">
      <w:r w:rsidRPr="00526377">
        <w:t>Load State File</w:t>
      </w:r>
    </w:p>
    <w:p w14:paraId="77049A91" w14:textId="77777777" w:rsidR="00526377" w:rsidRPr="00526377" w:rsidRDefault="00526377" w:rsidP="00526377">
      <w:r w:rsidRPr="00526377">
        <w:t>↓</w:t>
      </w:r>
    </w:p>
    <w:p w14:paraId="06AAB340" w14:textId="77777777" w:rsidR="00526377" w:rsidRPr="00526377" w:rsidRDefault="00526377" w:rsidP="00526377">
      <w:r w:rsidRPr="00526377">
        <w:t>Active Deployment Found?</w:t>
      </w:r>
    </w:p>
    <w:p w14:paraId="5DAB5A6A" w14:textId="77777777" w:rsidR="00526377" w:rsidRPr="00526377" w:rsidRDefault="00526377" w:rsidP="00526377">
      <w:r w:rsidRPr="00526377">
        <w:t>↓</w:t>
      </w:r>
    </w:p>
    <w:p w14:paraId="11B88F3E" w14:textId="77777777" w:rsidR="00526377" w:rsidRPr="00526377" w:rsidRDefault="00526377" w:rsidP="00526377">
      <w:r w:rsidRPr="00526377">
        <w:t>Yes</w:t>
      </w:r>
    </w:p>
    <w:p w14:paraId="705C053A" w14:textId="77777777" w:rsidR="00526377" w:rsidRPr="00526377" w:rsidRDefault="00526377" w:rsidP="00526377">
      <w:r w:rsidRPr="00526377">
        <w:t>↓</w:t>
      </w:r>
    </w:p>
    <w:p w14:paraId="15417BC2" w14:textId="77777777" w:rsidR="00526377" w:rsidRPr="00526377" w:rsidRDefault="00526377" w:rsidP="00526377">
      <w:r w:rsidRPr="00526377">
        <w:t>Validate Manifest</w:t>
      </w:r>
    </w:p>
    <w:p w14:paraId="0C35745B" w14:textId="77777777" w:rsidR="00526377" w:rsidRPr="00526377" w:rsidRDefault="00526377" w:rsidP="00526377">
      <w:r w:rsidRPr="00526377">
        <w:t>↓</w:t>
      </w:r>
    </w:p>
    <w:p w14:paraId="79BD8758" w14:textId="77777777" w:rsidR="00526377" w:rsidRPr="00526377" w:rsidRDefault="00526377" w:rsidP="00526377">
      <w:r w:rsidRPr="00526377">
        <w:lastRenderedPageBreak/>
        <w:t>Offer Resume</w:t>
      </w:r>
    </w:p>
    <w:p w14:paraId="76FE3553" w14:textId="77777777" w:rsidR="00526377" w:rsidRPr="00526377" w:rsidRDefault="00526377" w:rsidP="00526377">
      <w:r w:rsidRPr="00526377">
        <w:t>↓</w:t>
      </w:r>
    </w:p>
    <w:p w14:paraId="1150A2D2" w14:textId="77777777" w:rsidR="00526377" w:rsidRPr="00526377" w:rsidRDefault="00526377" w:rsidP="00526377">
      <w:r w:rsidRPr="00526377">
        <w:t>Continue Deployment</w:t>
      </w:r>
    </w:p>
    <w:p w14:paraId="7E34DEDF" w14:textId="77777777" w:rsidR="008C1BEE" w:rsidRDefault="008C1BEE" w:rsidP="00526377"/>
    <w:p w14:paraId="09AB9D69" w14:textId="2D42FEC7" w:rsidR="00526377" w:rsidRPr="00526377" w:rsidRDefault="00526377" w:rsidP="00526377">
      <w:r w:rsidRPr="00526377">
        <w:t>If no active deployment exists:</w:t>
      </w:r>
    </w:p>
    <w:p w14:paraId="18D9D19C" w14:textId="77777777" w:rsidR="00526377" w:rsidRDefault="00526377">
      <w:pPr>
        <w:pStyle w:val="ListParagraph"/>
        <w:numPr>
          <w:ilvl w:val="0"/>
          <w:numId w:val="99"/>
        </w:numPr>
      </w:pPr>
      <w:r w:rsidRPr="00526377">
        <w:t>Start Normal Application</w:t>
      </w:r>
    </w:p>
    <w:p w14:paraId="7E6ABC0B" w14:textId="77777777" w:rsidR="008C1BEE" w:rsidRPr="00526377" w:rsidRDefault="008C1BEE" w:rsidP="008C1BEE">
      <w:pPr>
        <w:pStyle w:val="ListParagraph"/>
      </w:pPr>
    </w:p>
    <w:p w14:paraId="05FD83F2" w14:textId="4851C0BF" w:rsidR="00526377" w:rsidRPr="00526377" w:rsidRDefault="00526377" w:rsidP="008C1BEE">
      <w:pPr>
        <w:pStyle w:val="Heading2"/>
      </w:pPr>
      <w:r w:rsidRPr="00526377">
        <w:t>Reboot Continuation</w:t>
      </w:r>
    </w:p>
    <w:p w14:paraId="69BB9ECC" w14:textId="77777777" w:rsidR="00526377" w:rsidRPr="00526377" w:rsidRDefault="00526377" w:rsidP="00526377">
      <w:r w:rsidRPr="00526377">
        <w:t>The State Engine shall support deployment continuation after reboot.</w:t>
      </w:r>
    </w:p>
    <w:p w14:paraId="48B6E7E4" w14:textId="77777777" w:rsidR="008C1BEE" w:rsidRDefault="008C1BEE" w:rsidP="00526377"/>
    <w:p w14:paraId="5DC7E7AD" w14:textId="624D40AC" w:rsidR="00526377" w:rsidRPr="00526377" w:rsidRDefault="00526377" w:rsidP="00526377">
      <w:r w:rsidRPr="00526377">
        <w:t>Workflow:</w:t>
      </w:r>
    </w:p>
    <w:p w14:paraId="4CC9BFF5" w14:textId="77777777" w:rsidR="00526377" w:rsidRPr="00526377" w:rsidRDefault="00526377" w:rsidP="00526377">
      <w:r w:rsidRPr="00526377">
        <w:t>Installation Engine</w:t>
      </w:r>
    </w:p>
    <w:p w14:paraId="72D60825" w14:textId="77777777" w:rsidR="00526377" w:rsidRPr="00526377" w:rsidRDefault="00526377" w:rsidP="00526377">
      <w:r w:rsidRPr="00526377">
        <w:t>↓</w:t>
      </w:r>
    </w:p>
    <w:p w14:paraId="18037419" w14:textId="77777777" w:rsidR="00526377" w:rsidRPr="00526377" w:rsidRDefault="00526377" w:rsidP="00526377">
      <w:r w:rsidRPr="00526377">
        <w:t>Reboot Required</w:t>
      </w:r>
    </w:p>
    <w:p w14:paraId="578991E9" w14:textId="77777777" w:rsidR="00526377" w:rsidRPr="00526377" w:rsidRDefault="00526377" w:rsidP="00526377">
      <w:r w:rsidRPr="00526377">
        <w:t>↓</w:t>
      </w:r>
    </w:p>
    <w:p w14:paraId="53AF85A3" w14:textId="77777777" w:rsidR="00526377" w:rsidRPr="00526377" w:rsidRDefault="00526377" w:rsidP="00526377">
      <w:r w:rsidRPr="00526377">
        <w:t>Save State</w:t>
      </w:r>
    </w:p>
    <w:p w14:paraId="0FA6B0EF" w14:textId="77777777" w:rsidR="00526377" w:rsidRPr="00526377" w:rsidRDefault="00526377" w:rsidP="00526377">
      <w:r w:rsidRPr="00526377">
        <w:t>↓</w:t>
      </w:r>
    </w:p>
    <w:p w14:paraId="08DE77D3" w14:textId="77777777" w:rsidR="00526377" w:rsidRPr="00526377" w:rsidRDefault="00526377" w:rsidP="00526377">
      <w:r w:rsidRPr="00526377">
        <w:t>Restart Computer</w:t>
      </w:r>
    </w:p>
    <w:p w14:paraId="59A79991" w14:textId="77777777" w:rsidR="00526377" w:rsidRPr="00526377" w:rsidRDefault="00526377" w:rsidP="00526377">
      <w:r w:rsidRPr="00526377">
        <w:t>↓</w:t>
      </w:r>
    </w:p>
    <w:p w14:paraId="0DBB2732" w14:textId="77777777" w:rsidR="00526377" w:rsidRPr="00526377" w:rsidRDefault="00526377" w:rsidP="00526377">
      <w:r w:rsidRPr="00526377">
        <w:t>Automatic Logon</w:t>
      </w:r>
    </w:p>
    <w:p w14:paraId="5FDB62A2" w14:textId="77777777" w:rsidR="00526377" w:rsidRPr="00526377" w:rsidRDefault="00526377" w:rsidP="00526377">
      <w:r w:rsidRPr="00526377">
        <w:t>↓</w:t>
      </w:r>
    </w:p>
    <w:p w14:paraId="7E63C6E7" w14:textId="77777777" w:rsidR="00526377" w:rsidRPr="00526377" w:rsidRDefault="00526377" w:rsidP="00526377">
      <w:r w:rsidRPr="00526377">
        <w:t>Launch PDD v2</w:t>
      </w:r>
    </w:p>
    <w:p w14:paraId="54D274E4" w14:textId="77777777" w:rsidR="00526377" w:rsidRPr="00526377" w:rsidRDefault="00526377" w:rsidP="00526377">
      <w:r w:rsidRPr="00526377">
        <w:t>↓</w:t>
      </w:r>
    </w:p>
    <w:p w14:paraId="28DB3B1A" w14:textId="77777777" w:rsidR="00526377" w:rsidRPr="00526377" w:rsidRDefault="00526377" w:rsidP="00526377">
      <w:r w:rsidRPr="00526377">
        <w:t>Load State</w:t>
      </w:r>
    </w:p>
    <w:p w14:paraId="7D7719FA" w14:textId="77777777" w:rsidR="00526377" w:rsidRPr="00526377" w:rsidRDefault="00526377" w:rsidP="00526377">
      <w:r w:rsidRPr="00526377">
        <w:t>↓</w:t>
      </w:r>
    </w:p>
    <w:p w14:paraId="5D2C7B3D" w14:textId="77777777" w:rsidR="00526377" w:rsidRPr="00526377" w:rsidRDefault="00526377" w:rsidP="00526377">
      <w:r w:rsidRPr="00526377">
        <w:t>Resume Deployment</w:t>
      </w:r>
    </w:p>
    <w:p w14:paraId="088799D8" w14:textId="77777777" w:rsidR="008C1BEE" w:rsidRDefault="008C1BEE" w:rsidP="00526377"/>
    <w:p w14:paraId="7A0F23F2" w14:textId="172BDB45" w:rsidR="00526377" w:rsidRPr="00526377" w:rsidRDefault="00526377" w:rsidP="00526377">
      <w:r w:rsidRPr="00526377">
        <w:t>The mechanism used for automatic restart and continuation shall be defined separately within deployment execution design.</w:t>
      </w:r>
    </w:p>
    <w:p w14:paraId="6858E737" w14:textId="1A305E81" w:rsidR="00526377" w:rsidRPr="00526377" w:rsidRDefault="00526377" w:rsidP="008C1BEE">
      <w:pPr>
        <w:pStyle w:val="Heading2"/>
      </w:pPr>
      <w:r w:rsidRPr="00526377">
        <w:t>State Validation</w:t>
      </w:r>
    </w:p>
    <w:p w14:paraId="35AB2AC2" w14:textId="77777777" w:rsidR="00526377" w:rsidRPr="00526377" w:rsidRDefault="00526377" w:rsidP="00526377">
      <w:r w:rsidRPr="00526377">
        <w:t>Before a saved deployment may be resumed, the State Engine shall validate:</w:t>
      </w:r>
    </w:p>
    <w:p w14:paraId="50D94F2B" w14:textId="77777777" w:rsidR="008C1BEE" w:rsidRDefault="008C1BEE" w:rsidP="008C1BEE">
      <w:pPr>
        <w:rPr>
          <w:b/>
          <w:bCs/>
        </w:rPr>
      </w:pPr>
    </w:p>
    <w:p w14:paraId="02941F09" w14:textId="5E1E70C6" w:rsidR="00526377" w:rsidRPr="00526377" w:rsidRDefault="00526377" w:rsidP="008C1BEE">
      <w:pPr>
        <w:rPr>
          <w:b/>
          <w:bCs/>
        </w:rPr>
      </w:pPr>
      <w:r w:rsidRPr="00526377">
        <w:rPr>
          <w:b/>
          <w:bCs/>
        </w:rPr>
        <w:t>State File Exists</w:t>
      </w:r>
    </w:p>
    <w:p w14:paraId="05B155C8" w14:textId="77777777" w:rsidR="00526377" w:rsidRPr="00526377" w:rsidRDefault="00526377">
      <w:pPr>
        <w:pStyle w:val="ListParagraph"/>
        <w:numPr>
          <w:ilvl w:val="0"/>
          <w:numId w:val="99"/>
        </w:numPr>
      </w:pPr>
      <w:r w:rsidRPr="00526377">
        <w:t>Valid State File Present</w:t>
      </w:r>
    </w:p>
    <w:p w14:paraId="5FDE8076" w14:textId="77777777" w:rsidR="008C1BEE" w:rsidRDefault="008C1BEE" w:rsidP="008C1BEE"/>
    <w:p w14:paraId="1FD732DE" w14:textId="1FA3897F" w:rsidR="00526377" w:rsidRPr="00526377" w:rsidRDefault="00526377" w:rsidP="008C1BEE">
      <w:pPr>
        <w:rPr>
          <w:b/>
          <w:bCs/>
        </w:rPr>
      </w:pPr>
      <w:r w:rsidRPr="00526377">
        <w:rPr>
          <w:b/>
          <w:bCs/>
        </w:rPr>
        <w:t>Manifest Exists</w:t>
      </w:r>
    </w:p>
    <w:p w14:paraId="7D971EB9" w14:textId="60CEC656" w:rsidR="00526377" w:rsidRPr="00526377" w:rsidRDefault="00526377">
      <w:pPr>
        <w:pStyle w:val="ListParagraph"/>
        <w:numPr>
          <w:ilvl w:val="0"/>
          <w:numId w:val="99"/>
        </w:numPr>
      </w:pPr>
      <w:r w:rsidRPr="00526377">
        <w:t>Referenced Manifest Exists</w:t>
      </w:r>
    </w:p>
    <w:p w14:paraId="22FEDF22" w14:textId="77777777" w:rsidR="003C40A1" w:rsidRDefault="003C40A1" w:rsidP="003C40A1"/>
    <w:p w14:paraId="10BD6CD4" w14:textId="29E07540" w:rsidR="00526377" w:rsidRPr="00526377" w:rsidRDefault="00526377" w:rsidP="003C40A1">
      <w:pPr>
        <w:rPr>
          <w:b/>
          <w:bCs/>
        </w:rPr>
      </w:pPr>
      <w:r w:rsidRPr="00526377">
        <w:rPr>
          <w:b/>
          <w:bCs/>
        </w:rPr>
        <w:t>Step Is Valid</w:t>
      </w:r>
    </w:p>
    <w:p w14:paraId="27B21EBF" w14:textId="77777777" w:rsidR="00526377" w:rsidRPr="00526377" w:rsidRDefault="00526377">
      <w:pPr>
        <w:pStyle w:val="ListParagraph"/>
        <w:numPr>
          <w:ilvl w:val="0"/>
          <w:numId w:val="99"/>
        </w:numPr>
      </w:pPr>
      <w:r w:rsidRPr="00526377">
        <w:t>Current Step Exists In Manifest</w:t>
      </w:r>
    </w:p>
    <w:p w14:paraId="3E5AB418" w14:textId="77777777" w:rsidR="003C40A1" w:rsidRDefault="003C40A1" w:rsidP="003C40A1"/>
    <w:p w14:paraId="2B1108CB" w14:textId="14C756D4" w:rsidR="00526377" w:rsidRPr="00526377" w:rsidRDefault="00526377" w:rsidP="003C40A1">
      <w:pPr>
        <w:rPr>
          <w:b/>
          <w:bCs/>
        </w:rPr>
      </w:pPr>
      <w:r w:rsidRPr="00526377">
        <w:rPr>
          <w:b/>
          <w:bCs/>
        </w:rPr>
        <w:t>Status Is Valid</w:t>
      </w:r>
    </w:p>
    <w:p w14:paraId="3C3660A8" w14:textId="77777777" w:rsidR="00526377" w:rsidRPr="00526377" w:rsidRDefault="00526377">
      <w:pPr>
        <w:pStyle w:val="ListParagraph"/>
        <w:numPr>
          <w:ilvl w:val="0"/>
          <w:numId w:val="99"/>
        </w:numPr>
      </w:pPr>
      <w:r w:rsidRPr="00526377">
        <w:t>Known Deployment Status</w:t>
      </w:r>
    </w:p>
    <w:p w14:paraId="6AFBAF04" w14:textId="77777777" w:rsidR="003C40A1" w:rsidRDefault="003C40A1" w:rsidP="00526377"/>
    <w:p w14:paraId="25043242" w14:textId="35D94368" w:rsidR="00526377" w:rsidRPr="00526377" w:rsidRDefault="00526377" w:rsidP="00526377">
      <w:r w:rsidRPr="00526377">
        <w:t>Invalid state information shall prevent automatic continuation.</w:t>
      </w:r>
    </w:p>
    <w:p w14:paraId="48E317E9" w14:textId="2198A0CF" w:rsidR="00526377" w:rsidRPr="00526377" w:rsidRDefault="00526377" w:rsidP="003C40A1">
      <w:pPr>
        <w:pStyle w:val="Heading2"/>
      </w:pPr>
      <w:r w:rsidRPr="00526377">
        <w:lastRenderedPageBreak/>
        <w:t>Failure Handling</w:t>
      </w:r>
    </w:p>
    <w:p w14:paraId="4B1914D8" w14:textId="77777777" w:rsidR="00526377" w:rsidRPr="00526377" w:rsidRDefault="00526377" w:rsidP="00526377">
      <w:r w:rsidRPr="00526377">
        <w:t>Potential state failures include:</w:t>
      </w:r>
    </w:p>
    <w:p w14:paraId="1C417C16" w14:textId="77777777" w:rsidR="00526377" w:rsidRPr="00526377" w:rsidRDefault="00526377">
      <w:pPr>
        <w:numPr>
          <w:ilvl w:val="0"/>
          <w:numId w:val="88"/>
        </w:numPr>
      </w:pPr>
      <w:r w:rsidRPr="00526377">
        <w:t>Missing state file</w:t>
      </w:r>
    </w:p>
    <w:p w14:paraId="174214C3" w14:textId="77777777" w:rsidR="00526377" w:rsidRPr="00526377" w:rsidRDefault="00526377">
      <w:pPr>
        <w:numPr>
          <w:ilvl w:val="0"/>
          <w:numId w:val="88"/>
        </w:numPr>
      </w:pPr>
      <w:r w:rsidRPr="00526377">
        <w:t>Corrupted state file</w:t>
      </w:r>
    </w:p>
    <w:p w14:paraId="5D233C3A" w14:textId="77777777" w:rsidR="00526377" w:rsidRPr="00526377" w:rsidRDefault="00526377">
      <w:pPr>
        <w:numPr>
          <w:ilvl w:val="0"/>
          <w:numId w:val="88"/>
        </w:numPr>
      </w:pPr>
      <w:r w:rsidRPr="00526377">
        <w:t>Missing manifest</w:t>
      </w:r>
    </w:p>
    <w:p w14:paraId="2BCA7089" w14:textId="77777777" w:rsidR="00526377" w:rsidRPr="00526377" w:rsidRDefault="00526377">
      <w:pPr>
        <w:numPr>
          <w:ilvl w:val="0"/>
          <w:numId w:val="88"/>
        </w:numPr>
      </w:pPr>
      <w:r w:rsidRPr="00526377">
        <w:t>Invalid deployment step</w:t>
      </w:r>
    </w:p>
    <w:p w14:paraId="104C0E17" w14:textId="77777777" w:rsidR="00526377" w:rsidRPr="00526377" w:rsidRDefault="00526377">
      <w:pPr>
        <w:numPr>
          <w:ilvl w:val="0"/>
          <w:numId w:val="88"/>
        </w:numPr>
      </w:pPr>
      <w:r w:rsidRPr="00526377">
        <w:t>Invalid deployment status</w:t>
      </w:r>
    </w:p>
    <w:p w14:paraId="53613B6F" w14:textId="77777777" w:rsidR="003C40A1" w:rsidRDefault="003C40A1" w:rsidP="00526377"/>
    <w:p w14:paraId="50C5456C" w14:textId="2944E711" w:rsidR="00526377" w:rsidRPr="00526377" w:rsidRDefault="00526377" w:rsidP="00526377">
      <w:r w:rsidRPr="00526377">
        <w:t>When state validation fails:</w:t>
      </w:r>
    </w:p>
    <w:p w14:paraId="4DFCBA1E" w14:textId="77777777" w:rsidR="00526377" w:rsidRPr="00526377" w:rsidRDefault="00526377" w:rsidP="00526377">
      <w:r w:rsidRPr="00526377">
        <w:t>Log Failure</w:t>
      </w:r>
    </w:p>
    <w:p w14:paraId="737CE8B6" w14:textId="77777777" w:rsidR="00526377" w:rsidRPr="00526377" w:rsidRDefault="00526377" w:rsidP="00526377">
      <w:r w:rsidRPr="00526377">
        <w:t>↓</w:t>
      </w:r>
    </w:p>
    <w:p w14:paraId="19F889D4" w14:textId="77777777" w:rsidR="00526377" w:rsidRPr="00526377" w:rsidRDefault="00526377" w:rsidP="00526377">
      <w:r w:rsidRPr="00526377">
        <w:t>Notify User</w:t>
      </w:r>
    </w:p>
    <w:p w14:paraId="6ECC394B" w14:textId="77777777" w:rsidR="00526377" w:rsidRPr="00526377" w:rsidRDefault="00526377" w:rsidP="00526377">
      <w:r w:rsidRPr="00526377">
        <w:t>↓</w:t>
      </w:r>
    </w:p>
    <w:p w14:paraId="2BBEE3B0" w14:textId="77777777" w:rsidR="00526377" w:rsidRPr="00526377" w:rsidRDefault="00526377" w:rsidP="00526377">
      <w:r w:rsidRPr="00526377">
        <w:t>Prevent Resume</w:t>
      </w:r>
    </w:p>
    <w:p w14:paraId="31E30527" w14:textId="77777777" w:rsidR="003C40A1" w:rsidRDefault="003C40A1" w:rsidP="00526377"/>
    <w:p w14:paraId="6E631372" w14:textId="279FA0A8" w:rsidR="00526377" w:rsidRPr="00526377" w:rsidRDefault="00526377" w:rsidP="00526377">
      <w:r w:rsidRPr="00526377">
        <w:t>The deployment may then be restarted manually if required.</w:t>
      </w:r>
    </w:p>
    <w:p w14:paraId="6777685F" w14:textId="12498399" w:rsidR="00526377" w:rsidRPr="00526377" w:rsidRDefault="00526377" w:rsidP="003C40A1">
      <w:pPr>
        <w:pStyle w:val="Heading2"/>
      </w:pPr>
      <w:r w:rsidRPr="00526377">
        <w:t>State Cleanup</w:t>
      </w:r>
    </w:p>
    <w:p w14:paraId="6AEBEF82" w14:textId="77777777" w:rsidR="00526377" w:rsidRPr="00526377" w:rsidRDefault="00526377" w:rsidP="00526377">
      <w:r w:rsidRPr="00526377">
        <w:t>Upon successful deployment completion:</w:t>
      </w:r>
    </w:p>
    <w:p w14:paraId="38514C93" w14:textId="77777777" w:rsidR="00526377" w:rsidRPr="00526377" w:rsidRDefault="00526377" w:rsidP="00526377">
      <w:r w:rsidRPr="00526377">
        <w:t>Deployment Complete</w:t>
      </w:r>
    </w:p>
    <w:p w14:paraId="21F381BD" w14:textId="77777777" w:rsidR="00526377" w:rsidRPr="00526377" w:rsidRDefault="00526377" w:rsidP="00526377">
      <w:r w:rsidRPr="00526377">
        <w:t>↓</w:t>
      </w:r>
    </w:p>
    <w:p w14:paraId="15C4FD70" w14:textId="77777777" w:rsidR="00526377" w:rsidRPr="00526377" w:rsidRDefault="00526377" w:rsidP="00526377">
      <w:r w:rsidRPr="00526377">
        <w:t>Archive State Information</w:t>
      </w:r>
    </w:p>
    <w:p w14:paraId="413B79FE" w14:textId="77777777" w:rsidR="00526377" w:rsidRPr="00526377" w:rsidRDefault="00526377" w:rsidP="00526377">
      <w:r w:rsidRPr="00526377">
        <w:t>↓</w:t>
      </w:r>
    </w:p>
    <w:p w14:paraId="21C3E9FB" w14:textId="77777777" w:rsidR="00526377" w:rsidRPr="00526377" w:rsidRDefault="00526377" w:rsidP="00526377">
      <w:r w:rsidRPr="00526377">
        <w:t>Remove Active State File</w:t>
      </w:r>
    </w:p>
    <w:p w14:paraId="39D14C32" w14:textId="77777777" w:rsidR="003C40A1" w:rsidRDefault="003C40A1" w:rsidP="00526377"/>
    <w:p w14:paraId="71DC1DC9" w14:textId="5E81EF97" w:rsidR="00526377" w:rsidRDefault="00526377" w:rsidP="00526377">
      <w:r w:rsidRPr="00526377">
        <w:t>No active deployment state should remain after successful completion.</w:t>
      </w:r>
    </w:p>
    <w:p w14:paraId="0DDDBD5D" w14:textId="77777777" w:rsidR="003C40A1" w:rsidRPr="00526377" w:rsidRDefault="003C40A1" w:rsidP="00526377"/>
    <w:p w14:paraId="6B41DCB1" w14:textId="5D84485E" w:rsidR="00526377" w:rsidRPr="00526377" w:rsidRDefault="00526377" w:rsidP="003C40A1">
      <w:pPr>
        <w:pStyle w:val="Heading2"/>
      </w:pPr>
      <w:r w:rsidRPr="00526377">
        <w:t>Future Enhancements</w:t>
      </w:r>
    </w:p>
    <w:p w14:paraId="58BC67F0" w14:textId="77777777" w:rsidR="00526377" w:rsidRPr="00526377" w:rsidRDefault="00526377" w:rsidP="00526377">
      <w:r w:rsidRPr="00526377">
        <w:t>Future versions may expand state tracking to include:</w:t>
      </w:r>
    </w:p>
    <w:p w14:paraId="4EEC42EB" w14:textId="77777777" w:rsidR="00526377" w:rsidRPr="00526377" w:rsidRDefault="00526377">
      <w:pPr>
        <w:numPr>
          <w:ilvl w:val="0"/>
          <w:numId w:val="89"/>
        </w:numPr>
      </w:pPr>
      <w:r w:rsidRPr="00526377">
        <w:t>Application execution history</w:t>
      </w:r>
    </w:p>
    <w:p w14:paraId="58D01E51" w14:textId="77777777" w:rsidR="00526377" w:rsidRPr="00526377" w:rsidRDefault="00526377">
      <w:pPr>
        <w:numPr>
          <w:ilvl w:val="0"/>
          <w:numId w:val="89"/>
        </w:numPr>
      </w:pPr>
      <w:r w:rsidRPr="00526377">
        <w:t>Detailed timing metrics</w:t>
      </w:r>
    </w:p>
    <w:p w14:paraId="4327E750" w14:textId="77777777" w:rsidR="00526377" w:rsidRPr="00526377" w:rsidRDefault="00526377">
      <w:pPr>
        <w:numPr>
          <w:ilvl w:val="0"/>
          <w:numId w:val="89"/>
        </w:numPr>
      </w:pPr>
      <w:r w:rsidRPr="00526377">
        <w:t>Rollback tracking</w:t>
      </w:r>
    </w:p>
    <w:p w14:paraId="6CE1B264" w14:textId="77777777" w:rsidR="00526377" w:rsidRPr="00526377" w:rsidRDefault="00526377">
      <w:pPr>
        <w:numPr>
          <w:ilvl w:val="0"/>
          <w:numId w:val="89"/>
        </w:numPr>
      </w:pPr>
      <w:r w:rsidRPr="00526377">
        <w:t>Multiple concurrent deployments</w:t>
      </w:r>
    </w:p>
    <w:p w14:paraId="2985875D" w14:textId="77777777" w:rsidR="00526377" w:rsidRPr="00526377" w:rsidRDefault="00526377">
      <w:pPr>
        <w:numPr>
          <w:ilvl w:val="0"/>
          <w:numId w:val="89"/>
        </w:numPr>
      </w:pPr>
      <w:r w:rsidRPr="00526377">
        <w:t>Deployment analytics</w:t>
      </w:r>
    </w:p>
    <w:p w14:paraId="02A6B6F5" w14:textId="77777777" w:rsidR="00526377" w:rsidRPr="00526377" w:rsidRDefault="00526377" w:rsidP="00526377">
      <w:r w:rsidRPr="00526377">
        <w:t>The initial implementation shall focus on reliable deployment continuation and reboot recovery.</w:t>
      </w:r>
    </w:p>
    <w:p w14:paraId="50C58302" w14:textId="53E5F4A2" w:rsidR="00526377" w:rsidRPr="00526377" w:rsidRDefault="00526377" w:rsidP="00526377"/>
    <w:p w14:paraId="443FD1CC" w14:textId="0AAAE769" w:rsidR="00526377" w:rsidRPr="00526377" w:rsidRDefault="00526377" w:rsidP="009B7A09">
      <w:pPr>
        <w:pStyle w:val="Heading2"/>
      </w:pPr>
      <w:r w:rsidRPr="00526377">
        <w:t>Architectural Decision</w:t>
      </w:r>
    </w:p>
    <w:p w14:paraId="5F60696E" w14:textId="77777777" w:rsidR="00526377" w:rsidRPr="00526377" w:rsidRDefault="00526377" w:rsidP="00526377">
      <w:r w:rsidRPr="00526377">
        <w:t>The State Engine shall be the sole authority for deployment continuation.</w:t>
      </w:r>
    </w:p>
    <w:p w14:paraId="199F708A" w14:textId="77777777" w:rsidR="009B7A09" w:rsidRDefault="009B7A09" w:rsidP="00526377"/>
    <w:p w14:paraId="10B99780" w14:textId="56767626" w:rsidR="00526377" w:rsidRPr="00526377" w:rsidRDefault="00526377" w:rsidP="00526377">
      <w:r w:rsidRPr="00526377">
        <w:t>Neither the User Interface nor the Installation Engine shall independently determine resume location.</w:t>
      </w:r>
    </w:p>
    <w:p w14:paraId="51665E5D" w14:textId="77777777" w:rsidR="009B7A09" w:rsidRDefault="009B7A09" w:rsidP="00526377"/>
    <w:p w14:paraId="3AF5CA9D" w14:textId="14AD24B8" w:rsidR="00526377" w:rsidRPr="00526377" w:rsidRDefault="00526377" w:rsidP="00526377">
      <w:r w:rsidRPr="00526377">
        <w:t>All continuation decisions shall be derived from persisted deployment state.</w:t>
      </w:r>
    </w:p>
    <w:p w14:paraId="026ABCF5" w14:textId="77777777" w:rsidR="00526377" w:rsidRPr="00526377" w:rsidRDefault="00526377" w:rsidP="00526377">
      <w:r w:rsidRPr="00526377">
        <w:lastRenderedPageBreak/>
        <w:t>This ensures consistent recovery behavior, simplifies troubleshooting, and provides a clear separation between deployment execution and deployment persistence.</w:t>
      </w:r>
    </w:p>
    <w:p w14:paraId="12FB95DE" w14:textId="53DFC743" w:rsidR="00AF4882" w:rsidRPr="00AF4882" w:rsidRDefault="00AF4882" w:rsidP="00AF4882"/>
    <w:p w14:paraId="51B24514" w14:textId="2552748D" w:rsidR="009D1164" w:rsidRDefault="009D1164" w:rsidP="009D1164">
      <w:pPr>
        <w:pStyle w:val="Heading1"/>
      </w:pPr>
      <w:r w:rsidRPr="007C66F5">
        <w:t>Logging Engine</w:t>
      </w:r>
    </w:p>
    <w:p w14:paraId="1DDED95E" w14:textId="77777777" w:rsidR="0070782A" w:rsidRPr="0070782A" w:rsidRDefault="003167FB" w:rsidP="0070782A">
      <w:r>
        <w:t xml:space="preserve">The </w:t>
      </w:r>
      <w:r w:rsidR="0070782A" w:rsidRPr="0070782A">
        <w:t>Logging Engine provides operational visibility, auditing, troubleshooting, and deployment history capabilities for PDD v2.</w:t>
      </w:r>
    </w:p>
    <w:p w14:paraId="0945BC73" w14:textId="77777777" w:rsidR="0070782A" w:rsidRPr="0070782A" w:rsidRDefault="0070782A" w:rsidP="0070782A">
      <w:r w:rsidRPr="0070782A">
        <w:t>The Logging Engine records deployment activity throughout the deployment lifecycle and serves as the authoritative source for understanding what occurred during deployment execution.</w:t>
      </w:r>
    </w:p>
    <w:p w14:paraId="535B3E53" w14:textId="77777777" w:rsidR="0070782A" w:rsidRPr="0070782A" w:rsidRDefault="0070782A" w:rsidP="0070782A">
      <w:r w:rsidRPr="0070782A">
        <w:t>The Logging Engine shall capture both successful and failed deployment events and provide sufficient information to support troubleshooting, operational support, and deployment verification activities.</w:t>
      </w:r>
    </w:p>
    <w:p w14:paraId="46FB056D" w14:textId="207B0905" w:rsidR="0070782A" w:rsidRPr="0070782A" w:rsidRDefault="0070782A" w:rsidP="00D60F8A">
      <w:pPr>
        <w:pStyle w:val="Heading2"/>
      </w:pPr>
      <w:r w:rsidRPr="0070782A">
        <w:t>Responsibilities</w:t>
      </w:r>
    </w:p>
    <w:p w14:paraId="270C0456" w14:textId="77777777" w:rsidR="0070782A" w:rsidRPr="0070782A" w:rsidRDefault="0070782A" w:rsidP="0070782A">
      <w:r w:rsidRPr="0070782A">
        <w:t>The Logging Engine shall:</w:t>
      </w:r>
    </w:p>
    <w:p w14:paraId="130F13A3" w14:textId="77777777" w:rsidR="0070782A" w:rsidRPr="0070782A" w:rsidRDefault="0070782A">
      <w:pPr>
        <w:numPr>
          <w:ilvl w:val="0"/>
          <w:numId w:val="100"/>
        </w:numPr>
      </w:pPr>
      <w:r w:rsidRPr="0070782A">
        <w:t>Record deployment activity</w:t>
      </w:r>
    </w:p>
    <w:p w14:paraId="44711720" w14:textId="77777777" w:rsidR="0070782A" w:rsidRPr="0070782A" w:rsidRDefault="0070782A">
      <w:pPr>
        <w:numPr>
          <w:ilvl w:val="0"/>
          <w:numId w:val="100"/>
        </w:numPr>
      </w:pPr>
      <w:r w:rsidRPr="0070782A">
        <w:t>Record application execution</w:t>
      </w:r>
    </w:p>
    <w:p w14:paraId="41910855" w14:textId="77777777" w:rsidR="0070782A" w:rsidRPr="0070782A" w:rsidRDefault="0070782A">
      <w:pPr>
        <w:numPr>
          <w:ilvl w:val="0"/>
          <w:numId w:val="100"/>
        </w:numPr>
      </w:pPr>
      <w:r w:rsidRPr="0070782A">
        <w:t>Record deployment status changes</w:t>
      </w:r>
    </w:p>
    <w:p w14:paraId="73F97952" w14:textId="77777777" w:rsidR="0070782A" w:rsidRPr="0070782A" w:rsidRDefault="0070782A">
      <w:pPr>
        <w:numPr>
          <w:ilvl w:val="0"/>
          <w:numId w:val="100"/>
        </w:numPr>
      </w:pPr>
      <w:r w:rsidRPr="0070782A">
        <w:t>Record reboot events</w:t>
      </w:r>
    </w:p>
    <w:p w14:paraId="44B033D4" w14:textId="77777777" w:rsidR="0070782A" w:rsidRPr="0070782A" w:rsidRDefault="0070782A">
      <w:pPr>
        <w:numPr>
          <w:ilvl w:val="0"/>
          <w:numId w:val="100"/>
        </w:numPr>
      </w:pPr>
      <w:r w:rsidRPr="0070782A">
        <w:t>Record deployment resumption events</w:t>
      </w:r>
    </w:p>
    <w:p w14:paraId="36C11B5E" w14:textId="77777777" w:rsidR="0070782A" w:rsidRPr="0070782A" w:rsidRDefault="0070782A">
      <w:pPr>
        <w:numPr>
          <w:ilvl w:val="0"/>
          <w:numId w:val="100"/>
        </w:numPr>
      </w:pPr>
      <w:r w:rsidRPr="0070782A">
        <w:t>Record installation failures</w:t>
      </w:r>
    </w:p>
    <w:p w14:paraId="2943A656" w14:textId="77777777" w:rsidR="0070782A" w:rsidRPr="0070782A" w:rsidRDefault="0070782A">
      <w:pPr>
        <w:numPr>
          <w:ilvl w:val="0"/>
          <w:numId w:val="100"/>
        </w:numPr>
      </w:pPr>
      <w:r w:rsidRPr="0070782A">
        <w:t>Record deployment completion</w:t>
      </w:r>
    </w:p>
    <w:p w14:paraId="23510C22" w14:textId="77777777" w:rsidR="0070782A" w:rsidRPr="0070782A" w:rsidRDefault="0070782A">
      <w:pPr>
        <w:numPr>
          <w:ilvl w:val="0"/>
          <w:numId w:val="100"/>
        </w:numPr>
      </w:pPr>
      <w:r w:rsidRPr="0070782A">
        <w:t>Maintain deployment history</w:t>
      </w:r>
    </w:p>
    <w:p w14:paraId="774B347D" w14:textId="77777777" w:rsidR="0070782A" w:rsidRPr="0070782A" w:rsidRDefault="0070782A">
      <w:pPr>
        <w:numPr>
          <w:ilvl w:val="0"/>
          <w:numId w:val="100"/>
        </w:numPr>
      </w:pPr>
      <w:r w:rsidRPr="0070782A">
        <w:t>Support operational troubleshooting</w:t>
      </w:r>
    </w:p>
    <w:p w14:paraId="1B298BD5" w14:textId="77777777" w:rsidR="0070782A" w:rsidRPr="0070782A" w:rsidRDefault="0070782A" w:rsidP="0070782A">
      <w:r w:rsidRPr="0070782A">
        <w:t>The Logging Engine shall not:</w:t>
      </w:r>
    </w:p>
    <w:p w14:paraId="23E63DED" w14:textId="77777777" w:rsidR="0070782A" w:rsidRPr="0070782A" w:rsidRDefault="0070782A">
      <w:pPr>
        <w:numPr>
          <w:ilvl w:val="0"/>
          <w:numId w:val="101"/>
        </w:numPr>
      </w:pPr>
      <w:r w:rsidRPr="0070782A">
        <w:t>Execute installations</w:t>
      </w:r>
    </w:p>
    <w:p w14:paraId="52E274E1" w14:textId="77777777" w:rsidR="0070782A" w:rsidRPr="0070782A" w:rsidRDefault="0070782A">
      <w:pPr>
        <w:numPr>
          <w:ilvl w:val="0"/>
          <w:numId w:val="101"/>
        </w:numPr>
      </w:pPr>
      <w:r w:rsidRPr="0070782A">
        <w:t>Manage deployment state</w:t>
      </w:r>
    </w:p>
    <w:p w14:paraId="54AAB607" w14:textId="77777777" w:rsidR="0070782A" w:rsidRPr="0070782A" w:rsidRDefault="0070782A">
      <w:pPr>
        <w:numPr>
          <w:ilvl w:val="0"/>
          <w:numId w:val="101"/>
        </w:numPr>
      </w:pPr>
      <w:r w:rsidRPr="0070782A">
        <w:t>Generate manifests</w:t>
      </w:r>
    </w:p>
    <w:p w14:paraId="3415FFAA" w14:textId="77777777" w:rsidR="0070782A" w:rsidRPr="0070782A" w:rsidRDefault="0070782A">
      <w:pPr>
        <w:numPr>
          <w:ilvl w:val="0"/>
          <w:numId w:val="101"/>
        </w:numPr>
      </w:pPr>
      <w:r w:rsidRPr="0070782A">
        <w:t>Load catalogs</w:t>
      </w:r>
    </w:p>
    <w:p w14:paraId="082448B6" w14:textId="4B49B2DA" w:rsidR="0070782A" w:rsidRPr="0070782A" w:rsidRDefault="0070782A" w:rsidP="00D60F8A">
      <w:pPr>
        <w:pStyle w:val="Heading2"/>
      </w:pPr>
      <w:r w:rsidRPr="0070782A">
        <w:t>Log Storage</w:t>
      </w:r>
    </w:p>
    <w:p w14:paraId="730624BD" w14:textId="77777777" w:rsidR="0070782A" w:rsidRPr="0070782A" w:rsidRDefault="0070782A" w:rsidP="0070782A">
      <w:r w:rsidRPr="0070782A">
        <w:t>PDD v2 shall maintain compatibility with the existing deployment log repository structure.</w:t>
      </w:r>
    </w:p>
    <w:p w14:paraId="7480BF3D" w14:textId="77777777" w:rsidR="00D60F8A" w:rsidRDefault="00D60F8A" w:rsidP="0070782A"/>
    <w:p w14:paraId="4DBC5075" w14:textId="42D15A44" w:rsidR="0070782A" w:rsidRPr="0070782A" w:rsidRDefault="0070782A" w:rsidP="0070782A">
      <w:r w:rsidRPr="0070782A">
        <w:t>Deployment logs shall be written to:</w:t>
      </w:r>
    </w:p>
    <w:p w14:paraId="3355463F" w14:textId="77777777" w:rsidR="00D60F8A" w:rsidRDefault="00D60F8A" w:rsidP="0070782A"/>
    <w:p w14:paraId="3A57CC16" w14:textId="114F895C" w:rsidR="0070782A" w:rsidRPr="0070782A" w:rsidRDefault="0070782A" w:rsidP="0070782A">
      <w:r w:rsidRPr="0070782A">
        <w:t>\\usdbtlbca1ms1it\pdd$\LogFiles\&lt;ComputerName&gt;</w:t>
      </w:r>
    </w:p>
    <w:p w14:paraId="16A370E0" w14:textId="77777777" w:rsidR="00D60F8A" w:rsidRDefault="00D60F8A" w:rsidP="0070782A"/>
    <w:p w14:paraId="28CBA8CC" w14:textId="4A2F60DA" w:rsidR="0070782A" w:rsidRPr="0070782A" w:rsidRDefault="0070782A" w:rsidP="0070782A">
      <w:r w:rsidRPr="0070782A">
        <w:t>Example:</w:t>
      </w:r>
    </w:p>
    <w:p w14:paraId="226135A6" w14:textId="77777777" w:rsidR="0070782A" w:rsidRPr="0070782A" w:rsidRDefault="0070782A" w:rsidP="0070782A">
      <w:r w:rsidRPr="0070782A">
        <w:t>\\usdbtlbca1ms1it\pdd$\LogFiles\DXC-RIVER2</w:t>
      </w:r>
    </w:p>
    <w:p w14:paraId="445ACE87" w14:textId="77777777" w:rsidR="00D60F8A" w:rsidRDefault="00D60F8A" w:rsidP="0070782A"/>
    <w:p w14:paraId="59A687DC" w14:textId="750E658D" w:rsidR="0070782A" w:rsidRPr="0070782A" w:rsidRDefault="0070782A" w:rsidP="0070782A">
      <w:r w:rsidRPr="0070782A">
        <w:t>Maintaining this location preserves existing troubleshooting workflows and operational procedures used by deployment personnel.</w:t>
      </w:r>
    </w:p>
    <w:p w14:paraId="59CC4DA5" w14:textId="1A7A5FC4" w:rsidR="0070782A" w:rsidRPr="0070782A" w:rsidRDefault="0070782A" w:rsidP="00D60F8A">
      <w:pPr>
        <w:pStyle w:val="Heading2"/>
      </w:pPr>
      <w:r w:rsidRPr="0070782A">
        <w:t>Logging Workflow</w:t>
      </w:r>
    </w:p>
    <w:p w14:paraId="0DCB8E6F" w14:textId="77777777" w:rsidR="0070782A" w:rsidRPr="0070782A" w:rsidRDefault="0070782A" w:rsidP="0070782A">
      <w:r w:rsidRPr="0070782A">
        <w:t>The Logging Engine shall record deployment activity throughout deployment execution.</w:t>
      </w:r>
    </w:p>
    <w:p w14:paraId="5CDAD780" w14:textId="77777777" w:rsidR="0070782A" w:rsidRPr="0070782A" w:rsidRDefault="0070782A" w:rsidP="0070782A">
      <w:r w:rsidRPr="0070782A">
        <w:lastRenderedPageBreak/>
        <w:t>Deployment Starts</w:t>
      </w:r>
    </w:p>
    <w:p w14:paraId="528A1FF7" w14:textId="77777777" w:rsidR="0070782A" w:rsidRPr="0070782A" w:rsidRDefault="0070782A" w:rsidP="0070782A">
      <w:r w:rsidRPr="0070782A">
        <w:t>↓</w:t>
      </w:r>
    </w:p>
    <w:p w14:paraId="17F9381A" w14:textId="77777777" w:rsidR="0070782A" w:rsidRPr="0070782A" w:rsidRDefault="0070782A" w:rsidP="0070782A">
      <w:r w:rsidRPr="0070782A">
        <w:t>Application Execution</w:t>
      </w:r>
    </w:p>
    <w:p w14:paraId="4EE9EA1A" w14:textId="77777777" w:rsidR="0070782A" w:rsidRPr="0070782A" w:rsidRDefault="0070782A" w:rsidP="0070782A">
      <w:r w:rsidRPr="0070782A">
        <w:t>↓</w:t>
      </w:r>
    </w:p>
    <w:p w14:paraId="7EC6CB2C" w14:textId="77777777" w:rsidR="0070782A" w:rsidRPr="0070782A" w:rsidRDefault="0070782A" w:rsidP="0070782A">
      <w:r w:rsidRPr="0070782A">
        <w:t>Status Updates</w:t>
      </w:r>
    </w:p>
    <w:p w14:paraId="2B6D4E1F" w14:textId="77777777" w:rsidR="0070782A" w:rsidRPr="0070782A" w:rsidRDefault="0070782A" w:rsidP="0070782A">
      <w:r w:rsidRPr="0070782A">
        <w:t>↓</w:t>
      </w:r>
    </w:p>
    <w:p w14:paraId="1B5ACDE9" w14:textId="77777777" w:rsidR="0070782A" w:rsidRPr="0070782A" w:rsidRDefault="0070782A" w:rsidP="0070782A">
      <w:r w:rsidRPr="0070782A">
        <w:t>Reboot Events</w:t>
      </w:r>
    </w:p>
    <w:p w14:paraId="059A2489" w14:textId="77777777" w:rsidR="0070782A" w:rsidRPr="0070782A" w:rsidRDefault="0070782A" w:rsidP="0070782A">
      <w:r w:rsidRPr="0070782A">
        <w:t>↓</w:t>
      </w:r>
    </w:p>
    <w:p w14:paraId="05785ACA" w14:textId="77777777" w:rsidR="0070782A" w:rsidRPr="0070782A" w:rsidRDefault="0070782A" w:rsidP="0070782A">
      <w:r w:rsidRPr="0070782A">
        <w:t>Resume Events</w:t>
      </w:r>
    </w:p>
    <w:p w14:paraId="753FA1A4" w14:textId="77777777" w:rsidR="0070782A" w:rsidRPr="0070782A" w:rsidRDefault="0070782A" w:rsidP="0070782A">
      <w:r w:rsidRPr="0070782A">
        <w:t>↓</w:t>
      </w:r>
    </w:p>
    <w:p w14:paraId="2528FB81" w14:textId="77777777" w:rsidR="0070782A" w:rsidRPr="0070782A" w:rsidRDefault="0070782A" w:rsidP="0070782A">
      <w:r w:rsidRPr="0070782A">
        <w:t>Deployment Completion</w:t>
      </w:r>
    </w:p>
    <w:p w14:paraId="30453F22" w14:textId="77777777" w:rsidR="0070782A" w:rsidRPr="0070782A" w:rsidRDefault="0070782A" w:rsidP="0070782A">
      <w:r w:rsidRPr="0070782A">
        <w:t>↓</w:t>
      </w:r>
    </w:p>
    <w:p w14:paraId="6B93C8D3" w14:textId="77777777" w:rsidR="0070782A" w:rsidRPr="0070782A" w:rsidRDefault="0070782A" w:rsidP="0070782A">
      <w:r w:rsidRPr="0070782A">
        <w:t>Log Finalization</w:t>
      </w:r>
    </w:p>
    <w:p w14:paraId="670BC599" w14:textId="77777777" w:rsidR="009B1AAE" w:rsidRDefault="009B1AAE" w:rsidP="0070782A"/>
    <w:p w14:paraId="6278DD76" w14:textId="4FF437C1" w:rsidR="0070782A" w:rsidRPr="0070782A" w:rsidRDefault="0070782A" w:rsidP="0070782A">
      <w:r w:rsidRPr="0070782A">
        <w:t>Logging shall occur continuously during deployment processing.</w:t>
      </w:r>
    </w:p>
    <w:p w14:paraId="6E07ACB5" w14:textId="4689A9A6" w:rsidR="0070782A" w:rsidRPr="0070782A" w:rsidRDefault="0070782A" w:rsidP="009B1AAE">
      <w:pPr>
        <w:pStyle w:val="Heading2"/>
      </w:pPr>
      <w:r w:rsidRPr="0070782A">
        <w:t>Log Types</w:t>
      </w:r>
    </w:p>
    <w:p w14:paraId="37798002" w14:textId="77777777" w:rsidR="0070782A" w:rsidRPr="0070782A" w:rsidRDefault="0070782A" w:rsidP="0070782A">
      <w:r w:rsidRPr="0070782A">
        <w:t>PDD v2 shall support two log formats.</w:t>
      </w:r>
    </w:p>
    <w:p w14:paraId="72A59C47" w14:textId="77777777" w:rsidR="009B1AAE" w:rsidRDefault="009B1AAE" w:rsidP="009B1AAE">
      <w:pPr>
        <w:rPr>
          <w:b/>
          <w:bCs/>
        </w:rPr>
      </w:pPr>
    </w:p>
    <w:p w14:paraId="4B30A810" w14:textId="0D75936E" w:rsidR="0070782A" w:rsidRPr="0070782A" w:rsidRDefault="0070782A" w:rsidP="009B1AAE">
      <w:pPr>
        <w:rPr>
          <w:b/>
          <w:bCs/>
        </w:rPr>
      </w:pPr>
      <w:r w:rsidRPr="0070782A">
        <w:rPr>
          <w:b/>
          <w:bCs/>
        </w:rPr>
        <w:t>Human Readable Log</w:t>
      </w:r>
    </w:p>
    <w:p w14:paraId="24AC57C3" w14:textId="77777777" w:rsidR="0070782A" w:rsidRPr="0070782A" w:rsidRDefault="0070782A" w:rsidP="0070782A">
      <w:r w:rsidRPr="0070782A">
        <w:t>Purpose:</w:t>
      </w:r>
    </w:p>
    <w:p w14:paraId="02AFA78A" w14:textId="77777777" w:rsidR="0070782A" w:rsidRPr="0070782A" w:rsidRDefault="0070782A">
      <w:pPr>
        <w:numPr>
          <w:ilvl w:val="0"/>
          <w:numId w:val="102"/>
        </w:numPr>
      </w:pPr>
      <w:r w:rsidRPr="0070782A">
        <w:t>Operational review</w:t>
      </w:r>
    </w:p>
    <w:p w14:paraId="27BB087D" w14:textId="77777777" w:rsidR="0070782A" w:rsidRPr="0070782A" w:rsidRDefault="0070782A">
      <w:pPr>
        <w:numPr>
          <w:ilvl w:val="0"/>
          <w:numId w:val="102"/>
        </w:numPr>
      </w:pPr>
      <w:r w:rsidRPr="0070782A">
        <w:t>Deployment troubleshooting</w:t>
      </w:r>
    </w:p>
    <w:p w14:paraId="4D417575" w14:textId="77777777" w:rsidR="0070782A" w:rsidRPr="0070782A" w:rsidRDefault="0070782A">
      <w:pPr>
        <w:numPr>
          <w:ilvl w:val="0"/>
          <w:numId w:val="102"/>
        </w:numPr>
      </w:pPr>
      <w:r w:rsidRPr="0070782A">
        <w:t>Technician support</w:t>
      </w:r>
    </w:p>
    <w:p w14:paraId="20EC9E49" w14:textId="77777777" w:rsidR="009B1AAE" w:rsidRDefault="009B1AAE" w:rsidP="0070782A"/>
    <w:p w14:paraId="6343F65F" w14:textId="56694E45" w:rsidR="0070782A" w:rsidRPr="0070782A" w:rsidRDefault="0070782A" w:rsidP="0070782A">
      <w:r w:rsidRPr="0070782A">
        <w:t>Example:</w:t>
      </w:r>
    </w:p>
    <w:p w14:paraId="257F1533" w14:textId="77777777" w:rsidR="0070782A" w:rsidRPr="0070782A" w:rsidRDefault="0070782A" w:rsidP="0070782A">
      <w:r w:rsidRPr="0070782A">
        <w:t>08:15:00 Deployment Started</w:t>
      </w:r>
    </w:p>
    <w:p w14:paraId="175CFFD3" w14:textId="77777777" w:rsidR="0070782A" w:rsidRPr="0070782A" w:rsidRDefault="0070782A" w:rsidP="0070782A"/>
    <w:p w14:paraId="65CF0144" w14:textId="77777777" w:rsidR="0070782A" w:rsidRPr="0070782A" w:rsidRDefault="0070782A" w:rsidP="0070782A">
      <w:r w:rsidRPr="0070782A">
        <w:t>08:17:32 Google Chrome Installation Started</w:t>
      </w:r>
    </w:p>
    <w:p w14:paraId="51706FB5" w14:textId="77777777" w:rsidR="0070782A" w:rsidRPr="0070782A" w:rsidRDefault="0070782A" w:rsidP="0070782A"/>
    <w:p w14:paraId="617A6312" w14:textId="77777777" w:rsidR="0070782A" w:rsidRPr="0070782A" w:rsidRDefault="0070782A" w:rsidP="0070782A">
      <w:r w:rsidRPr="0070782A">
        <w:t>08:18:45 Google Chrome Installation Completed</w:t>
      </w:r>
    </w:p>
    <w:p w14:paraId="2F378E18" w14:textId="77777777" w:rsidR="0070782A" w:rsidRPr="0070782A" w:rsidRDefault="0070782A" w:rsidP="0070782A"/>
    <w:p w14:paraId="0152FF6C" w14:textId="77777777" w:rsidR="0070782A" w:rsidRPr="0070782A" w:rsidRDefault="0070782A" w:rsidP="0070782A">
      <w:r w:rsidRPr="0070782A">
        <w:t>08:19:05 Reboot Required</w:t>
      </w:r>
    </w:p>
    <w:p w14:paraId="681D7766" w14:textId="77777777" w:rsidR="0070782A" w:rsidRPr="0070782A" w:rsidRDefault="0070782A" w:rsidP="0070782A"/>
    <w:p w14:paraId="4D7A617E" w14:textId="77777777" w:rsidR="0070782A" w:rsidRPr="0070782A" w:rsidRDefault="0070782A" w:rsidP="0070782A">
      <w:r w:rsidRPr="0070782A">
        <w:t>08:25:10 Deployment Resumed</w:t>
      </w:r>
    </w:p>
    <w:p w14:paraId="3B6007A2" w14:textId="77777777" w:rsidR="009B1AAE" w:rsidRDefault="009B1AAE" w:rsidP="009B1AAE"/>
    <w:p w14:paraId="190F4C3B" w14:textId="56F62115" w:rsidR="0070782A" w:rsidRPr="0070782A" w:rsidRDefault="0070782A" w:rsidP="009B1AAE">
      <w:pPr>
        <w:rPr>
          <w:b/>
          <w:bCs/>
        </w:rPr>
      </w:pPr>
      <w:r w:rsidRPr="0070782A">
        <w:rPr>
          <w:b/>
          <w:bCs/>
        </w:rPr>
        <w:t>Structured JSON Log</w:t>
      </w:r>
    </w:p>
    <w:p w14:paraId="7AEC2A21" w14:textId="77777777" w:rsidR="0070782A" w:rsidRPr="0070782A" w:rsidRDefault="0070782A" w:rsidP="0070782A">
      <w:r w:rsidRPr="0070782A">
        <w:t>Purpose:</w:t>
      </w:r>
    </w:p>
    <w:p w14:paraId="511924C1" w14:textId="77777777" w:rsidR="0070782A" w:rsidRPr="0070782A" w:rsidRDefault="0070782A">
      <w:pPr>
        <w:numPr>
          <w:ilvl w:val="0"/>
          <w:numId w:val="103"/>
        </w:numPr>
      </w:pPr>
      <w:r w:rsidRPr="0070782A">
        <w:t>Analytics</w:t>
      </w:r>
    </w:p>
    <w:p w14:paraId="4CA3E830" w14:textId="77777777" w:rsidR="0070782A" w:rsidRPr="0070782A" w:rsidRDefault="0070782A">
      <w:pPr>
        <w:numPr>
          <w:ilvl w:val="0"/>
          <w:numId w:val="103"/>
        </w:numPr>
      </w:pPr>
      <w:r w:rsidRPr="0070782A">
        <w:t>Automation</w:t>
      </w:r>
    </w:p>
    <w:p w14:paraId="470F5EBE" w14:textId="77777777" w:rsidR="0070782A" w:rsidRPr="0070782A" w:rsidRDefault="0070782A">
      <w:pPr>
        <w:numPr>
          <w:ilvl w:val="0"/>
          <w:numId w:val="103"/>
        </w:numPr>
      </w:pPr>
      <w:r w:rsidRPr="0070782A">
        <w:t>Future integrations</w:t>
      </w:r>
    </w:p>
    <w:p w14:paraId="33B268AE" w14:textId="77777777" w:rsidR="0070782A" w:rsidRPr="0070782A" w:rsidRDefault="0070782A">
      <w:pPr>
        <w:numPr>
          <w:ilvl w:val="0"/>
          <w:numId w:val="103"/>
        </w:numPr>
      </w:pPr>
      <w:r w:rsidRPr="0070782A">
        <w:t>Event correlation</w:t>
      </w:r>
    </w:p>
    <w:p w14:paraId="361A00CD" w14:textId="77777777" w:rsidR="009B1AAE" w:rsidRDefault="009B1AAE" w:rsidP="0070782A"/>
    <w:p w14:paraId="5E66A3E4" w14:textId="6E11A5FE" w:rsidR="0070782A" w:rsidRPr="0070782A" w:rsidRDefault="0070782A" w:rsidP="0070782A">
      <w:r w:rsidRPr="0070782A">
        <w:t>Example:</w:t>
      </w:r>
    </w:p>
    <w:p w14:paraId="22AA4303" w14:textId="77777777" w:rsidR="0070782A" w:rsidRPr="0070782A" w:rsidRDefault="0070782A" w:rsidP="0070782A">
      <w:r w:rsidRPr="0070782A">
        <w:t>JSON</w:t>
      </w:r>
    </w:p>
    <w:p w14:paraId="78D9941E" w14:textId="77777777" w:rsidR="0070782A" w:rsidRPr="0070782A" w:rsidRDefault="0070782A" w:rsidP="0070782A">
      <w:r w:rsidRPr="0070782A">
        <w:t>{</w:t>
      </w:r>
    </w:p>
    <w:p w14:paraId="4E142E6C" w14:textId="77777777" w:rsidR="0070782A" w:rsidRPr="0070782A" w:rsidRDefault="0070782A" w:rsidP="0070782A">
      <w:r w:rsidRPr="0070782A">
        <w:t>"Timestamp":"2026-08-01T08:15:00",</w:t>
      </w:r>
    </w:p>
    <w:p w14:paraId="7745B1E2" w14:textId="77777777" w:rsidR="0070782A" w:rsidRPr="0070782A" w:rsidRDefault="0070782A" w:rsidP="0070782A">
      <w:r w:rsidRPr="0070782A">
        <w:lastRenderedPageBreak/>
        <w:t>"Event":"DeploymentStarted",</w:t>
      </w:r>
    </w:p>
    <w:p w14:paraId="47C62456" w14:textId="77777777" w:rsidR="0070782A" w:rsidRPr="0070782A" w:rsidRDefault="0070782A" w:rsidP="0070782A">
      <w:r w:rsidRPr="0070782A">
        <w:t>"DeploymentId":"GUID"</w:t>
      </w:r>
    </w:p>
    <w:p w14:paraId="176CCD30" w14:textId="77777777" w:rsidR="0070782A" w:rsidRPr="0070782A" w:rsidRDefault="0070782A" w:rsidP="0070782A">
      <w:r w:rsidRPr="0070782A">
        <w:t>}</w:t>
      </w:r>
    </w:p>
    <w:p w14:paraId="73746E77" w14:textId="69E9E7D0" w:rsidR="0070782A" w:rsidRPr="0070782A" w:rsidRDefault="0070782A" w:rsidP="009B1AAE">
      <w:pPr>
        <w:pStyle w:val="Heading2"/>
      </w:pPr>
      <w:r w:rsidRPr="0070782A">
        <w:t>Deployment Events</w:t>
      </w:r>
    </w:p>
    <w:p w14:paraId="54BEB4A7" w14:textId="77777777" w:rsidR="0070782A" w:rsidRPr="0070782A" w:rsidRDefault="0070782A" w:rsidP="0070782A">
      <w:r w:rsidRPr="0070782A">
        <w:t>The Logging Engine shall record deployment-level events.</w:t>
      </w:r>
    </w:p>
    <w:p w14:paraId="54006A3F" w14:textId="77777777" w:rsidR="009B1AAE" w:rsidRDefault="009B1AAE" w:rsidP="0070782A"/>
    <w:p w14:paraId="33255A63" w14:textId="1EDB094C" w:rsidR="0070782A" w:rsidRPr="0070782A" w:rsidRDefault="0070782A" w:rsidP="0070782A">
      <w:r w:rsidRPr="0070782A">
        <w:t>Examples:</w:t>
      </w:r>
    </w:p>
    <w:p w14:paraId="3B095B23" w14:textId="77777777" w:rsidR="0070782A" w:rsidRPr="0070782A" w:rsidRDefault="0070782A" w:rsidP="009B1AAE">
      <w:pPr>
        <w:rPr>
          <w:b/>
          <w:bCs/>
        </w:rPr>
      </w:pPr>
      <w:r w:rsidRPr="0070782A">
        <w:rPr>
          <w:b/>
          <w:bCs/>
        </w:rPr>
        <w:t>Deployment Started</w:t>
      </w:r>
    </w:p>
    <w:p w14:paraId="459E9D59" w14:textId="77777777" w:rsidR="0070782A" w:rsidRPr="0070782A" w:rsidRDefault="0070782A">
      <w:pPr>
        <w:pStyle w:val="ListParagraph"/>
        <w:numPr>
          <w:ilvl w:val="0"/>
          <w:numId w:val="99"/>
        </w:numPr>
      </w:pPr>
      <w:r w:rsidRPr="0070782A">
        <w:t>Deployment initiated</w:t>
      </w:r>
    </w:p>
    <w:p w14:paraId="0C450F29" w14:textId="77777777" w:rsidR="009B1AAE" w:rsidRDefault="009B1AAE" w:rsidP="009B1AAE"/>
    <w:p w14:paraId="3C2C2A0A" w14:textId="288187D7" w:rsidR="0070782A" w:rsidRPr="0070782A" w:rsidRDefault="0070782A" w:rsidP="009B1AAE">
      <w:pPr>
        <w:rPr>
          <w:b/>
          <w:bCs/>
        </w:rPr>
      </w:pPr>
      <w:r w:rsidRPr="0070782A">
        <w:rPr>
          <w:b/>
          <w:bCs/>
        </w:rPr>
        <w:t>Deployment Resumed</w:t>
      </w:r>
    </w:p>
    <w:p w14:paraId="3D09E75C" w14:textId="77777777" w:rsidR="0070782A" w:rsidRPr="0070782A" w:rsidRDefault="0070782A">
      <w:pPr>
        <w:pStyle w:val="ListParagraph"/>
        <w:numPr>
          <w:ilvl w:val="0"/>
          <w:numId w:val="99"/>
        </w:numPr>
      </w:pPr>
      <w:r w:rsidRPr="0070782A">
        <w:t>Deployment resumed after interruption</w:t>
      </w:r>
    </w:p>
    <w:p w14:paraId="797A6A07" w14:textId="77777777" w:rsidR="009B1AAE" w:rsidRDefault="009B1AAE" w:rsidP="009B1AAE"/>
    <w:p w14:paraId="7A61D360" w14:textId="50521EF4" w:rsidR="0070782A" w:rsidRPr="0070782A" w:rsidRDefault="0070782A" w:rsidP="009B1AAE">
      <w:pPr>
        <w:rPr>
          <w:b/>
          <w:bCs/>
        </w:rPr>
      </w:pPr>
      <w:r w:rsidRPr="0070782A">
        <w:rPr>
          <w:b/>
          <w:bCs/>
        </w:rPr>
        <w:t>Deployment Failed</w:t>
      </w:r>
    </w:p>
    <w:p w14:paraId="3F9586AC" w14:textId="77777777" w:rsidR="0070782A" w:rsidRPr="0070782A" w:rsidRDefault="0070782A">
      <w:pPr>
        <w:pStyle w:val="ListParagraph"/>
        <w:numPr>
          <w:ilvl w:val="0"/>
          <w:numId w:val="99"/>
        </w:numPr>
      </w:pPr>
      <w:r w:rsidRPr="0070782A">
        <w:t>Deployment terminated due to error</w:t>
      </w:r>
    </w:p>
    <w:p w14:paraId="0F4F8250" w14:textId="77777777" w:rsidR="009B1AAE" w:rsidRDefault="009B1AAE" w:rsidP="009B1AAE"/>
    <w:p w14:paraId="7B52D90F" w14:textId="5514856D" w:rsidR="0070782A" w:rsidRPr="0070782A" w:rsidRDefault="0070782A" w:rsidP="009B1AAE">
      <w:pPr>
        <w:rPr>
          <w:b/>
          <w:bCs/>
        </w:rPr>
      </w:pPr>
      <w:r w:rsidRPr="0070782A">
        <w:rPr>
          <w:b/>
          <w:bCs/>
        </w:rPr>
        <w:t>Deployment Completed</w:t>
      </w:r>
    </w:p>
    <w:p w14:paraId="15F8171D" w14:textId="77777777" w:rsidR="0070782A" w:rsidRPr="0070782A" w:rsidRDefault="0070782A">
      <w:pPr>
        <w:pStyle w:val="ListParagraph"/>
        <w:numPr>
          <w:ilvl w:val="0"/>
          <w:numId w:val="99"/>
        </w:numPr>
      </w:pPr>
      <w:r w:rsidRPr="0070782A">
        <w:t>Deployment completed successfully</w:t>
      </w:r>
    </w:p>
    <w:p w14:paraId="6FC436A7" w14:textId="6EE8B89F" w:rsidR="0070782A" w:rsidRPr="0070782A" w:rsidRDefault="0070782A" w:rsidP="009B1AAE">
      <w:pPr>
        <w:pStyle w:val="Heading2"/>
      </w:pPr>
      <w:r w:rsidRPr="0070782A">
        <w:t>Application Events</w:t>
      </w:r>
    </w:p>
    <w:p w14:paraId="55719DFA" w14:textId="77777777" w:rsidR="0070782A" w:rsidRPr="0070782A" w:rsidRDefault="0070782A" w:rsidP="0070782A">
      <w:r w:rsidRPr="0070782A">
        <w:t>The Logging Engine shall record application-level activity.</w:t>
      </w:r>
    </w:p>
    <w:p w14:paraId="6E211F32" w14:textId="77777777" w:rsidR="006E5AF5" w:rsidRDefault="006E5AF5" w:rsidP="0070782A"/>
    <w:p w14:paraId="02C65CA9" w14:textId="265A37F3" w:rsidR="0070782A" w:rsidRPr="0070782A" w:rsidRDefault="0070782A" w:rsidP="0070782A">
      <w:r w:rsidRPr="0070782A">
        <w:t>For each application the engine shall capture:</w:t>
      </w:r>
    </w:p>
    <w:p w14:paraId="0EDD74E6" w14:textId="77777777" w:rsidR="0070782A" w:rsidRPr="0070782A" w:rsidRDefault="0070782A">
      <w:pPr>
        <w:numPr>
          <w:ilvl w:val="0"/>
          <w:numId w:val="104"/>
        </w:numPr>
      </w:pPr>
      <w:r w:rsidRPr="0070782A">
        <w:t>Application name</w:t>
      </w:r>
    </w:p>
    <w:p w14:paraId="60DA4331" w14:textId="77777777" w:rsidR="0070782A" w:rsidRPr="0070782A" w:rsidRDefault="0070782A">
      <w:pPr>
        <w:numPr>
          <w:ilvl w:val="0"/>
          <w:numId w:val="104"/>
        </w:numPr>
      </w:pPr>
      <w:r w:rsidRPr="0070782A">
        <w:t>Step number</w:t>
      </w:r>
    </w:p>
    <w:p w14:paraId="3050A304" w14:textId="77777777" w:rsidR="0070782A" w:rsidRPr="0070782A" w:rsidRDefault="0070782A">
      <w:pPr>
        <w:numPr>
          <w:ilvl w:val="0"/>
          <w:numId w:val="104"/>
        </w:numPr>
      </w:pPr>
      <w:r w:rsidRPr="0070782A">
        <w:t>Execution start time</w:t>
      </w:r>
    </w:p>
    <w:p w14:paraId="208A9FBB" w14:textId="77777777" w:rsidR="0070782A" w:rsidRPr="0070782A" w:rsidRDefault="0070782A">
      <w:pPr>
        <w:numPr>
          <w:ilvl w:val="0"/>
          <w:numId w:val="104"/>
        </w:numPr>
      </w:pPr>
      <w:r w:rsidRPr="0070782A">
        <w:t>Execution end time</w:t>
      </w:r>
    </w:p>
    <w:p w14:paraId="011E8328" w14:textId="77777777" w:rsidR="0070782A" w:rsidRPr="0070782A" w:rsidRDefault="0070782A">
      <w:pPr>
        <w:numPr>
          <w:ilvl w:val="0"/>
          <w:numId w:val="104"/>
        </w:numPr>
      </w:pPr>
      <w:r w:rsidRPr="0070782A">
        <w:t>Success status</w:t>
      </w:r>
    </w:p>
    <w:p w14:paraId="0A9A4E2E" w14:textId="77777777" w:rsidR="0070782A" w:rsidRPr="0070782A" w:rsidRDefault="0070782A">
      <w:pPr>
        <w:numPr>
          <w:ilvl w:val="0"/>
          <w:numId w:val="104"/>
        </w:numPr>
      </w:pPr>
      <w:r w:rsidRPr="0070782A">
        <w:t>Failure status</w:t>
      </w:r>
    </w:p>
    <w:p w14:paraId="5CB5FA7A" w14:textId="77777777" w:rsidR="0070782A" w:rsidRPr="0070782A" w:rsidRDefault="0070782A">
      <w:pPr>
        <w:numPr>
          <w:ilvl w:val="0"/>
          <w:numId w:val="104"/>
        </w:numPr>
      </w:pPr>
      <w:r w:rsidRPr="0070782A">
        <w:t>Exit code</w:t>
      </w:r>
    </w:p>
    <w:p w14:paraId="05BE0C03" w14:textId="77777777" w:rsidR="006E5AF5" w:rsidRDefault="006E5AF5" w:rsidP="0070782A"/>
    <w:p w14:paraId="4C56EF67" w14:textId="07B6AAAB" w:rsidR="0070782A" w:rsidRPr="0070782A" w:rsidRDefault="0070782A" w:rsidP="0070782A">
      <w:r w:rsidRPr="0070782A">
        <w:t>Example:</w:t>
      </w:r>
    </w:p>
    <w:p w14:paraId="157AD213" w14:textId="77777777" w:rsidR="0070782A" w:rsidRPr="0070782A" w:rsidRDefault="0070782A" w:rsidP="0070782A">
      <w:r w:rsidRPr="0070782A">
        <w:t>Application Started</w:t>
      </w:r>
    </w:p>
    <w:p w14:paraId="23D9EE95" w14:textId="77777777" w:rsidR="0070782A" w:rsidRPr="0070782A" w:rsidRDefault="0070782A" w:rsidP="0070782A"/>
    <w:p w14:paraId="7AA28F22" w14:textId="77777777" w:rsidR="0070782A" w:rsidRPr="0070782A" w:rsidRDefault="0070782A" w:rsidP="0070782A">
      <w:r w:rsidRPr="0070782A">
        <w:t>Application Completed</w:t>
      </w:r>
    </w:p>
    <w:p w14:paraId="495A16B8" w14:textId="77777777" w:rsidR="0070782A" w:rsidRPr="0070782A" w:rsidRDefault="0070782A" w:rsidP="0070782A"/>
    <w:p w14:paraId="202664FE" w14:textId="77777777" w:rsidR="0070782A" w:rsidRPr="0070782A" w:rsidRDefault="0070782A" w:rsidP="0070782A">
      <w:r w:rsidRPr="0070782A">
        <w:t>Application Failed</w:t>
      </w:r>
    </w:p>
    <w:p w14:paraId="21DB39AF" w14:textId="3E45E0CE" w:rsidR="0070782A" w:rsidRPr="0070782A" w:rsidRDefault="0070782A" w:rsidP="006E5AF5">
      <w:pPr>
        <w:pStyle w:val="Heading2"/>
      </w:pPr>
      <w:r w:rsidRPr="0070782A">
        <w:t>Reboot Events</w:t>
      </w:r>
    </w:p>
    <w:p w14:paraId="7240C065" w14:textId="77777777" w:rsidR="0070782A" w:rsidRPr="0070782A" w:rsidRDefault="0070782A" w:rsidP="0070782A">
      <w:r w:rsidRPr="0070782A">
        <w:t>The Logging Engine shall record reboot-related activity.</w:t>
      </w:r>
    </w:p>
    <w:p w14:paraId="3387DDD6" w14:textId="77777777" w:rsidR="006E5AF5" w:rsidRDefault="006E5AF5" w:rsidP="0070782A"/>
    <w:p w14:paraId="3921CA05" w14:textId="031ABB16" w:rsidR="0070782A" w:rsidRPr="0070782A" w:rsidRDefault="0070782A" w:rsidP="0070782A">
      <w:r w:rsidRPr="0070782A">
        <w:t>Examples:</w:t>
      </w:r>
    </w:p>
    <w:p w14:paraId="42F9BB56" w14:textId="5368651C" w:rsidR="006E5AF5" w:rsidRDefault="0070782A">
      <w:pPr>
        <w:pStyle w:val="ListParagraph"/>
        <w:numPr>
          <w:ilvl w:val="0"/>
          <w:numId w:val="99"/>
        </w:numPr>
      </w:pPr>
      <w:r w:rsidRPr="0070782A">
        <w:t>Reboot Required</w:t>
      </w:r>
    </w:p>
    <w:p w14:paraId="23062150" w14:textId="393BFA46" w:rsidR="0070782A" w:rsidRPr="0070782A" w:rsidRDefault="0070782A">
      <w:pPr>
        <w:pStyle w:val="ListParagraph"/>
        <w:numPr>
          <w:ilvl w:val="0"/>
          <w:numId w:val="99"/>
        </w:numPr>
      </w:pPr>
      <w:r w:rsidRPr="0070782A">
        <w:t>State Saved</w:t>
      </w:r>
    </w:p>
    <w:p w14:paraId="44494314" w14:textId="65467B28" w:rsidR="0070782A" w:rsidRPr="0070782A" w:rsidRDefault="0070782A">
      <w:pPr>
        <w:pStyle w:val="ListParagraph"/>
        <w:numPr>
          <w:ilvl w:val="0"/>
          <w:numId w:val="99"/>
        </w:numPr>
      </w:pPr>
      <w:r w:rsidRPr="0070782A">
        <w:t>System Restart Initiated</w:t>
      </w:r>
    </w:p>
    <w:p w14:paraId="499F2DDB" w14:textId="77777777" w:rsidR="0070782A" w:rsidRPr="0070782A" w:rsidRDefault="0070782A">
      <w:pPr>
        <w:pStyle w:val="ListParagraph"/>
        <w:numPr>
          <w:ilvl w:val="0"/>
          <w:numId w:val="99"/>
        </w:numPr>
      </w:pPr>
      <w:r w:rsidRPr="0070782A">
        <w:lastRenderedPageBreak/>
        <w:t>Deployment Resumed</w:t>
      </w:r>
    </w:p>
    <w:p w14:paraId="3672B3B7" w14:textId="77777777" w:rsidR="00632FE3" w:rsidRDefault="00632FE3" w:rsidP="0070782A"/>
    <w:p w14:paraId="2939D85B" w14:textId="52B64B47" w:rsidR="0070782A" w:rsidRPr="0070782A" w:rsidRDefault="0070782A" w:rsidP="0070782A">
      <w:r w:rsidRPr="0070782A">
        <w:t>These records provide visibility into deployment continuation behavior.</w:t>
      </w:r>
    </w:p>
    <w:p w14:paraId="19AF148B" w14:textId="3E61601F" w:rsidR="0070782A" w:rsidRPr="0070782A" w:rsidRDefault="0070782A" w:rsidP="00632FE3">
      <w:pPr>
        <w:pStyle w:val="Heading2"/>
      </w:pPr>
      <w:r w:rsidRPr="0070782A">
        <w:t>Error Logging</w:t>
      </w:r>
    </w:p>
    <w:p w14:paraId="6CB3E4B2" w14:textId="77777777" w:rsidR="0070782A" w:rsidRPr="0070782A" w:rsidRDefault="0070782A" w:rsidP="0070782A">
      <w:r w:rsidRPr="0070782A">
        <w:t>The Logging Engine shall record failures originating from:</w:t>
      </w:r>
    </w:p>
    <w:p w14:paraId="375C22CF" w14:textId="77777777" w:rsidR="00632FE3" w:rsidRDefault="00632FE3" w:rsidP="00632FE3">
      <w:pPr>
        <w:rPr>
          <w:b/>
          <w:bCs/>
        </w:rPr>
      </w:pPr>
    </w:p>
    <w:p w14:paraId="4C597673" w14:textId="26481BB8" w:rsidR="0070782A" w:rsidRPr="0070782A" w:rsidRDefault="0070782A" w:rsidP="00632FE3">
      <w:pPr>
        <w:rPr>
          <w:b/>
          <w:bCs/>
        </w:rPr>
      </w:pPr>
      <w:r w:rsidRPr="0070782A">
        <w:rPr>
          <w:b/>
          <w:bCs/>
        </w:rPr>
        <w:t>Configuration Errors</w:t>
      </w:r>
    </w:p>
    <w:p w14:paraId="1F22084D" w14:textId="77777777" w:rsidR="0070782A" w:rsidRPr="0070782A" w:rsidRDefault="0070782A" w:rsidP="0070782A">
      <w:r w:rsidRPr="0070782A">
        <w:t>Examples:</w:t>
      </w:r>
    </w:p>
    <w:p w14:paraId="39AAE5BA" w14:textId="74E6F513" w:rsidR="0070782A" w:rsidRPr="0070782A" w:rsidRDefault="0070782A">
      <w:pPr>
        <w:pStyle w:val="ListParagraph"/>
        <w:numPr>
          <w:ilvl w:val="0"/>
          <w:numId w:val="112"/>
        </w:numPr>
      </w:pPr>
      <w:r w:rsidRPr="0070782A">
        <w:t>Missing Config.ini</w:t>
      </w:r>
    </w:p>
    <w:p w14:paraId="4E9D1259" w14:textId="69C7D079" w:rsidR="0070782A" w:rsidRPr="0070782A" w:rsidRDefault="0070782A">
      <w:pPr>
        <w:pStyle w:val="ListParagraph"/>
        <w:numPr>
          <w:ilvl w:val="0"/>
          <w:numId w:val="112"/>
        </w:numPr>
      </w:pPr>
      <w:r w:rsidRPr="0070782A">
        <w:t>Invalid Toolbox Mapping</w:t>
      </w:r>
    </w:p>
    <w:p w14:paraId="7AD5AD94" w14:textId="1CEA9BDF" w:rsidR="0070782A" w:rsidRPr="0070782A" w:rsidRDefault="0070782A">
      <w:pPr>
        <w:pStyle w:val="ListParagraph"/>
        <w:numPr>
          <w:ilvl w:val="0"/>
          <w:numId w:val="112"/>
        </w:numPr>
      </w:pPr>
      <w:r w:rsidRPr="0070782A">
        <w:t>Missing Catalog</w:t>
      </w:r>
    </w:p>
    <w:p w14:paraId="276DDAA4" w14:textId="77777777" w:rsidR="00632FE3" w:rsidRDefault="00632FE3" w:rsidP="00632FE3"/>
    <w:p w14:paraId="76B4B7F0" w14:textId="2F889FF9" w:rsidR="0070782A" w:rsidRPr="0070782A" w:rsidRDefault="0070782A" w:rsidP="00632FE3">
      <w:pPr>
        <w:rPr>
          <w:b/>
          <w:bCs/>
        </w:rPr>
      </w:pPr>
      <w:r w:rsidRPr="0070782A">
        <w:rPr>
          <w:b/>
          <w:bCs/>
        </w:rPr>
        <w:t>Manifest Errors</w:t>
      </w:r>
    </w:p>
    <w:p w14:paraId="0E015C37" w14:textId="77777777" w:rsidR="0070782A" w:rsidRPr="0070782A" w:rsidRDefault="0070782A" w:rsidP="0070782A">
      <w:r w:rsidRPr="0070782A">
        <w:t>Examples:</w:t>
      </w:r>
    </w:p>
    <w:p w14:paraId="5408456D" w14:textId="5C1976A3" w:rsidR="0070782A" w:rsidRPr="0070782A" w:rsidRDefault="0070782A">
      <w:pPr>
        <w:pStyle w:val="ListParagraph"/>
        <w:numPr>
          <w:ilvl w:val="0"/>
          <w:numId w:val="113"/>
        </w:numPr>
      </w:pPr>
      <w:r w:rsidRPr="0070782A">
        <w:t>Manifest Validation Failure</w:t>
      </w:r>
    </w:p>
    <w:p w14:paraId="5C5C3951" w14:textId="77777777" w:rsidR="0070782A" w:rsidRPr="0070782A" w:rsidRDefault="0070782A">
      <w:pPr>
        <w:pStyle w:val="ListParagraph"/>
        <w:numPr>
          <w:ilvl w:val="0"/>
          <w:numId w:val="113"/>
        </w:numPr>
      </w:pPr>
      <w:r w:rsidRPr="0070782A">
        <w:t>Invalid Step</w:t>
      </w:r>
    </w:p>
    <w:p w14:paraId="590FC6A5" w14:textId="77777777" w:rsidR="0070782A" w:rsidRPr="0070782A" w:rsidRDefault="0070782A" w:rsidP="0070782A"/>
    <w:p w14:paraId="59503A86" w14:textId="77777777" w:rsidR="0070782A" w:rsidRPr="0070782A" w:rsidRDefault="0070782A" w:rsidP="00FD1BD0">
      <w:pPr>
        <w:rPr>
          <w:b/>
          <w:bCs/>
        </w:rPr>
      </w:pPr>
      <w:r w:rsidRPr="0070782A">
        <w:rPr>
          <w:b/>
          <w:bCs/>
        </w:rPr>
        <w:t>Installation Errors</w:t>
      </w:r>
    </w:p>
    <w:p w14:paraId="75E20E14" w14:textId="77777777" w:rsidR="0070782A" w:rsidRPr="0070782A" w:rsidRDefault="0070782A" w:rsidP="0070782A">
      <w:r w:rsidRPr="0070782A">
        <w:t>Examples:</w:t>
      </w:r>
    </w:p>
    <w:p w14:paraId="3295BAD8" w14:textId="2692EFA7" w:rsidR="0070782A" w:rsidRPr="0070782A" w:rsidRDefault="0070782A">
      <w:pPr>
        <w:pStyle w:val="ListParagraph"/>
        <w:numPr>
          <w:ilvl w:val="0"/>
          <w:numId w:val="114"/>
        </w:numPr>
      </w:pPr>
      <w:r w:rsidRPr="0070782A">
        <w:t>Application Failed</w:t>
      </w:r>
    </w:p>
    <w:p w14:paraId="393E244B" w14:textId="0A603264" w:rsidR="0070782A" w:rsidRPr="0070782A" w:rsidRDefault="0070782A">
      <w:pPr>
        <w:pStyle w:val="ListParagraph"/>
        <w:numPr>
          <w:ilvl w:val="0"/>
          <w:numId w:val="114"/>
        </w:numPr>
      </w:pPr>
      <w:r w:rsidRPr="0070782A">
        <w:t>Command Not Found</w:t>
      </w:r>
    </w:p>
    <w:p w14:paraId="200328C4" w14:textId="77777777" w:rsidR="0070782A" w:rsidRPr="0070782A" w:rsidRDefault="0070782A">
      <w:pPr>
        <w:pStyle w:val="ListParagraph"/>
        <w:numPr>
          <w:ilvl w:val="0"/>
          <w:numId w:val="114"/>
        </w:numPr>
      </w:pPr>
      <w:r w:rsidRPr="0070782A">
        <w:t>Invalid Exit Code</w:t>
      </w:r>
    </w:p>
    <w:p w14:paraId="4F910BFD" w14:textId="77777777" w:rsidR="00FD1BD0" w:rsidRDefault="00FD1BD0" w:rsidP="00FD1BD0"/>
    <w:p w14:paraId="0803CC8A" w14:textId="12C5F692" w:rsidR="0070782A" w:rsidRPr="0070782A" w:rsidRDefault="0070782A" w:rsidP="00FD1BD0">
      <w:pPr>
        <w:rPr>
          <w:b/>
          <w:bCs/>
        </w:rPr>
      </w:pPr>
      <w:r w:rsidRPr="0070782A">
        <w:rPr>
          <w:b/>
          <w:bCs/>
        </w:rPr>
        <w:t>State Errors</w:t>
      </w:r>
    </w:p>
    <w:p w14:paraId="14CA8CBF" w14:textId="77777777" w:rsidR="0070782A" w:rsidRPr="0070782A" w:rsidRDefault="0070782A" w:rsidP="0070782A">
      <w:r w:rsidRPr="0070782A">
        <w:t>Examples:</w:t>
      </w:r>
    </w:p>
    <w:p w14:paraId="620ED89B" w14:textId="4390E3ED" w:rsidR="0070782A" w:rsidRPr="0070782A" w:rsidRDefault="0070782A">
      <w:pPr>
        <w:pStyle w:val="ListParagraph"/>
        <w:numPr>
          <w:ilvl w:val="0"/>
          <w:numId w:val="115"/>
        </w:numPr>
      </w:pPr>
      <w:r w:rsidRPr="0070782A">
        <w:t>Resume Failed</w:t>
      </w:r>
    </w:p>
    <w:p w14:paraId="6E988FBE" w14:textId="77777777" w:rsidR="0070782A" w:rsidRPr="0070782A" w:rsidRDefault="0070782A">
      <w:pPr>
        <w:pStyle w:val="ListParagraph"/>
        <w:numPr>
          <w:ilvl w:val="0"/>
          <w:numId w:val="115"/>
        </w:numPr>
      </w:pPr>
      <w:r w:rsidRPr="0070782A">
        <w:t>State Validation Failure</w:t>
      </w:r>
    </w:p>
    <w:p w14:paraId="164C71E5" w14:textId="086B652F" w:rsidR="0070782A" w:rsidRPr="0070782A" w:rsidRDefault="0070782A" w:rsidP="001D415D">
      <w:pPr>
        <w:pStyle w:val="Heading2"/>
      </w:pPr>
      <w:r w:rsidRPr="0070782A">
        <w:t>Log Entry Structure</w:t>
      </w:r>
    </w:p>
    <w:p w14:paraId="0DBA1917" w14:textId="77777777" w:rsidR="0070782A" w:rsidRPr="0070782A" w:rsidRDefault="0070782A" w:rsidP="0070782A">
      <w:r w:rsidRPr="0070782A">
        <w:t>All log entries shall contain:</w:t>
      </w:r>
    </w:p>
    <w:p w14:paraId="376131FE" w14:textId="77777777" w:rsidR="0070782A" w:rsidRPr="0070782A" w:rsidRDefault="0070782A">
      <w:pPr>
        <w:numPr>
          <w:ilvl w:val="0"/>
          <w:numId w:val="105"/>
        </w:numPr>
      </w:pPr>
      <w:r w:rsidRPr="0070782A">
        <w:t>Timestamp</w:t>
      </w:r>
    </w:p>
    <w:p w14:paraId="26C79E50" w14:textId="77777777" w:rsidR="0070782A" w:rsidRPr="0070782A" w:rsidRDefault="0070782A">
      <w:pPr>
        <w:numPr>
          <w:ilvl w:val="0"/>
          <w:numId w:val="105"/>
        </w:numPr>
      </w:pPr>
      <w:r w:rsidRPr="0070782A">
        <w:t>Event Type</w:t>
      </w:r>
    </w:p>
    <w:p w14:paraId="53113003" w14:textId="77777777" w:rsidR="0070782A" w:rsidRPr="0070782A" w:rsidRDefault="0070782A">
      <w:pPr>
        <w:numPr>
          <w:ilvl w:val="0"/>
          <w:numId w:val="105"/>
        </w:numPr>
      </w:pPr>
      <w:r w:rsidRPr="0070782A">
        <w:t>Deployment Identifier</w:t>
      </w:r>
    </w:p>
    <w:p w14:paraId="556BD1D5" w14:textId="77777777" w:rsidR="0070782A" w:rsidRPr="0070782A" w:rsidRDefault="0070782A">
      <w:pPr>
        <w:numPr>
          <w:ilvl w:val="0"/>
          <w:numId w:val="105"/>
        </w:numPr>
      </w:pPr>
      <w:r w:rsidRPr="0070782A">
        <w:t>Component</w:t>
      </w:r>
    </w:p>
    <w:p w14:paraId="245DC40E" w14:textId="77777777" w:rsidR="0070782A" w:rsidRPr="0070782A" w:rsidRDefault="0070782A">
      <w:pPr>
        <w:numPr>
          <w:ilvl w:val="0"/>
          <w:numId w:val="105"/>
        </w:numPr>
      </w:pPr>
      <w:r w:rsidRPr="0070782A">
        <w:t>Message</w:t>
      </w:r>
    </w:p>
    <w:p w14:paraId="3C37013D" w14:textId="77777777" w:rsidR="0070782A" w:rsidRPr="0070782A" w:rsidRDefault="0070782A" w:rsidP="0070782A">
      <w:r w:rsidRPr="0070782A">
        <w:t>Optional fields may include:</w:t>
      </w:r>
    </w:p>
    <w:p w14:paraId="253744D3" w14:textId="77777777" w:rsidR="0070782A" w:rsidRPr="0070782A" w:rsidRDefault="0070782A">
      <w:pPr>
        <w:numPr>
          <w:ilvl w:val="0"/>
          <w:numId w:val="106"/>
        </w:numPr>
      </w:pPr>
      <w:r w:rsidRPr="0070782A">
        <w:t>Application Name</w:t>
      </w:r>
    </w:p>
    <w:p w14:paraId="545806F4" w14:textId="77777777" w:rsidR="0070782A" w:rsidRPr="0070782A" w:rsidRDefault="0070782A">
      <w:pPr>
        <w:numPr>
          <w:ilvl w:val="0"/>
          <w:numId w:val="106"/>
        </w:numPr>
      </w:pPr>
      <w:r w:rsidRPr="0070782A">
        <w:t>Step Number</w:t>
      </w:r>
    </w:p>
    <w:p w14:paraId="500F903D" w14:textId="77777777" w:rsidR="0070782A" w:rsidRPr="0070782A" w:rsidRDefault="0070782A">
      <w:pPr>
        <w:numPr>
          <w:ilvl w:val="0"/>
          <w:numId w:val="106"/>
        </w:numPr>
      </w:pPr>
      <w:r w:rsidRPr="0070782A">
        <w:t>Exit Code</w:t>
      </w:r>
    </w:p>
    <w:p w14:paraId="001D4696" w14:textId="77777777" w:rsidR="0070782A" w:rsidRPr="0070782A" w:rsidRDefault="0070782A">
      <w:pPr>
        <w:numPr>
          <w:ilvl w:val="0"/>
          <w:numId w:val="106"/>
        </w:numPr>
      </w:pPr>
      <w:r w:rsidRPr="0070782A">
        <w:t>Exception Information</w:t>
      </w:r>
    </w:p>
    <w:p w14:paraId="4E05B322" w14:textId="77777777" w:rsidR="001D415D" w:rsidRDefault="001D415D" w:rsidP="0070782A"/>
    <w:p w14:paraId="7E299479" w14:textId="38EBED91" w:rsidR="0070782A" w:rsidRPr="0070782A" w:rsidRDefault="0070782A" w:rsidP="0070782A">
      <w:r w:rsidRPr="0070782A">
        <w:t>Example:</w:t>
      </w:r>
    </w:p>
    <w:p w14:paraId="3F2CCBEA" w14:textId="77777777" w:rsidR="0070782A" w:rsidRPr="0070782A" w:rsidRDefault="0070782A" w:rsidP="0070782A">
      <w:r w:rsidRPr="0070782A">
        <w:t>Timestamp:</w:t>
      </w:r>
    </w:p>
    <w:p w14:paraId="34979A56" w14:textId="77777777" w:rsidR="0070782A" w:rsidRPr="0070782A" w:rsidRDefault="0070782A" w:rsidP="0070782A">
      <w:r w:rsidRPr="0070782A">
        <w:t>2026-08-01 08:15:00</w:t>
      </w:r>
    </w:p>
    <w:p w14:paraId="3708B646" w14:textId="77777777" w:rsidR="0070782A" w:rsidRPr="0070782A" w:rsidRDefault="0070782A" w:rsidP="0070782A"/>
    <w:p w14:paraId="64457DE2" w14:textId="77777777" w:rsidR="0070782A" w:rsidRPr="0070782A" w:rsidRDefault="0070782A" w:rsidP="0070782A">
      <w:r w:rsidRPr="0070782A">
        <w:lastRenderedPageBreak/>
        <w:t>Component:</w:t>
      </w:r>
    </w:p>
    <w:p w14:paraId="58FB3ADD" w14:textId="77777777" w:rsidR="0070782A" w:rsidRPr="0070782A" w:rsidRDefault="0070782A" w:rsidP="0070782A">
      <w:r w:rsidRPr="0070782A">
        <w:t>Installation Engine</w:t>
      </w:r>
    </w:p>
    <w:p w14:paraId="390E227A" w14:textId="77777777" w:rsidR="0070782A" w:rsidRPr="0070782A" w:rsidRDefault="0070782A" w:rsidP="0070782A"/>
    <w:p w14:paraId="6E4D7543" w14:textId="77777777" w:rsidR="0070782A" w:rsidRPr="0070782A" w:rsidRDefault="0070782A" w:rsidP="0070782A">
      <w:r w:rsidRPr="0070782A">
        <w:t>Event:</w:t>
      </w:r>
    </w:p>
    <w:p w14:paraId="2C988E77" w14:textId="77777777" w:rsidR="0070782A" w:rsidRPr="0070782A" w:rsidRDefault="0070782A" w:rsidP="0070782A">
      <w:r w:rsidRPr="0070782A">
        <w:t>Application Started</w:t>
      </w:r>
    </w:p>
    <w:p w14:paraId="739E4045" w14:textId="77777777" w:rsidR="0070782A" w:rsidRPr="0070782A" w:rsidRDefault="0070782A" w:rsidP="0070782A"/>
    <w:p w14:paraId="19149D7E" w14:textId="77777777" w:rsidR="0070782A" w:rsidRPr="0070782A" w:rsidRDefault="0070782A" w:rsidP="0070782A">
      <w:r w:rsidRPr="0070782A">
        <w:t>Application:</w:t>
      </w:r>
    </w:p>
    <w:p w14:paraId="46EA9927" w14:textId="77777777" w:rsidR="0070782A" w:rsidRPr="0070782A" w:rsidRDefault="0070782A" w:rsidP="0070782A">
      <w:r w:rsidRPr="0070782A">
        <w:t>Google Chrome</w:t>
      </w:r>
    </w:p>
    <w:p w14:paraId="12DF0511" w14:textId="7E02FE3F" w:rsidR="0070782A" w:rsidRPr="0070782A" w:rsidRDefault="0070782A" w:rsidP="00A52157">
      <w:pPr>
        <w:pStyle w:val="Heading2"/>
      </w:pPr>
      <w:r w:rsidRPr="0070782A">
        <w:t>Component Integration</w:t>
      </w:r>
    </w:p>
    <w:p w14:paraId="10D20BDC" w14:textId="77777777" w:rsidR="0070782A" w:rsidRPr="0070782A" w:rsidRDefault="0070782A" w:rsidP="00A52157">
      <w:pPr>
        <w:rPr>
          <w:b/>
          <w:bCs/>
        </w:rPr>
      </w:pPr>
      <w:r w:rsidRPr="0070782A">
        <w:rPr>
          <w:b/>
          <w:bCs/>
        </w:rPr>
        <w:t>Installation Engine</w:t>
      </w:r>
    </w:p>
    <w:p w14:paraId="651DB09D" w14:textId="77777777" w:rsidR="0070782A" w:rsidRPr="0070782A" w:rsidRDefault="0070782A" w:rsidP="0070782A">
      <w:r w:rsidRPr="0070782A">
        <w:t>Provides:</w:t>
      </w:r>
    </w:p>
    <w:p w14:paraId="3F0D71FE" w14:textId="77777777" w:rsidR="0070782A" w:rsidRPr="0070782A" w:rsidRDefault="0070782A">
      <w:pPr>
        <w:numPr>
          <w:ilvl w:val="0"/>
          <w:numId w:val="107"/>
        </w:numPr>
      </w:pPr>
      <w:r w:rsidRPr="0070782A">
        <w:t>Application execution events</w:t>
      </w:r>
    </w:p>
    <w:p w14:paraId="01DAF9E4" w14:textId="77777777" w:rsidR="0070782A" w:rsidRPr="0070782A" w:rsidRDefault="0070782A">
      <w:pPr>
        <w:numPr>
          <w:ilvl w:val="0"/>
          <w:numId w:val="107"/>
        </w:numPr>
      </w:pPr>
      <w:r w:rsidRPr="0070782A">
        <w:t>Exit codes</w:t>
      </w:r>
    </w:p>
    <w:p w14:paraId="48B1406C" w14:textId="77777777" w:rsidR="0070782A" w:rsidRPr="0070782A" w:rsidRDefault="0070782A">
      <w:pPr>
        <w:numPr>
          <w:ilvl w:val="0"/>
          <w:numId w:val="107"/>
        </w:numPr>
      </w:pPr>
      <w:r w:rsidRPr="0070782A">
        <w:t>Execution status</w:t>
      </w:r>
    </w:p>
    <w:p w14:paraId="16A2118B" w14:textId="77777777" w:rsidR="00A52157" w:rsidRDefault="00A52157" w:rsidP="00A52157">
      <w:pPr>
        <w:rPr>
          <w:b/>
          <w:bCs/>
        </w:rPr>
      </w:pPr>
    </w:p>
    <w:p w14:paraId="53014999" w14:textId="3C86B387" w:rsidR="0070782A" w:rsidRPr="0070782A" w:rsidRDefault="0070782A" w:rsidP="00A52157">
      <w:pPr>
        <w:rPr>
          <w:b/>
          <w:bCs/>
        </w:rPr>
      </w:pPr>
      <w:r w:rsidRPr="0070782A">
        <w:rPr>
          <w:b/>
          <w:bCs/>
        </w:rPr>
        <w:t>State Engine</w:t>
      </w:r>
    </w:p>
    <w:p w14:paraId="737165AB" w14:textId="77777777" w:rsidR="0070782A" w:rsidRPr="0070782A" w:rsidRDefault="0070782A" w:rsidP="0070782A">
      <w:r w:rsidRPr="0070782A">
        <w:t>Provides:</w:t>
      </w:r>
    </w:p>
    <w:p w14:paraId="60565152" w14:textId="77777777" w:rsidR="0070782A" w:rsidRPr="0070782A" w:rsidRDefault="0070782A">
      <w:pPr>
        <w:numPr>
          <w:ilvl w:val="0"/>
          <w:numId w:val="108"/>
        </w:numPr>
      </w:pPr>
      <w:r w:rsidRPr="0070782A">
        <w:t>State changes</w:t>
      </w:r>
    </w:p>
    <w:p w14:paraId="6A7AAEE6" w14:textId="77777777" w:rsidR="0070782A" w:rsidRPr="0070782A" w:rsidRDefault="0070782A">
      <w:pPr>
        <w:numPr>
          <w:ilvl w:val="0"/>
          <w:numId w:val="108"/>
        </w:numPr>
      </w:pPr>
      <w:r w:rsidRPr="0070782A">
        <w:t>Resume events</w:t>
      </w:r>
    </w:p>
    <w:p w14:paraId="7F948DE9" w14:textId="77777777" w:rsidR="0070782A" w:rsidRPr="0070782A" w:rsidRDefault="0070782A">
      <w:pPr>
        <w:numPr>
          <w:ilvl w:val="0"/>
          <w:numId w:val="108"/>
        </w:numPr>
      </w:pPr>
      <w:r w:rsidRPr="0070782A">
        <w:t>Completion events</w:t>
      </w:r>
    </w:p>
    <w:p w14:paraId="071C77E6" w14:textId="77777777" w:rsidR="00A52157" w:rsidRDefault="00A52157" w:rsidP="00A52157">
      <w:pPr>
        <w:rPr>
          <w:b/>
          <w:bCs/>
        </w:rPr>
      </w:pPr>
    </w:p>
    <w:p w14:paraId="0115141E" w14:textId="1E503C0D" w:rsidR="0070782A" w:rsidRPr="0070782A" w:rsidRDefault="0070782A" w:rsidP="00A52157">
      <w:pPr>
        <w:rPr>
          <w:b/>
          <w:bCs/>
        </w:rPr>
      </w:pPr>
      <w:r w:rsidRPr="0070782A">
        <w:rPr>
          <w:b/>
          <w:bCs/>
        </w:rPr>
        <w:t>Manifest Engine</w:t>
      </w:r>
    </w:p>
    <w:p w14:paraId="20B168BD" w14:textId="77777777" w:rsidR="0070782A" w:rsidRPr="0070782A" w:rsidRDefault="0070782A" w:rsidP="0070782A">
      <w:r w:rsidRPr="0070782A">
        <w:t>Provides:</w:t>
      </w:r>
    </w:p>
    <w:p w14:paraId="510BEA16" w14:textId="77777777" w:rsidR="0070782A" w:rsidRPr="0070782A" w:rsidRDefault="0070782A">
      <w:pPr>
        <w:numPr>
          <w:ilvl w:val="0"/>
          <w:numId w:val="109"/>
        </w:numPr>
      </w:pPr>
      <w:r w:rsidRPr="0070782A">
        <w:t>Manifest creation events</w:t>
      </w:r>
    </w:p>
    <w:p w14:paraId="512021A6" w14:textId="77777777" w:rsidR="0070782A" w:rsidRPr="0070782A" w:rsidRDefault="0070782A">
      <w:pPr>
        <w:numPr>
          <w:ilvl w:val="0"/>
          <w:numId w:val="109"/>
        </w:numPr>
      </w:pPr>
      <w:r w:rsidRPr="0070782A">
        <w:t>Manifest validation events</w:t>
      </w:r>
    </w:p>
    <w:p w14:paraId="678E148C" w14:textId="77777777" w:rsidR="00A52157" w:rsidRDefault="00A52157" w:rsidP="00A52157">
      <w:pPr>
        <w:rPr>
          <w:b/>
          <w:bCs/>
        </w:rPr>
      </w:pPr>
    </w:p>
    <w:p w14:paraId="58B7C2C2" w14:textId="4A48D7DD" w:rsidR="0070782A" w:rsidRPr="0070782A" w:rsidRDefault="0070782A" w:rsidP="00A52157">
      <w:pPr>
        <w:rPr>
          <w:b/>
          <w:bCs/>
        </w:rPr>
      </w:pPr>
      <w:r w:rsidRPr="0070782A">
        <w:rPr>
          <w:b/>
          <w:bCs/>
        </w:rPr>
        <w:t>Platform Configuration Engine</w:t>
      </w:r>
    </w:p>
    <w:p w14:paraId="1CB76412" w14:textId="77777777" w:rsidR="0070782A" w:rsidRPr="0070782A" w:rsidRDefault="0070782A" w:rsidP="0070782A">
      <w:r w:rsidRPr="0070782A">
        <w:t>Provides:</w:t>
      </w:r>
    </w:p>
    <w:p w14:paraId="4286C6FA" w14:textId="77777777" w:rsidR="0070782A" w:rsidRPr="0070782A" w:rsidRDefault="0070782A">
      <w:pPr>
        <w:numPr>
          <w:ilvl w:val="0"/>
          <w:numId w:val="110"/>
        </w:numPr>
      </w:pPr>
      <w:r w:rsidRPr="0070782A">
        <w:t>Configuration load events</w:t>
      </w:r>
    </w:p>
    <w:p w14:paraId="478C46C0" w14:textId="77777777" w:rsidR="0070782A" w:rsidRPr="0070782A" w:rsidRDefault="0070782A">
      <w:pPr>
        <w:numPr>
          <w:ilvl w:val="0"/>
          <w:numId w:val="110"/>
        </w:numPr>
      </w:pPr>
      <w:r w:rsidRPr="0070782A">
        <w:t>Validation events</w:t>
      </w:r>
    </w:p>
    <w:p w14:paraId="200030C2" w14:textId="72A87491" w:rsidR="0070782A" w:rsidRPr="0070782A" w:rsidRDefault="0070782A" w:rsidP="00A52157">
      <w:pPr>
        <w:pStyle w:val="Heading2"/>
      </w:pPr>
      <w:r w:rsidRPr="0070782A">
        <w:t>Log Retention</w:t>
      </w:r>
    </w:p>
    <w:p w14:paraId="425B52E0" w14:textId="77777777" w:rsidR="0070782A" w:rsidRPr="0070782A" w:rsidRDefault="0070782A" w:rsidP="0070782A">
      <w:r w:rsidRPr="0070782A">
        <w:t>The Logging Engine shall not automatically delete deployment logs.</w:t>
      </w:r>
    </w:p>
    <w:p w14:paraId="197DAB7C" w14:textId="77777777" w:rsidR="00A52157" w:rsidRDefault="00A52157" w:rsidP="0070782A"/>
    <w:p w14:paraId="44873165" w14:textId="4318623E" w:rsidR="0070782A" w:rsidRPr="0070782A" w:rsidRDefault="0070782A" w:rsidP="0070782A">
      <w:r w:rsidRPr="0070782A">
        <w:t>Log retention policies shall remain an operational decision.</w:t>
      </w:r>
    </w:p>
    <w:p w14:paraId="7A2C7071" w14:textId="77777777" w:rsidR="00A52157" w:rsidRDefault="00A52157" w:rsidP="0070782A"/>
    <w:p w14:paraId="117EB740" w14:textId="0528680D" w:rsidR="0070782A" w:rsidRPr="0070782A" w:rsidRDefault="0070782A" w:rsidP="0070782A">
      <w:r w:rsidRPr="0070782A">
        <w:t>This preserves the current deployment model and allows support teams to determine retention requirements independently.</w:t>
      </w:r>
    </w:p>
    <w:p w14:paraId="4548D7A2" w14:textId="77777777" w:rsidR="0070782A" w:rsidRPr="0070782A" w:rsidRDefault="0070782A" w:rsidP="0070782A">
      <w:r w:rsidRPr="0070782A">
        <w:pict w14:anchorId="4B9EE765">
          <v:rect id="_x0000_i1564" style="width:0;height:1.5pt" o:hralign="center" o:hrstd="t" o:hr="t" fillcolor="#a0a0a0" stroked="f"/>
        </w:pict>
      </w:r>
    </w:p>
    <w:p w14:paraId="16854356" w14:textId="6F114569" w:rsidR="0070782A" w:rsidRPr="0070782A" w:rsidRDefault="0070782A" w:rsidP="00A52157">
      <w:pPr>
        <w:pStyle w:val="Heading2"/>
      </w:pPr>
      <w:r w:rsidRPr="0070782A">
        <w:t>Failure Handling</w:t>
      </w:r>
    </w:p>
    <w:p w14:paraId="1174F9C9" w14:textId="77777777" w:rsidR="0070782A" w:rsidRDefault="0070782A" w:rsidP="0070782A">
      <w:r w:rsidRPr="0070782A">
        <w:t>Logging failures shall not terminate deployment execution unless explicitly configured to do so.</w:t>
      </w:r>
    </w:p>
    <w:p w14:paraId="0D88BB82" w14:textId="77777777" w:rsidR="00A52157" w:rsidRPr="0070782A" w:rsidRDefault="00A52157" w:rsidP="0070782A"/>
    <w:p w14:paraId="4F9F48B2" w14:textId="77777777" w:rsidR="0070782A" w:rsidRPr="0070782A" w:rsidRDefault="0070782A" w:rsidP="0070782A">
      <w:r w:rsidRPr="0070782A">
        <w:t>Examples:</w:t>
      </w:r>
    </w:p>
    <w:p w14:paraId="6A96DC53" w14:textId="58CF996E" w:rsidR="0070782A" w:rsidRPr="0070782A" w:rsidRDefault="0070782A">
      <w:pPr>
        <w:pStyle w:val="ListParagraph"/>
        <w:numPr>
          <w:ilvl w:val="0"/>
          <w:numId w:val="116"/>
        </w:numPr>
      </w:pPr>
      <w:r w:rsidRPr="0070782A">
        <w:t>Network Log Repository Unavailable</w:t>
      </w:r>
    </w:p>
    <w:p w14:paraId="6A089814" w14:textId="7289D92C" w:rsidR="0070782A" w:rsidRPr="0070782A" w:rsidRDefault="0070782A">
      <w:pPr>
        <w:pStyle w:val="ListParagraph"/>
        <w:numPr>
          <w:ilvl w:val="0"/>
          <w:numId w:val="116"/>
        </w:numPr>
      </w:pPr>
      <w:r w:rsidRPr="0070782A">
        <w:lastRenderedPageBreak/>
        <w:t>Log Write Failure</w:t>
      </w:r>
    </w:p>
    <w:p w14:paraId="66BF361E" w14:textId="77777777" w:rsidR="0070782A" w:rsidRPr="0070782A" w:rsidRDefault="0070782A">
      <w:pPr>
        <w:pStyle w:val="ListParagraph"/>
        <w:numPr>
          <w:ilvl w:val="0"/>
          <w:numId w:val="116"/>
        </w:numPr>
      </w:pPr>
      <w:r w:rsidRPr="0070782A">
        <w:t>Log File Locked</w:t>
      </w:r>
    </w:p>
    <w:p w14:paraId="12E78B90" w14:textId="77777777" w:rsidR="00A52157" w:rsidRDefault="00A52157" w:rsidP="0070782A"/>
    <w:p w14:paraId="277F4010" w14:textId="533427CB" w:rsidR="0070782A" w:rsidRPr="0070782A" w:rsidRDefault="0070782A" w:rsidP="0070782A">
      <w:r w:rsidRPr="0070782A">
        <w:t>When logging failures occur:</w:t>
      </w:r>
    </w:p>
    <w:p w14:paraId="6572BB06" w14:textId="77777777" w:rsidR="0070782A" w:rsidRPr="0070782A" w:rsidRDefault="0070782A" w:rsidP="0070782A">
      <w:r w:rsidRPr="0070782A">
        <w:t>Attempt Retry</w:t>
      </w:r>
    </w:p>
    <w:p w14:paraId="7D7DBAC7" w14:textId="77777777" w:rsidR="0070782A" w:rsidRPr="0070782A" w:rsidRDefault="0070782A" w:rsidP="0070782A">
      <w:r w:rsidRPr="0070782A">
        <w:t>↓</w:t>
      </w:r>
    </w:p>
    <w:p w14:paraId="5B73702F" w14:textId="77777777" w:rsidR="0070782A" w:rsidRPr="0070782A" w:rsidRDefault="0070782A" w:rsidP="0070782A">
      <w:r w:rsidRPr="0070782A">
        <w:t>Write Local Fallback Log</w:t>
      </w:r>
    </w:p>
    <w:p w14:paraId="76A399B5" w14:textId="77777777" w:rsidR="0070782A" w:rsidRPr="0070782A" w:rsidRDefault="0070782A" w:rsidP="0070782A">
      <w:r w:rsidRPr="0070782A">
        <w:t>↓</w:t>
      </w:r>
    </w:p>
    <w:p w14:paraId="7D4C9E66" w14:textId="77777777" w:rsidR="0070782A" w:rsidRPr="0070782A" w:rsidRDefault="0070782A" w:rsidP="0070782A">
      <w:r w:rsidRPr="0070782A">
        <w:t>Continue Deployment</w:t>
      </w:r>
    </w:p>
    <w:p w14:paraId="1B4748B0" w14:textId="77777777" w:rsidR="00A52157" w:rsidRDefault="00A52157" w:rsidP="0070782A"/>
    <w:p w14:paraId="7BADC0F6" w14:textId="79D5D487" w:rsidR="0070782A" w:rsidRPr="0070782A" w:rsidRDefault="0070782A" w:rsidP="0070782A">
      <w:r w:rsidRPr="0070782A">
        <w:t>This prevents deployment activity from failing solely because logging infrastructure is temporarily unavailable.</w:t>
      </w:r>
    </w:p>
    <w:p w14:paraId="03A74DE5" w14:textId="3698AB0A" w:rsidR="0070782A" w:rsidRPr="0070782A" w:rsidRDefault="0070782A" w:rsidP="00A52157">
      <w:pPr>
        <w:pStyle w:val="Heading2"/>
      </w:pPr>
      <w:r w:rsidRPr="0070782A">
        <w:t>Future Enhancements</w:t>
      </w:r>
    </w:p>
    <w:p w14:paraId="446405AF" w14:textId="77777777" w:rsidR="0070782A" w:rsidRPr="0070782A" w:rsidRDefault="0070782A" w:rsidP="0070782A">
      <w:r w:rsidRPr="0070782A">
        <w:t>Future versions may support:</w:t>
      </w:r>
    </w:p>
    <w:p w14:paraId="4C3AECF4" w14:textId="77777777" w:rsidR="0070782A" w:rsidRPr="0070782A" w:rsidRDefault="0070782A">
      <w:pPr>
        <w:numPr>
          <w:ilvl w:val="0"/>
          <w:numId w:val="111"/>
        </w:numPr>
      </w:pPr>
      <w:r w:rsidRPr="0070782A">
        <w:t>Centralized reporting</w:t>
      </w:r>
    </w:p>
    <w:p w14:paraId="0BA13971" w14:textId="77777777" w:rsidR="0070782A" w:rsidRPr="0070782A" w:rsidRDefault="0070782A">
      <w:pPr>
        <w:numPr>
          <w:ilvl w:val="0"/>
          <w:numId w:val="111"/>
        </w:numPr>
      </w:pPr>
      <w:r w:rsidRPr="0070782A">
        <w:t>Dashboard integration</w:t>
      </w:r>
    </w:p>
    <w:p w14:paraId="43254DA3" w14:textId="77777777" w:rsidR="0070782A" w:rsidRPr="0070782A" w:rsidRDefault="0070782A">
      <w:pPr>
        <w:numPr>
          <w:ilvl w:val="0"/>
          <w:numId w:val="111"/>
        </w:numPr>
      </w:pPr>
      <w:r w:rsidRPr="0070782A">
        <w:t>Searchable deployment history</w:t>
      </w:r>
    </w:p>
    <w:p w14:paraId="092038CA" w14:textId="77777777" w:rsidR="0070782A" w:rsidRPr="0070782A" w:rsidRDefault="0070782A">
      <w:pPr>
        <w:numPr>
          <w:ilvl w:val="0"/>
          <w:numId w:val="111"/>
        </w:numPr>
      </w:pPr>
      <w:r w:rsidRPr="0070782A">
        <w:t>Deployment analytics</w:t>
      </w:r>
    </w:p>
    <w:p w14:paraId="342F574E" w14:textId="77777777" w:rsidR="0070782A" w:rsidRPr="0070782A" w:rsidRDefault="0070782A">
      <w:pPr>
        <w:numPr>
          <w:ilvl w:val="0"/>
          <w:numId w:val="111"/>
        </w:numPr>
      </w:pPr>
      <w:r w:rsidRPr="0070782A">
        <w:t>Real-time deployment monitoring</w:t>
      </w:r>
    </w:p>
    <w:p w14:paraId="17350E79" w14:textId="77777777" w:rsidR="0070782A" w:rsidRPr="0070782A" w:rsidRDefault="0070782A">
      <w:pPr>
        <w:numPr>
          <w:ilvl w:val="0"/>
          <w:numId w:val="111"/>
        </w:numPr>
      </w:pPr>
      <w:r w:rsidRPr="0070782A">
        <w:t>Event forwarding</w:t>
      </w:r>
    </w:p>
    <w:p w14:paraId="08642989" w14:textId="77777777" w:rsidR="0036663D" w:rsidRDefault="0036663D" w:rsidP="0070782A"/>
    <w:p w14:paraId="69790834" w14:textId="08282D72" w:rsidR="0070782A" w:rsidRPr="0070782A" w:rsidRDefault="0070782A" w:rsidP="0070782A">
      <w:r w:rsidRPr="0070782A">
        <w:t>The initial implementation shall focus on compatibility and operational troubleshooting.</w:t>
      </w:r>
    </w:p>
    <w:p w14:paraId="2806300B" w14:textId="4EDB3757" w:rsidR="0070782A" w:rsidRPr="0070782A" w:rsidRDefault="0070782A" w:rsidP="0036663D">
      <w:pPr>
        <w:pStyle w:val="Heading2"/>
      </w:pPr>
      <w:r w:rsidRPr="0070782A">
        <w:t>Architectural Decision</w:t>
      </w:r>
    </w:p>
    <w:p w14:paraId="106DDAA2" w14:textId="77777777" w:rsidR="0070782A" w:rsidRPr="0070782A" w:rsidRDefault="0070782A" w:rsidP="0070782A">
      <w:r w:rsidRPr="0070782A">
        <w:t>The Logging Engine shall be responsible for recording deployment activity but shall not influence deployment execution behavior.</w:t>
      </w:r>
    </w:p>
    <w:p w14:paraId="34352CB5" w14:textId="77777777" w:rsidR="0036663D" w:rsidRDefault="0036663D" w:rsidP="0070782A"/>
    <w:p w14:paraId="61693B03" w14:textId="7F712F6C" w:rsidR="0070782A" w:rsidRPr="0070782A" w:rsidRDefault="0070782A" w:rsidP="0070782A">
      <w:r w:rsidRPr="0070782A">
        <w:t>Deployment success or failure decisions belong to the Installation Engine and State Engine.</w:t>
      </w:r>
    </w:p>
    <w:p w14:paraId="7B815263" w14:textId="77777777" w:rsidR="0036663D" w:rsidRDefault="0036663D" w:rsidP="0070782A"/>
    <w:p w14:paraId="1D09CAD8" w14:textId="7700F9F0" w:rsidR="0070782A" w:rsidRPr="0070782A" w:rsidRDefault="0070782A" w:rsidP="0070782A">
      <w:r w:rsidRPr="0070782A">
        <w:t>This separation ensures:</w:t>
      </w:r>
    </w:p>
    <w:p w14:paraId="678620FB" w14:textId="77777777" w:rsidR="0070782A" w:rsidRPr="0070782A" w:rsidRDefault="0070782A" w:rsidP="0070782A">
      <w:r w:rsidRPr="0070782A">
        <w:t>Deployment Processing</w:t>
      </w:r>
    </w:p>
    <w:p w14:paraId="1FAC2F9A" w14:textId="77777777" w:rsidR="0070782A" w:rsidRPr="0070782A" w:rsidRDefault="0070782A" w:rsidP="0070782A">
      <w:r w:rsidRPr="0070782A">
        <w:t>↓</w:t>
      </w:r>
    </w:p>
    <w:p w14:paraId="2BAAE86F" w14:textId="77777777" w:rsidR="0070782A" w:rsidRPr="0070782A" w:rsidRDefault="0070782A" w:rsidP="0070782A">
      <w:r w:rsidRPr="0070782A">
        <w:t>Generates Events</w:t>
      </w:r>
    </w:p>
    <w:p w14:paraId="56A3BAB9" w14:textId="77777777" w:rsidR="0070782A" w:rsidRPr="0070782A" w:rsidRDefault="0070782A" w:rsidP="0070782A">
      <w:r w:rsidRPr="0070782A">
        <w:t>↓</w:t>
      </w:r>
    </w:p>
    <w:p w14:paraId="623F2139" w14:textId="77777777" w:rsidR="0070782A" w:rsidRPr="0070782A" w:rsidRDefault="0070782A" w:rsidP="0070782A">
      <w:r w:rsidRPr="0070782A">
        <w:t>Logging Engine Records Events</w:t>
      </w:r>
    </w:p>
    <w:p w14:paraId="185C8531" w14:textId="77777777" w:rsidR="0036663D" w:rsidRDefault="0036663D" w:rsidP="0070782A"/>
    <w:p w14:paraId="7FAF66DE" w14:textId="6A60A310" w:rsidR="0070782A" w:rsidRPr="0070782A" w:rsidRDefault="0070782A" w:rsidP="0070782A">
      <w:r w:rsidRPr="0070782A">
        <w:t>rather than:</w:t>
      </w:r>
    </w:p>
    <w:p w14:paraId="333E79C0" w14:textId="77777777" w:rsidR="0070782A" w:rsidRPr="0070782A" w:rsidRDefault="0070782A" w:rsidP="0070782A">
      <w:r w:rsidRPr="0070782A">
        <w:t>Deployment Processing</w:t>
      </w:r>
    </w:p>
    <w:p w14:paraId="7ED19CC1" w14:textId="77777777" w:rsidR="0070782A" w:rsidRPr="0070782A" w:rsidRDefault="0070782A" w:rsidP="0070782A">
      <w:r w:rsidRPr="0070782A">
        <w:t>↓</w:t>
      </w:r>
    </w:p>
    <w:p w14:paraId="4A77886E" w14:textId="77777777" w:rsidR="0070782A" w:rsidRPr="0070782A" w:rsidRDefault="0070782A" w:rsidP="0070782A">
      <w:r w:rsidRPr="0070782A">
        <w:t>Depends Upon Logging</w:t>
      </w:r>
    </w:p>
    <w:p w14:paraId="33C3703B" w14:textId="77777777" w:rsidR="0036663D" w:rsidRDefault="0036663D" w:rsidP="0070782A"/>
    <w:p w14:paraId="00512087" w14:textId="56847D30" w:rsidR="0070782A" w:rsidRPr="0070782A" w:rsidRDefault="0070782A" w:rsidP="0070782A">
      <w:r w:rsidRPr="0070782A">
        <w:t>This design improves reliability, simplifies troubleshooting, and preserves clear separation of responsibilities between deployment execution and deployment observability.</w:t>
      </w:r>
    </w:p>
    <w:p w14:paraId="334F87E2" w14:textId="43597C16" w:rsidR="003167FB" w:rsidRPr="003167FB" w:rsidRDefault="003167FB" w:rsidP="003167FB"/>
    <w:p w14:paraId="39C2C93A" w14:textId="2AF08FF7" w:rsidR="009D1164" w:rsidRDefault="009D1164" w:rsidP="009D1164">
      <w:pPr>
        <w:pStyle w:val="Heading1"/>
      </w:pPr>
      <w:r w:rsidRPr="007C66F5">
        <w:lastRenderedPageBreak/>
        <w:t>UI Architecture</w:t>
      </w:r>
    </w:p>
    <w:p w14:paraId="5F721CF6" w14:textId="77777777" w:rsidR="000C03B4" w:rsidRPr="000C03B4" w:rsidRDefault="00230369" w:rsidP="000C03B4">
      <w:r>
        <w:t xml:space="preserve">The </w:t>
      </w:r>
      <w:r w:rsidR="000C03B4" w:rsidRPr="000C03B4">
        <w:t>User Interface provides the primary interaction point between deployment technicians and PDD v2.</w:t>
      </w:r>
    </w:p>
    <w:p w14:paraId="6857D7C3" w14:textId="77777777" w:rsidR="000C03B4" w:rsidRDefault="000C03B4" w:rsidP="000C03B4"/>
    <w:p w14:paraId="37CDF4E4" w14:textId="54F223E4" w:rsidR="000C03B4" w:rsidRPr="000C03B4" w:rsidRDefault="000C03B4" w:rsidP="000C03B4">
      <w:r w:rsidRPr="000C03B4">
        <w:t>The User Interface is responsible for deployment planning activities, application selection, manifest generation, deployment initiation, and deployment monitoring.</w:t>
      </w:r>
    </w:p>
    <w:p w14:paraId="6CFE4222" w14:textId="77777777" w:rsidR="000C03B4" w:rsidRDefault="000C03B4" w:rsidP="000C03B4"/>
    <w:p w14:paraId="73389B67" w14:textId="0CFD504D" w:rsidR="000C03B4" w:rsidRPr="000C03B4" w:rsidRDefault="000C03B4" w:rsidP="000C03B4">
      <w:r w:rsidRPr="000C03B4">
        <w:t>The User Interface shall not perform deployment execution, catalog processing, state management, or logging functions directly.</w:t>
      </w:r>
    </w:p>
    <w:p w14:paraId="24F1CDC1" w14:textId="77777777" w:rsidR="000C03B4" w:rsidRDefault="000C03B4" w:rsidP="000C03B4"/>
    <w:p w14:paraId="5DAEB0AF" w14:textId="713BF9FA" w:rsidR="000C03B4" w:rsidRPr="000C03B4" w:rsidRDefault="000C03B4" w:rsidP="000C03B4">
      <w:r w:rsidRPr="000C03B4">
        <w:t>Business logic shall remain within the application engines.</w:t>
      </w:r>
    </w:p>
    <w:p w14:paraId="1B3E8AEC" w14:textId="6D740EE7" w:rsidR="000C03B4" w:rsidRPr="000C03B4" w:rsidRDefault="000C03B4" w:rsidP="000C03B4">
      <w:pPr>
        <w:pStyle w:val="Heading2"/>
      </w:pPr>
      <w:r w:rsidRPr="000C03B4">
        <w:t>Design Goals</w:t>
      </w:r>
    </w:p>
    <w:p w14:paraId="496450E2" w14:textId="77777777" w:rsidR="000C03B4" w:rsidRPr="000C03B4" w:rsidRDefault="000C03B4" w:rsidP="000C03B4">
      <w:r w:rsidRPr="000C03B4">
        <w:t>The PDD v2 User Interface shall be designed around the following goals:</w:t>
      </w:r>
    </w:p>
    <w:p w14:paraId="1A0072B1" w14:textId="77777777" w:rsidR="00281933" w:rsidRDefault="00281933" w:rsidP="00281933">
      <w:pPr>
        <w:rPr>
          <w:b/>
          <w:bCs/>
        </w:rPr>
      </w:pPr>
    </w:p>
    <w:p w14:paraId="287FBD14" w14:textId="28BA9C07" w:rsidR="000C03B4" w:rsidRPr="000C03B4" w:rsidRDefault="000C03B4" w:rsidP="00281933">
      <w:pPr>
        <w:rPr>
          <w:b/>
          <w:bCs/>
        </w:rPr>
      </w:pPr>
      <w:r w:rsidRPr="000C03B4">
        <w:rPr>
          <w:b/>
          <w:bCs/>
        </w:rPr>
        <w:t>Simplicity</w:t>
      </w:r>
    </w:p>
    <w:p w14:paraId="47856CFA" w14:textId="77777777" w:rsidR="000C03B4" w:rsidRPr="000C03B4" w:rsidRDefault="000C03B4" w:rsidP="000C03B4">
      <w:r w:rsidRPr="000C03B4">
        <w:t>Present only controls required to support deployment creation and execution.</w:t>
      </w:r>
    </w:p>
    <w:p w14:paraId="643539FF" w14:textId="77777777" w:rsidR="00281933" w:rsidRDefault="00281933" w:rsidP="00281933">
      <w:pPr>
        <w:rPr>
          <w:b/>
          <w:bCs/>
        </w:rPr>
      </w:pPr>
    </w:p>
    <w:p w14:paraId="64B27BF3" w14:textId="11C2409B" w:rsidR="000C03B4" w:rsidRPr="000C03B4" w:rsidRDefault="000C03B4" w:rsidP="00281933">
      <w:pPr>
        <w:rPr>
          <w:b/>
          <w:bCs/>
        </w:rPr>
      </w:pPr>
      <w:r w:rsidRPr="000C03B4">
        <w:rPr>
          <w:b/>
          <w:bCs/>
        </w:rPr>
        <w:t>Clarity</w:t>
      </w:r>
    </w:p>
    <w:p w14:paraId="2E49FDE8" w14:textId="77777777" w:rsidR="000C03B4" w:rsidRPr="000C03B4" w:rsidRDefault="000C03B4" w:rsidP="000C03B4">
      <w:r w:rsidRPr="000C03B4">
        <w:t>Provide clear visibility into:</w:t>
      </w:r>
    </w:p>
    <w:p w14:paraId="679E84F2" w14:textId="77777777" w:rsidR="000C03B4" w:rsidRPr="000C03B4" w:rsidRDefault="000C03B4">
      <w:pPr>
        <w:numPr>
          <w:ilvl w:val="0"/>
          <w:numId w:val="117"/>
        </w:numPr>
      </w:pPr>
      <w:r w:rsidRPr="000C03B4">
        <w:t>Available applications</w:t>
      </w:r>
    </w:p>
    <w:p w14:paraId="475F25AF" w14:textId="77777777" w:rsidR="000C03B4" w:rsidRPr="000C03B4" w:rsidRDefault="000C03B4">
      <w:pPr>
        <w:numPr>
          <w:ilvl w:val="0"/>
          <w:numId w:val="117"/>
        </w:numPr>
      </w:pPr>
      <w:r w:rsidRPr="000C03B4">
        <w:t>Selected applications</w:t>
      </w:r>
    </w:p>
    <w:p w14:paraId="28358863" w14:textId="77777777" w:rsidR="000C03B4" w:rsidRPr="000C03B4" w:rsidRDefault="000C03B4">
      <w:pPr>
        <w:numPr>
          <w:ilvl w:val="0"/>
          <w:numId w:val="117"/>
        </w:numPr>
      </w:pPr>
      <w:r w:rsidRPr="000C03B4">
        <w:t>Deployment status</w:t>
      </w:r>
    </w:p>
    <w:p w14:paraId="28BE0154" w14:textId="77777777" w:rsidR="000C03B4" w:rsidRPr="000C03B4" w:rsidRDefault="000C03B4">
      <w:pPr>
        <w:numPr>
          <w:ilvl w:val="0"/>
          <w:numId w:val="117"/>
        </w:numPr>
      </w:pPr>
      <w:r w:rsidRPr="000C03B4">
        <w:t>Deployment progress</w:t>
      </w:r>
    </w:p>
    <w:p w14:paraId="4A124550" w14:textId="77777777" w:rsidR="00281933" w:rsidRDefault="00281933" w:rsidP="00281933">
      <w:pPr>
        <w:rPr>
          <w:b/>
          <w:bCs/>
        </w:rPr>
      </w:pPr>
    </w:p>
    <w:p w14:paraId="1C45B24F" w14:textId="10A94D97" w:rsidR="000C03B4" w:rsidRPr="000C03B4" w:rsidRDefault="000C03B4" w:rsidP="00281933">
      <w:pPr>
        <w:rPr>
          <w:b/>
          <w:bCs/>
        </w:rPr>
      </w:pPr>
      <w:r w:rsidRPr="000C03B4">
        <w:rPr>
          <w:b/>
          <w:bCs/>
        </w:rPr>
        <w:t>Compatibility</w:t>
      </w:r>
    </w:p>
    <w:p w14:paraId="38D63C6B" w14:textId="77777777" w:rsidR="000C03B4" w:rsidRPr="000C03B4" w:rsidRDefault="000C03B4" w:rsidP="000C03B4">
      <w:r w:rsidRPr="000C03B4">
        <w:t>Preserve the deployment workflow familiar to existing PDD users.</w:t>
      </w:r>
    </w:p>
    <w:p w14:paraId="04341573" w14:textId="77777777" w:rsidR="00281933" w:rsidRDefault="00281933" w:rsidP="00281933">
      <w:pPr>
        <w:rPr>
          <w:b/>
          <w:bCs/>
        </w:rPr>
      </w:pPr>
    </w:p>
    <w:p w14:paraId="0DD8A5CC" w14:textId="23C97FAF" w:rsidR="000C03B4" w:rsidRPr="000C03B4" w:rsidRDefault="000C03B4" w:rsidP="00281933">
      <w:pPr>
        <w:rPr>
          <w:b/>
          <w:bCs/>
        </w:rPr>
      </w:pPr>
      <w:r w:rsidRPr="000C03B4">
        <w:rPr>
          <w:b/>
          <w:bCs/>
        </w:rPr>
        <w:t>Maintainability</w:t>
      </w:r>
    </w:p>
    <w:p w14:paraId="4B5D3D2E" w14:textId="77777777" w:rsidR="000C03B4" w:rsidRPr="000C03B4" w:rsidRDefault="000C03B4" w:rsidP="000C03B4">
      <w:r w:rsidRPr="000C03B4">
        <w:t>Separate presentation logic from deployment-processing logic.</w:t>
      </w:r>
    </w:p>
    <w:p w14:paraId="5300DEC8" w14:textId="77777777" w:rsidR="000C03B4" w:rsidRPr="000C03B4" w:rsidRDefault="000C03B4" w:rsidP="000C03B4">
      <w:r w:rsidRPr="000C03B4">
        <w:pict w14:anchorId="704B6722">
          <v:rect id="_x0000_i1693" style="width:0;height:1.5pt" o:hralign="center" o:hrstd="t" o:hr="t" fillcolor="#a0a0a0" stroked="f"/>
        </w:pict>
      </w:r>
    </w:p>
    <w:p w14:paraId="636F8D06" w14:textId="1EA736E2" w:rsidR="000C03B4" w:rsidRPr="000C03B4" w:rsidRDefault="000C03B4" w:rsidP="00281933">
      <w:pPr>
        <w:pStyle w:val="Heading2"/>
      </w:pPr>
      <w:r w:rsidRPr="000C03B4">
        <w:t>User Interface Architecture</w:t>
      </w:r>
    </w:p>
    <w:p w14:paraId="49820E5F" w14:textId="77777777" w:rsidR="000C03B4" w:rsidRPr="000C03B4" w:rsidRDefault="000C03B4" w:rsidP="000C03B4">
      <w:r w:rsidRPr="000C03B4">
        <w:t>The User Interface shall operate as a consumer of application services provided by the platform.</w:t>
      </w:r>
    </w:p>
    <w:p w14:paraId="62E44228" w14:textId="77777777" w:rsidR="00281933" w:rsidRDefault="00281933" w:rsidP="000C03B4"/>
    <w:p w14:paraId="29D8A5A4" w14:textId="34C7751A" w:rsidR="000C03B4" w:rsidRPr="000C03B4" w:rsidRDefault="000C03B4" w:rsidP="000C03B4">
      <w:r w:rsidRPr="000C03B4">
        <w:t>User Interface</w:t>
      </w:r>
    </w:p>
    <w:p w14:paraId="77574A7C" w14:textId="77777777" w:rsidR="000C03B4" w:rsidRPr="000C03B4" w:rsidRDefault="000C03B4" w:rsidP="000C03B4">
      <w:r w:rsidRPr="000C03B4">
        <w:t>↓</w:t>
      </w:r>
    </w:p>
    <w:p w14:paraId="6AD162F1" w14:textId="77777777" w:rsidR="000C03B4" w:rsidRPr="000C03B4" w:rsidRDefault="000C03B4" w:rsidP="000C03B4">
      <w:r w:rsidRPr="000C03B4">
        <w:t>Platform Configuration Engine</w:t>
      </w:r>
    </w:p>
    <w:p w14:paraId="7DCDA6F7" w14:textId="77777777" w:rsidR="000C03B4" w:rsidRPr="000C03B4" w:rsidRDefault="000C03B4" w:rsidP="000C03B4">
      <w:pPr>
        <w:rPr>
          <w:lang w:val="fr-FR"/>
        </w:rPr>
      </w:pPr>
      <w:r w:rsidRPr="000C03B4">
        <w:rPr>
          <w:lang w:val="fr-FR"/>
        </w:rPr>
        <w:t>↓</w:t>
      </w:r>
    </w:p>
    <w:p w14:paraId="558B55D4" w14:textId="77777777" w:rsidR="000C03B4" w:rsidRPr="000C03B4" w:rsidRDefault="000C03B4" w:rsidP="000C03B4">
      <w:pPr>
        <w:rPr>
          <w:lang w:val="fr-FR"/>
        </w:rPr>
      </w:pPr>
      <w:r w:rsidRPr="000C03B4">
        <w:rPr>
          <w:lang w:val="fr-FR"/>
        </w:rPr>
        <w:t>Catalog Engine</w:t>
      </w:r>
    </w:p>
    <w:p w14:paraId="5D6888D8" w14:textId="77777777" w:rsidR="000C03B4" w:rsidRPr="000C03B4" w:rsidRDefault="000C03B4" w:rsidP="000C03B4">
      <w:pPr>
        <w:rPr>
          <w:lang w:val="fr-FR"/>
        </w:rPr>
      </w:pPr>
      <w:r w:rsidRPr="000C03B4">
        <w:rPr>
          <w:lang w:val="fr-FR"/>
        </w:rPr>
        <w:t>↓</w:t>
      </w:r>
    </w:p>
    <w:p w14:paraId="0E56B6B7" w14:textId="77777777" w:rsidR="000C03B4" w:rsidRPr="000C03B4" w:rsidRDefault="000C03B4" w:rsidP="000C03B4">
      <w:pPr>
        <w:rPr>
          <w:lang w:val="fr-FR"/>
        </w:rPr>
      </w:pPr>
      <w:r w:rsidRPr="000C03B4">
        <w:rPr>
          <w:lang w:val="fr-FR"/>
        </w:rPr>
        <w:t>Manifest Engine</w:t>
      </w:r>
    </w:p>
    <w:p w14:paraId="2FAC41B4" w14:textId="77777777" w:rsidR="000C03B4" w:rsidRPr="000C03B4" w:rsidRDefault="000C03B4" w:rsidP="000C03B4">
      <w:pPr>
        <w:rPr>
          <w:lang w:val="fr-FR"/>
        </w:rPr>
      </w:pPr>
      <w:r w:rsidRPr="000C03B4">
        <w:rPr>
          <w:lang w:val="fr-FR"/>
        </w:rPr>
        <w:t>↓</w:t>
      </w:r>
    </w:p>
    <w:p w14:paraId="7E616B35" w14:textId="77777777" w:rsidR="000C03B4" w:rsidRPr="000C03B4" w:rsidRDefault="000C03B4" w:rsidP="000C03B4">
      <w:pPr>
        <w:rPr>
          <w:lang w:val="fr-FR"/>
        </w:rPr>
      </w:pPr>
      <w:r w:rsidRPr="000C03B4">
        <w:rPr>
          <w:lang w:val="fr-FR"/>
        </w:rPr>
        <w:t>Installation Engine</w:t>
      </w:r>
    </w:p>
    <w:p w14:paraId="5DDF3185" w14:textId="77777777" w:rsidR="00281933" w:rsidRDefault="00281933" w:rsidP="000C03B4"/>
    <w:p w14:paraId="06C8839A" w14:textId="517A5A18" w:rsidR="000C03B4" w:rsidRPr="000C03B4" w:rsidRDefault="000C03B4" w:rsidP="000C03B4">
      <w:r w:rsidRPr="000C03B4">
        <w:lastRenderedPageBreak/>
        <w:t>The User Interface shall request information from engines and display results but shall not contain deployment-processing logic.</w:t>
      </w:r>
    </w:p>
    <w:p w14:paraId="611997E7" w14:textId="43A2A4EE" w:rsidR="000C03B4" w:rsidRPr="000C03B4" w:rsidRDefault="000C03B4" w:rsidP="00281933">
      <w:pPr>
        <w:pStyle w:val="Heading2"/>
      </w:pPr>
      <w:r w:rsidRPr="000C03B4">
        <w:t>Screen Layout</w:t>
      </w:r>
    </w:p>
    <w:p w14:paraId="2DE566FD" w14:textId="77777777" w:rsidR="000C03B4" w:rsidRPr="000C03B4" w:rsidRDefault="000C03B4" w:rsidP="000C03B4">
      <w:r w:rsidRPr="000C03B4">
        <w:t>The primary application window shall be organized into the following functional areas.</w:t>
      </w:r>
    </w:p>
    <w:p w14:paraId="7EB9308D" w14:textId="77777777" w:rsidR="00CE6017" w:rsidRDefault="00CE6017" w:rsidP="00CE6017">
      <w:pPr>
        <w:rPr>
          <w:b/>
          <w:bCs/>
        </w:rPr>
      </w:pPr>
    </w:p>
    <w:p w14:paraId="54ACCB3B" w14:textId="7304157C" w:rsidR="000C03B4" w:rsidRPr="000C03B4" w:rsidRDefault="000C03B4" w:rsidP="00CE6017">
      <w:pPr>
        <w:rPr>
          <w:b/>
          <w:bCs/>
        </w:rPr>
      </w:pPr>
      <w:r w:rsidRPr="000C03B4">
        <w:rPr>
          <w:b/>
          <w:bCs/>
        </w:rPr>
        <w:t>Deployment Selection Area</w:t>
      </w:r>
    </w:p>
    <w:p w14:paraId="03FD6FAD" w14:textId="77777777" w:rsidR="000C03B4" w:rsidRPr="000C03B4" w:rsidRDefault="000C03B4" w:rsidP="000C03B4">
      <w:r w:rsidRPr="000C03B4">
        <w:t>Provides:</w:t>
      </w:r>
    </w:p>
    <w:p w14:paraId="2CB20023" w14:textId="77777777" w:rsidR="000C03B4" w:rsidRPr="000C03B4" w:rsidRDefault="000C03B4">
      <w:pPr>
        <w:numPr>
          <w:ilvl w:val="0"/>
          <w:numId w:val="118"/>
        </w:numPr>
      </w:pPr>
      <w:r w:rsidRPr="000C03B4">
        <w:t>Modality selection</w:t>
      </w:r>
    </w:p>
    <w:p w14:paraId="43BC12B6" w14:textId="77777777" w:rsidR="000C03B4" w:rsidRPr="000C03B4" w:rsidRDefault="000C03B4">
      <w:pPr>
        <w:numPr>
          <w:ilvl w:val="0"/>
          <w:numId w:val="118"/>
        </w:numPr>
      </w:pPr>
      <w:r w:rsidRPr="000C03B4">
        <w:t>Toolbox selection</w:t>
      </w:r>
    </w:p>
    <w:p w14:paraId="21269B59" w14:textId="77777777" w:rsidR="000C03B4" w:rsidRPr="000C03B4" w:rsidRDefault="000C03B4">
      <w:pPr>
        <w:numPr>
          <w:ilvl w:val="0"/>
          <w:numId w:val="118"/>
        </w:numPr>
      </w:pPr>
      <w:r w:rsidRPr="000C03B4">
        <w:t>Application filtering</w:t>
      </w:r>
    </w:p>
    <w:p w14:paraId="013ED6E4" w14:textId="77777777" w:rsidR="00CE6017" w:rsidRDefault="00CE6017" w:rsidP="00CE6017">
      <w:pPr>
        <w:rPr>
          <w:b/>
          <w:bCs/>
        </w:rPr>
      </w:pPr>
    </w:p>
    <w:p w14:paraId="612266E5" w14:textId="40BF2D6F" w:rsidR="000C03B4" w:rsidRPr="000C03B4" w:rsidRDefault="000C03B4" w:rsidP="00CE6017">
      <w:pPr>
        <w:rPr>
          <w:b/>
          <w:bCs/>
        </w:rPr>
      </w:pPr>
      <w:r w:rsidRPr="000C03B4">
        <w:rPr>
          <w:b/>
          <w:bCs/>
        </w:rPr>
        <w:t>Application List Area</w:t>
      </w:r>
    </w:p>
    <w:p w14:paraId="7FD2368E" w14:textId="77777777" w:rsidR="000C03B4" w:rsidRPr="000C03B4" w:rsidRDefault="000C03B4" w:rsidP="000C03B4">
      <w:r w:rsidRPr="000C03B4">
        <w:t>Provides:</w:t>
      </w:r>
    </w:p>
    <w:p w14:paraId="3E83DDD9" w14:textId="77777777" w:rsidR="000C03B4" w:rsidRPr="000C03B4" w:rsidRDefault="000C03B4">
      <w:pPr>
        <w:numPr>
          <w:ilvl w:val="0"/>
          <w:numId w:val="119"/>
        </w:numPr>
      </w:pPr>
      <w:r w:rsidRPr="000C03B4">
        <w:t>Available applications</w:t>
      </w:r>
    </w:p>
    <w:p w14:paraId="63E295D6" w14:textId="77777777" w:rsidR="000C03B4" w:rsidRPr="000C03B4" w:rsidRDefault="000C03B4">
      <w:pPr>
        <w:numPr>
          <w:ilvl w:val="0"/>
          <w:numId w:val="119"/>
        </w:numPr>
      </w:pPr>
      <w:r w:rsidRPr="000C03B4">
        <w:t>Application search</w:t>
      </w:r>
    </w:p>
    <w:p w14:paraId="069B21F1" w14:textId="77777777" w:rsidR="000C03B4" w:rsidRPr="000C03B4" w:rsidRDefault="000C03B4">
      <w:pPr>
        <w:numPr>
          <w:ilvl w:val="0"/>
          <w:numId w:val="119"/>
        </w:numPr>
      </w:pPr>
      <w:r w:rsidRPr="000C03B4">
        <w:t>Application selection</w:t>
      </w:r>
    </w:p>
    <w:p w14:paraId="5C615AF6" w14:textId="77777777" w:rsidR="00CE6017" w:rsidRDefault="00CE6017" w:rsidP="00CE6017">
      <w:pPr>
        <w:rPr>
          <w:b/>
          <w:bCs/>
        </w:rPr>
      </w:pPr>
    </w:p>
    <w:p w14:paraId="0871BCF2" w14:textId="1E9BDC5B" w:rsidR="000C03B4" w:rsidRPr="000C03B4" w:rsidRDefault="000C03B4" w:rsidP="00CE6017">
      <w:pPr>
        <w:rPr>
          <w:b/>
          <w:bCs/>
        </w:rPr>
      </w:pPr>
      <w:r w:rsidRPr="000C03B4">
        <w:rPr>
          <w:b/>
          <w:bCs/>
        </w:rPr>
        <w:t>Deployment Options Area</w:t>
      </w:r>
    </w:p>
    <w:p w14:paraId="0E6A51B4" w14:textId="77777777" w:rsidR="000C03B4" w:rsidRPr="000C03B4" w:rsidRDefault="000C03B4" w:rsidP="000C03B4">
      <w:r w:rsidRPr="000C03B4">
        <w:t>Provides:</w:t>
      </w:r>
    </w:p>
    <w:p w14:paraId="1FCD2C4D" w14:textId="77777777" w:rsidR="000C03B4" w:rsidRPr="000C03B4" w:rsidRDefault="000C03B4">
      <w:pPr>
        <w:numPr>
          <w:ilvl w:val="0"/>
          <w:numId w:val="120"/>
        </w:numPr>
      </w:pPr>
      <w:r w:rsidRPr="000C03B4">
        <w:t>Install Machine Part</w:t>
      </w:r>
    </w:p>
    <w:p w14:paraId="1D294B82" w14:textId="77777777" w:rsidR="000C03B4" w:rsidRPr="000C03B4" w:rsidRDefault="000C03B4">
      <w:pPr>
        <w:numPr>
          <w:ilvl w:val="0"/>
          <w:numId w:val="120"/>
        </w:numPr>
      </w:pPr>
      <w:r w:rsidRPr="000C03B4">
        <w:t>Install User Part</w:t>
      </w:r>
    </w:p>
    <w:p w14:paraId="051406BB" w14:textId="77777777" w:rsidR="00CE6017" w:rsidRDefault="00CE6017" w:rsidP="00CE6017">
      <w:pPr>
        <w:rPr>
          <w:b/>
          <w:bCs/>
        </w:rPr>
      </w:pPr>
    </w:p>
    <w:p w14:paraId="54428348" w14:textId="2D2F27BB" w:rsidR="000C03B4" w:rsidRPr="000C03B4" w:rsidRDefault="000C03B4" w:rsidP="00CE6017">
      <w:pPr>
        <w:rPr>
          <w:b/>
          <w:bCs/>
        </w:rPr>
      </w:pPr>
      <w:r w:rsidRPr="000C03B4">
        <w:rPr>
          <w:b/>
          <w:bCs/>
        </w:rPr>
        <w:t>Deployment Actions Area</w:t>
      </w:r>
    </w:p>
    <w:p w14:paraId="16B33ED2" w14:textId="77777777" w:rsidR="000C03B4" w:rsidRPr="000C03B4" w:rsidRDefault="000C03B4" w:rsidP="000C03B4">
      <w:r w:rsidRPr="000C03B4">
        <w:t>Provides:</w:t>
      </w:r>
    </w:p>
    <w:p w14:paraId="757DB3B6" w14:textId="77777777" w:rsidR="000C03B4" w:rsidRPr="000C03B4" w:rsidRDefault="000C03B4">
      <w:pPr>
        <w:numPr>
          <w:ilvl w:val="0"/>
          <w:numId w:val="121"/>
        </w:numPr>
      </w:pPr>
      <w:r w:rsidRPr="000C03B4">
        <w:t>New Deployment</w:t>
      </w:r>
    </w:p>
    <w:p w14:paraId="72643A82" w14:textId="77777777" w:rsidR="000C03B4" w:rsidRPr="000C03B4" w:rsidRDefault="000C03B4">
      <w:pPr>
        <w:numPr>
          <w:ilvl w:val="0"/>
          <w:numId w:val="121"/>
        </w:numPr>
      </w:pPr>
      <w:r w:rsidRPr="000C03B4">
        <w:t>Open Deployment</w:t>
      </w:r>
    </w:p>
    <w:p w14:paraId="0A2594ED" w14:textId="77777777" w:rsidR="000C03B4" w:rsidRPr="000C03B4" w:rsidRDefault="000C03B4">
      <w:pPr>
        <w:numPr>
          <w:ilvl w:val="0"/>
          <w:numId w:val="121"/>
        </w:numPr>
      </w:pPr>
      <w:r w:rsidRPr="000C03B4">
        <w:t>Save Deployment</w:t>
      </w:r>
    </w:p>
    <w:p w14:paraId="5ECEF9C6" w14:textId="77777777" w:rsidR="000C03B4" w:rsidRPr="000C03B4" w:rsidRDefault="000C03B4">
      <w:pPr>
        <w:numPr>
          <w:ilvl w:val="0"/>
          <w:numId w:val="121"/>
        </w:numPr>
      </w:pPr>
      <w:r w:rsidRPr="000C03B4">
        <w:t>Save Deployment As</w:t>
      </w:r>
    </w:p>
    <w:p w14:paraId="45510B2E" w14:textId="77777777" w:rsidR="000C03B4" w:rsidRPr="000C03B4" w:rsidRDefault="000C03B4">
      <w:pPr>
        <w:numPr>
          <w:ilvl w:val="0"/>
          <w:numId w:val="121"/>
        </w:numPr>
      </w:pPr>
      <w:r w:rsidRPr="000C03B4">
        <w:t>Generate Manifest</w:t>
      </w:r>
    </w:p>
    <w:p w14:paraId="5126ACEA" w14:textId="77777777" w:rsidR="000C03B4" w:rsidRPr="000C03B4" w:rsidRDefault="000C03B4">
      <w:pPr>
        <w:numPr>
          <w:ilvl w:val="0"/>
          <w:numId w:val="121"/>
        </w:numPr>
      </w:pPr>
      <w:r w:rsidRPr="000C03B4">
        <w:t>Start Deployment</w:t>
      </w:r>
    </w:p>
    <w:p w14:paraId="53C4789B" w14:textId="77777777" w:rsidR="000C03B4" w:rsidRPr="000C03B4" w:rsidRDefault="000C03B4">
      <w:pPr>
        <w:numPr>
          <w:ilvl w:val="0"/>
          <w:numId w:val="121"/>
        </w:numPr>
      </w:pPr>
      <w:r w:rsidRPr="000C03B4">
        <w:t>Resume Deployment</w:t>
      </w:r>
    </w:p>
    <w:p w14:paraId="3306AF15" w14:textId="77777777" w:rsidR="00CE6017" w:rsidRDefault="00CE6017" w:rsidP="00CE6017">
      <w:pPr>
        <w:rPr>
          <w:b/>
          <w:bCs/>
        </w:rPr>
      </w:pPr>
    </w:p>
    <w:p w14:paraId="3353A5DB" w14:textId="5FFAC93A" w:rsidR="000C03B4" w:rsidRPr="000C03B4" w:rsidRDefault="000C03B4" w:rsidP="00CE6017">
      <w:pPr>
        <w:rPr>
          <w:b/>
          <w:bCs/>
        </w:rPr>
      </w:pPr>
      <w:r w:rsidRPr="000C03B4">
        <w:rPr>
          <w:b/>
          <w:bCs/>
        </w:rPr>
        <w:t>Deployment Status Area</w:t>
      </w:r>
    </w:p>
    <w:p w14:paraId="2B0E8A57" w14:textId="77777777" w:rsidR="000C03B4" w:rsidRPr="000C03B4" w:rsidRDefault="000C03B4" w:rsidP="000C03B4">
      <w:r w:rsidRPr="000C03B4">
        <w:t>Provides:</w:t>
      </w:r>
    </w:p>
    <w:p w14:paraId="67DE05E4" w14:textId="77777777" w:rsidR="000C03B4" w:rsidRPr="000C03B4" w:rsidRDefault="000C03B4">
      <w:pPr>
        <w:numPr>
          <w:ilvl w:val="0"/>
          <w:numId w:val="122"/>
        </w:numPr>
      </w:pPr>
      <w:r w:rsidRPr="000C03B4">
        <w:t>Deployment status</w:t>
      </w:r>
    </w:p>
    <w:p w14:paraId="4B94F74F" w14:textId="77777777" w:rsidR="000C03B4" w:rsidRPr="000C03B4" w:rsidRDefault="000C03B4">
      <w:pPr>
        <w:numPr>
          <w:ilvl w:val="0"/>
          <w:numId w:val="122"/>
        </w:numPr>
      </w:pPr>
      <w:r w:rsidRPr="000C03B4">
        <w:t>Current step</w:t>
      </w:r>
    </w:p>
    <w:p w14:paraId="2CE078BA" w14:textId="77777777" w:rsidR="000C03B4" w:rsidRPr="000C03B4" w:rsidRDefault="000C03B4">
      <w:pPr>
        <w:numPr>
          <w:ilvl w:val="0"/>
          <w:numId w:val="122"/>
        </w:numPr>
      </w:pPr>
      <w:r w:rsidRPr="000C03B4">
        <w:t>Current application</w:t>
      </w:r>
    </w:p>
    <w:p w14:paraId="3A84480B" w14:textId="77777777" w:rsidR="000C03B4" w:rsidRPr="000C03B4" w:rsidRDefault="000C03B4">
      <w:pPr>
        <w:numPr>
          <w:ilvl w:val="0"/>
          <w:numId w:val="122"/>
        </w:numPr>
      </w:pPr>
      <w:r w:rsidRPr="000C03B4">
        <w:t>Deployment progress</w:t>
      </w:r>
    </w:p>
    <w:p w14:paraId="69C848FB" w14:textId="6E29A667" w:rsidR="000C03B4" w:rsidRPr="000C03B4" w:rsidRDefault="000C03B4" w:rsidP="00CE6017">
      <w:pPr>
        <w:pStyle w:val="Heading2"/>
      </w:pPr>
      <w:r w:rsidRPr="000C03B4">
        <w:t>Modality Support</w:t>
      </w:r>
    </w:p>
    <w:p w14:paraId="43A4B14E" w14:textId="77777777" w:rsidR="000C03B4" w:rsidRPr="000C03B4" w:rsidRDefault="000C03B4" w:rsidP="000C03B4">
      <w:r w:rsidRPr="000C03B4">
        <w:t>The User Interface shall support modality selection.</w:t>
      </w:r>
    </w:p>
    <w:p w14:paraId="4F40E957" w14:textId="77777777" w:rsidR="00171FB4" w:rsidRDefault="00171FB4" w:rsidP="000C03B4"/>
    <w:p w14:paraId="2032DB4C" w14:textId="756F70A2" w:rsidR="000C03B4" w:rsidRPr="000C03B4" w:rsidRDefault="000C03B4" w:rsidP="000C03B4">
      <w:r w:rsidRPr="000C03B4">
        <w:t>Workflow:</w:t>
      </w:r>
    </w:p>
    <w:p w14:paraId="434F7831" w14:textId="77777777" w:rsidR="000C03B4" w:rsidRPr="000C03B4" w:rsidRDefault="000C03B4" w:rsidP="000C03B4">
      <w:r w:rsidRPr="000C03B4">
        <w:t>Select Modality</w:t>
      </w:r>
    </w:p>
    <w:p w14:paraId="5AC2D2A1" w14:textId="77777777" w:rsidR="000C03B4" w:rsidRPr="000C03B4" w:rsidRDefault="000C03B4" w:rsidP="000C03B4">
      <w:r w:rsidRPr="000C03B4">
        <w:t>↓</w:t>
      </w:r>
    </w:p>
    <w:p w14:paraId="7F175ABA" w14:textId="77777777" w:rsidR="000C03B4" w:rsidRPr="000C03B4" w:rsidRDefault="000C03B4" w:rsidP="000C03B4">
      <w:r w:rsidRPr="000C03B4">
        <w:t>Load Default Application Selections</w:t>
      </w:r>
    </w:p>
    <w:p w14:paraId="3E009585" w14:textId="77777777" w:rsidR="000C03B4" w:rsidRPr="000C03B4" w:rsidRDefault="000C03B4" w:rsidP="000C03B4">
      <w:r w:rsidRPr="000C03B4">
        <w:lastRenderedPageBreak/>
        <w:t>↓</w:t>
      </w:r>
    </w:p>
    <w:p w14:paraId="3774E436" w14:textId="77777777" w:rsidR="000C03B4" w:rsidRPr="000C03B4" w:rsidRDefault="000C03B4" w:rsidP="000C03B4">
      <w:r w:rsidRPr="000C03B4">
        <w:t>Populate Application List</w:t>
      </w:r>
    </w:p>
    <w:p w14:paraId="1A63BDBE" w14:textId="77777777" w:rsidR="000C03B4" w:rsidRPr="000C03B4" w:rsidRDefault="000C03B4" w:rsidP="000C03B4">
      <w:r w:rsidRPr="000C03B4">
        <w:t>↓</w:t>
      </w:r>
    </w:p>
    <w:p w14:paraId="7F72D87E" w14:textId="77777777" w:rsidR="000C03B4" w:rsidRPr="000C03B4" w:rsidRDefault="000C03B4" w:rsidP="000C03B4">
      <w:r w:rsidRPr="000C03B4">
        <w:t>Allow Technician Modifications</w:t>
      </w:r>
    </w:p>
    <w:p w14:paraId="38572C6C" w14:textId="77777777" w:rsidR="00171FB4" w:rsidRDefault="00171FB4" w:rsidP="000C03B4"/>
    <w:p w14:paraId="341E3A27" w14:textId="2A592117" w:rsidR="000C03B4" w:rsidRPr="000C03B4" w:rsidRDefault="000C03B4" w:rsidP="000C03B4">
      <w:r w:rsidRPr="000C03B4">
        <w:t>A modality serves as a starting point for deployment creation.</w:t>
      </w:r>
    </w:p>
    <w:p w14:paraId="3016191E" w14:textId="77777777" w:rsidR="00171FB4" w:rsidRDefault="00171FB4" w:rsidP="000C03B4"/>
    <w:p w14:paraId="06A9AF08" w14:textId="03500680" w:rsidR="000C03B4" w:rsidRPr="000C03B4" w:rsidRDefault="000C03B4" w:rsidP="000C03B4">
      <w:r w:rsidRPr="000C03B4">
        <w:t>The resulting deployment manifest shall be generated from the final application selections made by the technician.</w:t>
      </w:r>
    </w:p>
    <w:p w14:paraId="114F1B10" w14:textId="6A9D90C8" w:rsidR="000C03B4" w:rsidRPr="000C03B4" w:rsidRDefault="000C03B4" w:rsidP="00171FB4">
      <w:pPr>
        <w:pStyle w:val="Heading2"/>
      </w:pPr>
      <w:r w:rsidRPr="000C03B4">
        <w:t>Application Display</w:t>
      </w:r>
    </w:p>
    <w:p w14:paraId="22CDE6DE" w14:textId="77777777" w:rsidR="000C03B4" w:rsidRPr="000C03B4" w:rsidRDefault="000C03B4" w:rsidP="000C03B4">
      <w:r w:rsidRPr="000C03B4">
        <w:t>Applications displayed within the User Interface shall originate from the Catalog Engine.</w:t>
      </w:r>
    </w:p>
    <w:p w14:paraId="16767879" w14:textId="77777777" w:rsidR="00171FB4" w:rsidRDefault="00171FB4" w:rsidP="000C03B4"/>
    <w:p w14:paraId="501E9303" w14:textId="64010700" w:rsidR="000C03B4" w:rsidRPr="000C03B4" w:rsidRDefault="000C03B4" w:rsidP="000C03B4">
      <w:r w:rsidRPr="000C03B4">
        <w:t>Displayed application information shall include:</w:t>
      </w:r>
    </w:p>
    <w:p w14:paraId="3FFAB50E" w14:textId="77777777" w:rsidR="000C03B4" w:rsidRPr="000C03B4" w:rsidRDefault="000C03B4">
      <w:pPr>
        <w:numPr>
          <w:ilvl w:val="0"/>
          <w:numId w:val="123"/>
        </w:numPr>
      </w:pPr>
      <w:r w:rsidRPr="000C03B4">
        <w:t>Application Name</w:t>
      </w:r>
    </w:p>
    <w:p w14:paraId="1000A132" w14:textId="77777777" w:rsidR="000C03B4" w:rsidRPr="000C03B4" w:rsidRDefault="000C03B4">
      <w:pPr>
        <w:numPr>
          <w:ilvl w:val="0"/>
          <w:numId w:val="123"/>
        </w:numPr>
      </w:pPr>
      <w:r w:rsidRPr="000C03B4">
        <w:t>Toolbox Assignment</w:t>
      </w:r>
    </w:p>
    <w:p w14:paraId="0334BD1B" w14:textId="77777777" w:rsidR="000C03B4" w:rsidRPr="000C03B4" w:rsidRDefault="000C03B4">
      <w:pPr>
        <w:numPr>
          <w:ilvl w:val="0"/>
          <w:numId w:val="123"/>
        </w:numPr>
      </w:pPr>
      <w:r w:rsidRPr="000C03B4">
        <w:t>Optional Status</w:t>
      </w:r>
    </w:p>
    <w:p w14:paraId="2CB5D40A" w14:textId="77777777" w:rsidR="00171FB4" w:rsidRDefault="00171FB4" w:rsidP="000C03B4"/>
    <w:p w14:paraId="1947624B" w14:textId="59F87BE5" w:rsidR="000C03B4" w:rsidRPr="000C03B4" w:rsidRDefault="000C03B4" w:rsidP="000C03B4">
      <w:r w:rsidRPr="000C03B4">
        <w:t>Additional deployment metadata may be displayed in future versions if required.</w:t>
      </w:r>
    </w:p>
    <w:p w14:paraId="108B8DE8" w14:textId="77777777" w:rsidR="00171FB4" w:rsidRDefault="00171FB4" w:rsidP="000C03B4"/>
    <w:p w14:paraId="6292948A" w14:textId="569440EC" w:rsidR="000C03B4" w:rsidRPr="000C03B4" w:rsidRDefault="000C03B4" w:rsidP="000C03B4">
      <w:r w:rsidRPr="000C03B4">
        <w:t>The User Interface shall not read catalog files directly.</w:t>
      </w:r>
    </w:p>
    <w:p w14:paraId="79CFB519" w14:textId="241FD3A2" w:rsidR="000C03B4" w:rsidRPr="000C03B4" w:rsidRDefault="000C03B4" w:rsidP="00171FB4">
      <w:pPr>
        <w:pStyle w:val="Heading2"/>
      </w:pPr>
      <w:r w:rsidRPr="000C03B4">
        <w:t>Toolbox Filtering</w:t>
      </w:r>
    </w:p>
    <w:p w14:paraId="30638036" w14:textId="77777777" w:rsidR="000C03B4" w:rsidRPr="000C03B4" w:rsidRDefault="000C03B4" w:rsidP="000C03B4">
      <w:r w:rsidRPr="000C03B4">
        <w:t>The User Interface shall support toolbox-based filtering.</w:t>
      </w:r>
    </w:p>
    <w:p w14:paraId="2CA39C6B" w14:textId="77777777" w:rsidR="00171FB4" w:rsidRDefault="00171FB4" w:rsidP="000C03B4"/>
    <w:p w14:paraId="743A6278" w14:textId="28CF1D4B" w:rsidR="000C03B4" w:rsidRPr="000C03B4" w:rsidRDefault="000C03B4" w:rsidP="000C03B4">
      <w:r w:rsidRPr="000C03B4">
        <w:t>Initial toolbox categories include:</w:t>
      </w:r>
    </w:p>
    <w:p w14:paraId="7EE0810A" w14:textId="77777777" w:rsidR="000C03B4" w:rsidRPr="000C03B4" w:rsidRDefault="000C03B4">
      <w:pPr>
        <w:numPr>
          <w:ilvl w:val="0"/>
          <w:numId w:val="124"/>
        </w:numPr>
      </w:pPr>
      <w:r w:rsidRPr="000C03B4">
        <w:t>Basic Toolbox</w:t>
      </w:r>
    </w:p>
    <w:p w14:paraId="05C348C2" w14:textId="77777777" w:rsidR="000C03B4" w:rsidRPr="000C03B4" w:rsidRDefault="000C03B4">
      <w:pPr>
        <w:numPr>
          <w:ilvl w:val="0"/>
          <w:numId w:val="124"/>
        </w:numPr>
      </w:pPr>
      <w:r w:rsidRPr="000C03B4">
        <w:t>Option Toolbox</w:t>
      </w:r>
    </w:p>
    <w:p w14:paraId="2FCAF226" w14:textId="77777777" w:rsidR="000C03B4" w:rsidRPr="000C03B4" w:rsidRDefault="000C03B4">
      <w:pPr>
        <w:numPr>
          <w:ilvl w:val="0"/>
          <w:numId w:val="124"/>
        </w:numPr>
      </w:pPr>
      <w:r w:rsidRPr="000C03B4">
        <w:t>Site Toolbox</w:t>
      </w:r>
    </w:p>
    <w:p w14:paraId="17B87413" w14:textId="77777777" w:rsidR="000C03B4" w:rsidRPr="000C03B4" w:rsidRDefault="000C03B4">
      <w:pPr>
        <w:numPr>
          <w:ilvl w:val="0"/>
          <w:numId w:val="124"/>
        </w:numPr>
      </w:pPr>
      <w:r w:rsidRPr="000C03B4">
        <w:t>Prep Toolbox</w:t>
      </w:r>
    </w:p>
    <w:p w14:paraId="1A49AF55" w14:textId="77777777" w:rsidR="000C03B4" w:rsidRPr="000C03B4" w:rsidRDefault="000C03B4">
      <w:pPr>
        <w:numPr>
          <w:ilvl w:val="0"/>
          <w:numId w:val="124"/>
        </w:numPr>
      </w:pPr>
      <w:r w:rsidRPr="000C03B4">
        <w:t>Custom Toolbox</w:t>
      </w:r>
    </w:p>
    <w:p w14:paraId="17D80CB9" w14:textId="77777777" w:rsidR="000C03B4" w:rsidRPr="000C03B4" w:rsidRDefault="000C03B4">
      <w:pPr>
        <w:numPr>
          <w:ilvl w:val="0"/>
          <w:numId w:val="124"/>
        </w:numPr>
      </w:pPr>
      <w:r w:rsidRPr="000C03B4">
        <w:t>Zeppelin Toolbox</w:t>
      </w:r>
    </w:p>
    <w:p w14:paraId="566CDB90" w14:textId="77777777" w:rsidR="000C03B4" w:rsidRPr="000C03B4" w:rsidRDefault="000C03B4">
      <w:pPr>
        <w:numPr>
          <w:ilvl w:val="0"/>
          <w:numId w:val="124"/>
        </w:numPr>
      </w:pPr>
      <w:r w:rsidRPr="000C03B4">
        <w:t>Global Site Toolbox</w:t>
      </w:r>
    </w:p>
    <w:p w14:paraId="75DFAFCC" w14:textId="77777777" w:rsidR="00171FB4" w:rsidRDefault="00171FB4" w:rsidP="000C03B4"/>
    <w:p w14:paraId="293012A8" w14:textId="1BB47B02" w:rsidR="000C03B4" w:rsidRPr="000C03B4" w:rsidRDefault="000C03B4" w:rsidP="000C03B4">
      <w:r w:rsidRPr="000C03B4">
        <w:t>Toolbox filters shall control application visibility.</w:t>
      </w:r>
    </w:p>
    <w:p w14:paraId="589531BC" w14:textId="77777777" w:rsidR="00F573B3" w:rsidRDefault="00F573B3" w:rsidP="000C03B4"/>
    <w:p w14:paraId="34488DB9" w14:textId="7CF4DB7C" w:rsidR="000C03B4" w:rsidRPr="000C03B4" w:rsidRDefault="000C03B4" w:rsidP="000C03B4">
      <w:r w:rsidRPr="000C03B4">
        <w:t>Workflow:</w:t>
      </w:r>
    </w:p>
    <w:p w14:paraId="4F968F8E" w14:textId="77777777" w:rsidR="000C03B4" w:rsidRPr="000C03B4" w:rsidRDefault="000C03B4" w:rsidP="000C03B4">
      <w:r w:rsidRPr="000C03B4">
        <w:t>Select Toolbox</w:t>
      </w:r>
    </w:p>
    <w:p w14:paraId="5E0E1F70" w14:textId="77777777" w:rsidR="000C03B4" w:rsidRPr="000C03B4" w:rsidRDefault="000C03B4" w:rsidP="000C03B4">
      <w:r w:rsidRPr="000C03B4">
        <w:t>↓</w:t>
      </w:r>
    </w:p>
    <w:p w14:paraId="5ED8F842" w14:textId="77777777" w:rsidR="000C03B4" w:rsidRPr="000C03B4" w:rsidRDefault="000C03B4" w:rsidP="000C03B4">
      <w:r w:rsidRPr="000C03B4">
        <w:t>Filter Application List</w:t>
      </w:r>
    </w:p>
    <w:p w14:paraId="44B8DD62" w14:textId="77777777" w:rsidR="000C03B4" w:rsidRPr="000C03B4" w:rsidRDefault="000C03B4" w:rsidP="000C03B4">
      <w:r w:rsidRPr="000C03B4">
        <w:t>↓</w:t>
      </w:r>
    </w:p>
    <w:p w14:paraId="0311D78A" w14:textId="77777777" w:rsidR="000C03B4" w:rsidRPr="000C03B4" w:rsidRDefault="000C03B4" w:rsidP="000C03B4">
      <w:r w:rsidRPr="000C03B4">
        <w:t>Display Matching Applications</w:t>
      </w:r>
    </w:p>
    <w:p w14:paraId="48162550" w14:textId="77777777" w:rsidR="00F573B3" w:rsidRDefault="00F573B3" w:rsidP="000C03B4"/>
    <w:p w14:paraId="69335529" w14:textId="3617BF64" w:rsidR="000C03B4" w:rsidRPr="000C03B4" w:rsidRDefault="000C03B4" w:rsidP="000C03B4">
      <w:r w:rsidRPr="000C03B4">
        <w:t>Applications remain defined by catalogs and not by repository enumeration.</w:t>
      </w:r>
    </w:p>
    <w:p w14:paraId="32584157" w14:textId="534DA483" w:rsidR="000C03B4" w:rsidRPr="000C03B4" w:rsidRDefault="000C03B4" w:rsidP="00F573B3">
      <w:pPr>
        <w:pStyle w:val="Heading2"/>
      </w:pPr>
      <w:r w:rsidRPr="000C03B4">
        <w:t>Optional Application Filtering</w:t>
      </w:r>
    </w:p>
    <w:p w14:paraId="7ECF85D6" w14:textId="77777777" w:rsidR="000C03B4" w:rsidRPr="000C03B4" w:rsidRDefault="000C03B4" w:rsidP="000C03B4">
      <w:r w:rsidRPr="000C03B4">
        <w:t>The User Interface shall support optional application filtering.</w:t>
      </w:r>
    </w:p>
    <w:p w14:paraId="13D31067" w14:textId="77777777" w:rsidR="00F573B3" w:rsidRDefault="00F573B3" w:rsidP="000C03B4"/>
    <w:p w14:paraId="7A4E5DC5" w14:textId="23A88A6C" w:rsidR="000C03B4" w:rsidRPr="000C03B4" w:rsidRDefault="000C03B4" w:rsidP="000C03B4">
      <w:r w:rsidRPr="000C03B4">
        <w:t>Workflow:</w:t>
      </w:r>
    </w:p>
    <w:p w14:paraId="10061C3F" w14:textId="77777777" w:rsidR="000C03B4" w:rsidRPr="000C03B4" w:rsidRDefault="000C03B4" w:rsidP="000C03B4">
      <w:r w:rsidRPr="000C03B4">
        <w:t>Show Optional</w:t>
      </w:r>
    </w:p>
    <w:p w14:paraId="55764FFD" w14:textId="77777777" w:rsidR="000C03B4" w:rsidRPr="000C03B4" w:rsidRDefault="000C03B4" w:rsidP="000C03B4">
      <w:r w:rsidRPr="000C03B4">
        <w:t>↓</w:t>
      </w:r>
    </w:p>
    <w:p w14:paraId="36E7721B" w14:textId="77777777" w:rsidR="000C03B4" w:rsidRPr="000C03B4" w:rsidRDefault="000C03B4" w:rsidP="000C03B4">
      <w:r w:rsidRPr="000C03B4">
        <w:t>Display Applications</w:t>
      </w:r>
    </w:p>
    <w:p w14:paraId="68113D70" w14:textId="77777777" w:rsidR="000C03B4" w:rsidRPr="000C03B4" w:rsidRDefault="000C03B4" w:rsidP="000C03B4">
      <w:r w:rsidRPr="000C03B4">
        <w:t>Where OPTIONAL = TRUE</w:t>
      </w:r>
    </w:p>
    <w:p w14:paraId="0A758195" w14:textId="77777777" w:rsidR="00F573B3" w:rsidRDefault="00F573B3" w:rsidP="000C03B4"/>
    <w:p w14:paraId="513D20C7" w14:textId="3731BEE7" w:rsidR="000C03B4" w:rsidRPr="000C03B4" w:rsidRDefault="000C03B4" w:rsidP="000C03B4">
      <w:r w:rsidRPr="000C03B4">
        <w:t>Optional status shall be derived entirely from catalog definitions.</w:t>
      </w:r>
    </w:p>
    <w:p w14:paraId="1A9B704D" w14:textId="1A663812" w:rsidR="000C03B4" w:rsidRPr="000C03B4" w:rsidRDefault="000C03B4" w:rsidP="00F573B3">
      <w:pPr>
        <w:pStyle w:val="Heading2"/>
      </w:pPr>
      <w:r w:rsidRPr="000C03B4">
        <w:t>Application Search</w:t>
      </w:r>
    </w:p>
    <w:p w14:paraId="582FEB33" w14:textId="77777777" w:rsidR="000C03B4" w:rsidRPr="000C03B4" w:rsidRDefault="000C03B4" w:rsidP="000C03B4">
      <w:r w:rsidRPr="000C03B4">
        <w:t>The User Interface shall provide application search capabilities.</w:t>
      </w:r>
    </w:p>
    <w:p w14:paraId="0B029F71" w14:textId="77777777" w:rsidR="00F573B3" w:rsidRDefault="00F573B3" w:rsidP="000C03B4"/>
    <w:p w14:paraId="415EEA54" w14:textId="0D0EC75B" w:rsidR="000C03B4" w:rsidRPr="000C03B4" w:rsidRDefault="000C03B4" w:rsidP="000C03B4">
      <w:r w:rsidRPr="000C03B4">
        <w:t>Search functionality shall support:</w:t>
      </w:r>
    </w:p>
    <w:p w14:paraId="71507A72" w14:textId="77777777" w:rsidR="000C03B4" w:rsidRPr="000C03B4" w:rsidRDefault="000C03B4">
      <w:pPr>
        <w:numPr>
          <w:ilvl w:val="0"/>
          <w:numId w:val="125"/>
        </w:numPr>
      </w:pPr>
      <w:r w:rsidRPr="000C03B4">
        <w:t>Application name search</w:t>
      </w:r>
    </w:p>
    <w:p w14:paraId="377650C4" w14:textId="77777777" w:rsidR="000C03B4" w:rsidRPr="000C03B4" w:rsidRDefault="000C03B4">
      <w:pPr>
        <w:numPr>
          <w:ilvl w:val="0"/>
          <w:numId w:val="125"/>
        </w:numPr>
      </w:pPr>
      <w:r w:rsidRPr="000C03B4">
        <w:t>Partial text matching</w:t>
      </w:r>
    </w:p>
    <w:p w14:paraId="510531AA" w14:textId="77777777" w:rsidR="000C03B4" w:rsidRPr="000C03B4" w:rsidRDefault="000C03B4">
      <w:pPr>
        <w:numPr>
          <w:ilvl w:val="0"/>
          <w:numId w:val="125"/>
        </w:numPr>
      </w:pPr>
      <w:r w:rsidRPr="000C03B4">
        <w:t>Incremental filtering</w:t>
      </w:r>
    </w:p>
    <w:p w14:paraId="0EAAF181" w14:textId="77777777" w:rsidR="00F573B3" w:rsidRDefault="00F573B3" w:rsidP="000C03B4"/>
    <w:p w14:paraId="4F4F2504" w14:textId="7EAB5A0F" w:rsidR="000C03B4" w:rsidRPr="000C03B4" w:rsidRDefault="000C03B4" w:rsidP="000C03B4">
      <w:r w:rsidRPr="000C03B4">
        <w:t>Workflow:</w:t>
      </w:r>
    </w:p>
    <w:p w14:paraId="3F67818D" w14:textId="77777777" w:rsidR="000C03B4" w:rsidRPr="000C03B4" w:rsidRDefault="000C03B4" w:rsidP="000C03B4">
      <w:r w:rsidRPr="000C03B4">
        <w:t>Enter Search Text</w:t>
      </w:r>
    </w:p>
    <w:p w14:paraId="00E1E28E" w14:textId="77777777" w:rsidR="000C03B4" w:rsidRPr="000C03B4" w:rsidRDefault="000C03B4" w:rsidP="000C03B4">
      <w:r w:rsidRPr="000C03B4">
        <w:t>↓</w:t>
      </w:r>
    </w:p>
    <w:p w14:paraId="74BD1D60" w14:textId="77777777" w:rsidR="000C03B4" w:rsidRPr="000C03B4" w:rsidRDefault="000C03B4" w:rsidP="000C03B4">
      <w:r w:rsidRPr="000C03B4">
        <w:t>Filter Application List</w:t>
      </w:r>
    </w:p>
    <w:p w14:paraId="161CEA22" w14:textId="77777777" w:rsidR="000C03B4" w:rsidRPr="000C03B4" w:rsidRDefault="000C03B4" w:rsidP="000C03B4">
      <w:r w:rsidRPr="000C03B4">
        <w:t>↓</w:t>
      </w:r>
    </w:p>
    <w:p w14:paraId="6E4EDBE9" w14:textId="77777777" w:rsidR="000C03B4" w:rsidRPr="000C03B4" w:rsidRDefault="000C03B4" w:rsidP="000C03B4">
      <w:r w:rsidRPr="000C03B4">
        <w:t>Display Matching Results</w:t>
      </w:r>
    </w:p>
    <w:p w14:paraId="70DC1426" w14:textId="77777777" w:rsidR="00F573B3" w:rsidRDefault="00F573B3" w:rsidP="000C03B4"/>
    <w:p w14:paraId="508B6FEC" w14:textId="176AA22B" w:rsidR="000C03B4" w:rsidRPr="000C03B4" w:rsidRDefault="000C03B4" w:rsidP="000C03B4">
      <w:r w:rsidRPr="000C03B4">
        <w:t>Search operations shall occur against application data already loaded into memory.</w:t>
      </w:r>
    </w:p>
    <w:p w14:paraId="22A5A1EE" w14:textId="28164DA6" w:rsidR="000C03B4" w:rsidRPr="000C03B4" w:rsidRDefault="000C03B4" w:rsidP="00F573B3">
      <w:pPr>
        <w:pStyle w:val="Heading2"/>
      </w:pPr>
      <w:r w:rsidRPr="000C03B4">
        <w:t>Application Selection</w:t>
      </w:r>
    </w:p>
    <w:p w14:paraId="4741F516" w14:textId="77777777" w:rsidR="000C03B4" w:rsidRPr="000C03B4" w:rsidRDefault="000C03B4" w:rsidP="000C03B4">
      <w:r w:rsidRPr="000C03B4">
        <w:t>The User Interface shall allow technicians to:</w:t>
      </w:r>
    </w:p>
    <w:p w14:paraId="48642DB9" w14:textId="77777777" w:rsidR="000C03B4" w:rsidRPr="000C03B4" w:rsidRDefault="000C03B4">
      <w:pPr>
        <w:numPr>
          <w:ilvl w:val="0"/>
          <w:numId w:val="126"/>
        </w:numPr>
      </w:pPr>
      <w:r w:rsidRPr="000C03B4">
        <w:t>Select applications</w:t>
      </w:r>
    </w:p>
    <w:p w14:paraId="463AFF27" w14:textId="77777777" w:rsidR="000C03B4" w:rsidRPr="000C03B4" w:rsidRDefault="000C03B4">
      <w:pPr>
        <w:numPr>
          <w:ilvl w:val="0"/>
          <w:numId w:val="126"/>
        </w:numPr>
      </w:pPr>
      <w:r w:rsidRPr="000C03B4">
        <w:t>Unselect applications</w:t>
      </w:r>
    </w:p>
    <w:p w14:paraId="605B590D" w14:textId="77777777" w:rsidR="000C03B4" w:rsidRPr="000C03B4" w:rsidRDefault="000C03B4">
      <w:pPr>
        <w:numPr>
          <w:ilvl w:val="0"/>
          <w:numId w:val="126"/>
        </w:numPr>
      </w:pPr>
      <w:r w:rsidRPr="000C03B4">
        <w:t>Review selected applications</w:t>
      </w:r>
    </w:p>
    <w:p w14:paraId="2B74386B" w14:textId="77777777" w:rsidR="000C03B4" w:rsidRPr="000C03B4" w:rsidRDefault="000C03B4">
      <w:pPr>
        <w:numPr>
          <w:ilvl w:val="0"/>
          <w:numId w:val="126"/>
        </w:numPr>
      </w:pPr>
      <w:r w:rsidRPr="000C03B4">
        <w:t>Modify modality defaults</w:t>
      </w:r>
    </w:p>
    <w:p w14:paraId="1F33848B" w14:textId="77777777" w:rsidR="00F573B3" w:rsidRDefault="00F573B3" w:rsidP="000C03B4"/>
    <w:p w14:paraId="24A51B8B" w14:textId="401C77FA" w:rsidR="000C03B4" w:rsidRPr="000C03B4" w:rsidRDefault="000C03B4" w:rsidP="000C03B4">
      <w:r w:rsidRPr="000C03B4">
        <w:t>The current deployment configuration shall represent the effective application selection set.</w:t>
      </w:r>
    </w:p>
    <w:p w14:paraId="775EADF3" w14:textId="77777777" w:rsidR="00F573B3" w:rsidRDefault="00F573B3" w:rsidP="000C03B4"/>
    <w:p w14:paraId="6D1E5F96" w14:textId="1670905B" w:rsidR="000C03B4" w:rsidRPr="000C03B4" w:rsidRDefault="000C03B4" w:rsidP="000C03B4">
      <w:r w:rsidRPr="000C03B4">
        <w:t>This selection set becomes the input for manifest generation.</w:t>
      </w:r>
    </w:p>
    <w:p w14:paraId="33453CE1" w14:textId="1D7F3C60" w:rsidR="000C03B4" w:rsidRPr="000C03B4" w:rsidRDefault="000C03B4" w:rsidP="00F573B3">
      <w:pPr>
        <w:pStyle w:val="Heading2"/>
      </w:pPr>
      <w:r w:rsidRPr="000C03B4">
        <w:t>Manifest Generation</w:t>
      </w:r>
    </w:p>
    <w:p w14:paraId="023D5DA8" w14:textId="77777777" w:rsidR="000C03B4" w:rsidRPr="000C03B4" w:rsidRDefault="000C03B4" w:rsidP="000C03B4">
      <w:r w:rsidRPr="000C03B4">
        <w:t>The User Interface shall initiate manifest generation.</w:t>
      </w:r>
    </w:p>
    <w:p w14:paraId="35EA39F8" w14:textId="77777777" w:rsidR="00F573B3" w:rsidRDefault="00F573B3" w:rsidP="000C03B4"/>
    <w:p w14:paraId="073EA850" w14:textId="1E0EB95F" w:rsidR="000C03B4" w:rsidRPr="000C03B4" w:rsidRDefault="000C03B4" w:rsidP="000C03B4">
      <w:r w:rsidRPr="000C03B4">
        <w:t>Workflow:</w:t>
      </w:r>
    </w:p>
    <w:p w14:paraId="66C416AF" w14:textId="77777777" w:rsidR="000C03B4" w:rsidRPr="000C03B4" w:rsidRDefault="000C03B4" w:rsidP="000C03B4">
      <w:r w:rsidRPr="000C03B4">
        <w:t>Application Selection Complete</w:t>
      </w:r>
    </w:p>
    <w:p w14:paraId="0BA73436" w14:textId="77777777" w:rsidR="000C03B4" w:rsidRPr="000C03B4" w:rsidRDefault="000C03B4" w:rsidP="000C03B4">
      <w:r w:rsidRPr="000C03B4">
        <w:t>↓</w:t>
      </w:r>
    </w:p>
    <w:p w14:paraId="288AB923" w14:textId="77777777" w:rsidR="000C03B4" w:rsidRPr="000C03B4" w:rsidRDefault="000C03B4" w:rsidP="000C03B4">
      <w:r w:rsidRPr="000C03B4">
        <w:t>Generate Manifest</w:t>
      </w:r>
    </w:p>
    <w:p w14:paraId="6CED2C0F" w14:textId="77777777" w:rsidR="000C03B4" w:rsidRPr="000C03B4" w:rsidRDefault="000C03B4" w:rsidP="000C03B4">
      <w:r w:rsidRPr="000C03B4">
        <w:t>↓</w:t>
      </w:r>
    </w:p>
    <w:p w14:paraId="61C02C11" w14:textId="77777777" w:rsidR="000C03B4" w:rsidRPr="000C03B4" w:rsidRDefault="000C03B4" w:rsidP="000C03B4">
      <w:r w:rsidRPr="000C03B4">
        <w:t>Manifest Engine</w:t>
      </w:r>
    </w:p>
    <w:p w14:paraId="24676251" w14:textId="77777777" w:rsidR="000C03B4" w:rsidRPr="000C03B4" w:rsidRDefault="000C03B4" w:rsidP="000C03B4">
      <w:r w:rsidRPr="000C03B4">
        <w:t>↓</w:t>
      </w:r>
    </w:p>
    <w:p w14:paraId="2D33849C" w14:textId="77777777" w:rsidR="000C03B4" w:rsidRPr="000C03B4" w:rsidRDefault="000C03B4" w:rsidP="000C03B4">
      <w:r w:rsidRPr="000C03B4">
        <w:lastRenderedPageBreak/>
        <w:t>Manifest Created</w:t>
      </w:r>
    </w:p>
    <w:p w14:paraId="2C731D94" w14:textId="77777777" w:rsidR="000C03B4" w:rsidRPr="000C03B4" w:rsidRDefault="000C03B4" w:rsidP="000C03B4">
      <w:r w:rsidRPr="000C03B4">
        <w:t>↓</w:t>
      </w:r>
    </w:p>
    <w:p w14:paraId="5742867D" w14:textId="77777777" w:rsidR="000C03B4" w:rsidRPr="000C03B4" w:rsidRDefault="000C03B4" w:rsidP="000C03B4">
      <w:r w:rsidRPr="000C03B4">
        <w:t>Deployment Ready</w:t>
      </w:r>
    </w:p>
    <w:p w14:paraId="2E2E4D71" w14:textId="77777777" w:rsidR="000C03B4" w:rsidRPr="000C03B4" w:rsidRDefault="000C03B4" w:rsidP="000C03B4"/>
    <w:p w14:paraId="41F5DB41" w14:textId="77777777" w:rsidR="000C03B4" w:rsidRPr="000C03B4" w:rsidRDefault="000C03B4" w:rsidP="000C03B4">
      <w:r w:rsidRPr="000C03B4">
        <w:t>Manifest generation shall be performed entirely by the Manifest Engine.</w:t>
      </w:r>
    </w:p>
    <w:p w14:paraId="7E9A6021" w14:textId="01C53C76" w:rsidR="000C03B4" w:rsidRPr="000C03B4" w:rsidRDefault="000C03B4" w:rsidP="00F573B3">
      <w:pPr>
        <w:pStyle w:val="Heading2"/>
      </w:pPr>
      <w:r w:rsidRPr="000C03B4">
        <w:t>Deployment Execution</w:t>
      </w:r>
    </w:p>
    <w:p w14:paraId="0366C289" w14:textId="77777777" w:rsidR="000C03B4" w:rsidRPr="000C03B4" w:rsidRDefault="000C03B4" w:rsidP="000C03B4">
      <w:r w:rsidRPr="000C03B4">
        <w:t>The User Interface shall allow a valid deployment to be started.</w:t>
      </w:r>
    </w:p>
    <w:p w14:paraId="5B65B047" w14:textId="77777777" w:rsidR="00F573B3" w:rsidRDefault="00F573B3" w:rsidP="000C03B4"/>
    <w:p w14:paraId="1841AEA8" w14:textId="059FB815" w:rsidR="000C03B4" w:rsidRPr="000C03B4" w:rsidRDefault="000C03B4" w:rsidP="000C03B4">
      <w:r w:rsidRPr="000C03B4">
        <w:t>Workflow:</w:t>
      </w:r>
    </w:p>
    <w:p w14:paraId="7107F7F5" w14:textId="77777777" w:rsidR="000C03B4" w:rsidRPr="000C03B4" w:rsidRDefault="000C03B4" w:rsidP="000C03B4">
      <w:r w:rsidRPr="000C03B4">
        <w:t>Deployment Ready</w:t>
      </w:r>
    </w:p>
    <w:p w14:paraId="59C06BFC" w14:textId="77777777" w:rsidR="000C03B4" w:rsidRPr="000C03B4" w:rsidRDefault="000C03B4" w:rsidP="000C03B4">
      <w:r w:rsidRPr="000C03B4">
        <w:t>↓</w:t>
      </w:r>
    </w:p>
    <w:p w14:paraId="45FB97A9" w14:textId="77777777" w:rsidR="000C03B4" w:rsidRPr="000C03B4" w:rsidRDefault="000C03B4" w:rsidP="000C03B4">
      <w:r w:rsidRPr="000C03B4">
        <w:t>Start Deployment</w:t>
      </w:r>
    </w:p>
    <w:p w14:paraId="5FF6048F" w14:textId="77777777" w:rsidR="000C03B4" w:rsidRPr="000C03B4" w:rsidRDefault="000C03B4" w:rsidP="000C03B4">
      <w:r w:rsidRPr="000C03B4">
        <w:t>↓</w:t>
      </w:r>
    </w:p>
    <w:p w14:paraId="7C19DDCD" w14:textId="77777777" w:rsidR="000C03B4" w:rsidRPr="000C03B4" w:rsidRDefault="000C03B4" w:rsidP="000C03B4">
      <w:r w:rsidRPr="000C03B4">
        <w:t>Installation Engine</w:t>
      </w:r>
    </w:p>
    <w:p w14:paraId="075F0B58" w14:textId="77777777" w:rsidR="000C03B4" w:rsidRPr="000C03B4" w:rsidRDefault="000C03B4" w:rsidP="000C03B4">
      <w:r w:rsidRPr="000C03B4">
        <w:t>↓</w:t>
      </w:r>
    </w:p>
    <w:p w14:paraId="6442EAD6" w14:textId="77777777" w:rsidR="000C03B4" w:rsidRPr="000C03B4" w:rsidRDefault="000C03B4" w:rsidP="000C03B4">
      <w:r w:rsidRPr="000C03B4">
        <w:t>Deployment Running</w:t>
      </w:r>
    </w:p>
    <w:p w14:paraId="75CA022E" w14:textId="77777777" w:rsidR="00F573B3" w:rsidRDefault="00F573B3" w:rsidP="000C03B4"/>
    <w:p w14:paraId="5B62D622" w14:textId="4785DF08" w:rsidR="000C03B4" w:rsidRPr="000C03B4" w:rsidRDefault="000C03B4" w:rsidP="000C03B4">
      <w:r w:rsidRPr="000C03B4">
        <w:t>The User Interface shall not execute installation commands directly.</w:t>
      </w:r>
    </w:p>
    <w:p w14:paraId="01AC24F8" w14:textId="49A16555" w:rsidR="000C03B4" w:rsidRPr="000C03B4" w:rsidRDefault="000C03B4" w:rsidP="00F573B3">
      <w:pPr>
        <w:pStyle w:val="Heading2"/>
      </w:pPr>
      <w:r w:rsidRPr="000C03B4">
        <w:t>Deployment Monitoring</w:t>
      </w:r>
    </w:p>
    <w:p w14:paraId="4412FFF5" w14:textId="77777777" w:rsidR="000C03B4" w:rsidRPr="000C03B4" w:rsidRDefault="000C03B4" w:rsidP="000C03B4">
      <w:r w:rsidRPr="000C03B4">
        <w:t>The User Interface shall display deployment status information.</w:t>
      </w:r>
    </w:p>
    <w:p w14:paraId="65545EE1" w14:textId="77777777" w:rsidR="00F573B3" w:rsidRDefault="00F573B3" w:rsidP="000C03B4"/>
    <w:p w14:paraId="27F226E2" w14:textId="5C8E976F" w:rsidR="000C03B4" w:rsidRPr="000C03B4" w:rsidRDefault="000C03B4" w:rsidP="000C03B4">
      <w:r w:rsidRPr="000C03B4">
        <w:t>Displayed information may include:</w:t>
      </w:r>
    </w:p>
    <w:p w14:paraId="0FCA8485" w14:textId="77777777" w:rsidR="000C03B4" w:rsidRPr="000C03B4" w:rsidRDefault="000C03B4">
      <w:pPr>
        <w:numPr>
          <w:ilvl w:val="0"/>
          <w:numId w:val="127"/>
        </w:numPr>
      </w:pPr>
      <w:r w:rsidRPr="000C03B4">
        <w:t>Deployment status</w:t>
      </w:r>
    </w:p>
    <w:p w14:paraId="674AA2AE" w14:textId="77777777" w:rsidR="000C03B4" w:rsidRPr="000C03B4" w:rsidRDefault="000C03B4">
      <w:pPr>
        <w:numPr>
          <w:ilvl w:val="0"/>
          <w:numId w:val="127"/>
        </w:numPr>
      </w:pPr>
      <w:r w:rsidRPr="000C03B4">
        <w:t>Current application</w:t>
      </w:r>
    </w:p>
    <w:p w14:paraId="354FC82D" w14:textId="77777777" w:rsidR="000C03B4" w:rsidRPr="000C03B4" w:rsidRDefault="000C03B4">
      <w:pPr>
        <w:numPr>
          <w:ilvl w:val="0"/>
          <w:numId w:val="127"/>
        </w:numPr>
      </w:pPr>
      <w:r w:rsidRPr="000C03B4">
        <w:t>Current step</w:t>
      </w:r>
    </w:p>
    <w:p w14:paraId="50BF2D74" w14:textId="77777777" w:rsidR="000C03B4" w:rsidRPr="000C03B4" w:rsidRDefault="000C03B4">
      <w:pPr>
        <w:numPr>
          <w:ilvl w:val="0"/>
          <w:numId w:val="127"/>
        </w:numPr>
      </w:pPr>
      <w:r w:rsidRPr="000C03B4">
        <w:t>Total steps</w:t>
      </w:r>
    </w:p>
    <w:p w14:paraId="513FA371" w14:textId="77777777" w:rsidR="000C03B4" w:rsidRPr="000C03B4" w:rsidRDefault="000C03B4">
      <w:pPr>
        <w:numPr>
          <w:ilvl w:val="0"/>
          <w:numId w:val="127"/>
        </w:numPr>
      </w:pPr>
      <w:r w:rsidRPr="000C03B4">
        <w:t>Deployment progress</w:t>
      </w:r>
    </w:p>
    <w:p w14:paraId="116DF9E6" w14:textId="77777777" w:rsidR="000C03B4" w:rsidRPr="000C03B4" w:rsidRDefault="000C03B4">
      <w:pPr>
        <w:numPr>
          <w:ilvl w:val="0"/>
          <w:numId w:val="127"/>
        </w:numPr>
      </w:pPr>
      <w:r w:rsidRPr="000C03B4">
        <w:t>Deployment completion state</w:t>
      </w:r>
    </w:p>
    <w:p w14:paraId="62119996" w14:textId="77777777" w:rsidR="00F573B3" w:rsidRDefault="00F573B3" w:rsidP="000C03B4"/>
    <w:p w14:paraId="4318A9D9" w14:textId="70C8CA9B" w:rsidR="000C03B4" w:rsidRPr="000C03B4" w:rsidRDefault="000C03B4" w:rsidP="000C03B4">
      <w:r w:rsidRPr="000C03B4">
        <w:t>Status information shall be supplied by the Installation Engine and State Engine.</w:t>
      </w:r>
    </w:p>
    <w:p w14:paraId="2E504AD5" w14:textId="21CB1927" w:rsidR="000C03B4" w:rsidRPr="000C03B4" w:rsidRDefault="000C03B4" w:rsidP="00F573B3">
      <w:pPr>
        <w:pStyle w:val="Heading2"/>
      </w:pPr>
      <w:r w:rsidRPr="000C03B4">
        <w:t>Resume Deployment</w:t>
      </w:r>
    </w:p>
    <w:p w14:paraId="5953A651" w14:textId="77777777" w:rsidR="000C03B4" w:rsidRPr="000C03B4" w:rsidRDefault="000C03B4" w:rsidP="000C03B4">
      <w:r w:rsidRPr="000C03B4">
        <w:t>The User Interface shall support deployment continuation.</w:t>
      </w:r>
    </w:p>
    <w:p w14:paraId="5B50ADC4" w14:textId="77777777" w:rsidR="00F573B3" w:rsidRDefault="00F573B3" w:rsidP="000C03B4"/>
    <w:p w14:paraId="79206290" w14:textId="2B32EA3B" w:rsidR="000C03B4" w:rsidRPr="000C03B4" w:rsidRDefault="000C03B4" w:rsidP="000C03B4">
      <w:r w:rsidRPr="000C03B4">
        <w:t>Workflow:</w:t>
      </w:r>
    </w:p>
    <w:p w14:paraId="3B077D56" w14:textId="77777777" w:rsidR="000C03B4" w:rsidRPr="000C03B4" w:rsidRDefault="000C03B4" w:rsidP="000C03B4">
      <w:r w:rsidRPr="000C03B4">
        <w:t>Application Startup</w:t>
      </w:r>
    </w:p>
    <w:p w14:paraId="296022DC" w14:textId="77777777" w:rsidR="000C03B4" w:rsidRPr="000C03B4" w:rsidRDefault="000C03B4" w:rsidP="000C03B4">
      <w:r w:rsidRPr="000C03B4">
        <w:t>↓</w:t>
      </w:r>
    </w:p>
    <w:p w14:paraId="68262ADC" w14:textId="77777777" w:rsidR="000C03B4" w:rsidRPr="000C03B4" w:rsidRDefault="000C03B4" w:rsidP="000C03B4">
      <w:r w:rsidRPr="000C03B4">
        <w:t>Active Deployment Detected</w:t>
      </w:r>
    </w:p>
    <w:p w14:paraId="1B472B11" w14:textId="77777777" w:rsidR="000C03B4" w:rsidRPr="000C03B4" w:rsidRDefault="000C03B4" w:rsidP="000C03B4">
      <w:r w:rsidRPr="000C03B4">
        <w:t>↓</w:t>
      </w:r>
    </w:p>
    <w:p w14:paraId="144BE94B" w14:textId="77777777" w:rsidR="000C03B4" w:rsidRPr="000C03B4" w:rsidRDefault="000C03B4" w:rsidP="000C03B4">
      <w:r w:rsidRPr="000C03B4">
        <w:t>Resume Deployment Available</w:t>
      </w:r>
    </w:p>
    <w:p w14:paraId="3F41ABFA" w14:textId="77777777" w:rsidR="000C03B4" w:rsidRPr="000C03B4" w:rsidRDefault="000C03B4" w:rsidP="000C03B4">
      <w:r w:rsidRPr="000C03B4">
        <w:t>↓</w:t>
      </w:r>
    </w:p>
    <w:p w14:paraId="556F6578" w14:textId="77777777" w:rsidR="000C03B4" w:rsidRPr="000C03B4" w:rsidRDefault="000C03B4" w:rsidP="000C03B4">
      <w:r w:rsidRPr="000C03B4">
        <w:t>Resume Processing</w:t>
      </w:r>
    </w:p>
    <w:p w14:paraId="4096C16B" w14:textId="77777777" w:rsidR="00F573B3" w:rsidRDefault="00F573B3" w:rsidP="000C03B4"/>
    <w:p w14:paraId="3671BC70" w14:textId="4297474A" w:rsidR="000C03B4" w:rsidRPr="000C03B4" w:rsidRDefault="000C03B4" w:rsidP="000C03B4">
      <w:r w:rsidRPr="000C03B4">
        <w:t>The User Interface shall rely on the State Engine to determine resume eligibility.</w:t>
      </w:r>
    </w:p>
    <w:p w14:paraId="52690C7C" w14:textId="7703D81A" w:rsidR="000C03B4" w:rsidRPr="000C03B4" w:rsidRDefault="000C03B4" w:rsidP="00F573B3">
      <w:pPr>
        <w:pStyle w:val="Heading2"/>
      </w:pPr>
      <w:r w:rsidRPr="000C03B4">
        <w:lastRenderedPageBreak/>
        <w:t>Error Presentation</w:t>
      </w:r>
    </w:p>
    <w:p w14:paraId="2310E530" w14:textId="77777777" w:rsidR="000C03B4" w:rsidRPr="000C03B4" w:rsidRDefault="000C03B4" w:rsidP="000C03B4">
      <w:r w:rsidRPr="000C03B4">
        <w:t>The User Interface shall present deployment-related errors in a consistent manner.</w:t>
      </w:r>
    </w:p>
    <w:p w14:paraId="0BD75656" w14:textId="77777777" w:rsidR="00F573B3" w:rsidRDefault="00F573B3" w:rsidP="000C03B4"/>
    <w:p w14:paraId="5A352ABE" w14:textId="5B0C8F03" w:rsidR="000C03B4" w:rsidRPr="000C03B4" w:rsidRDefault="000C03B4" w:rsidP="000C03B4">
      <w:r w:rsidRPr="000C03B4">
        <w:t>Examples include:</w:t>
      </w:r>
    </w:p>
    <w:p w14:paraId="44B59FBA" w14:textId="77777777" w:rsidR="000C03B4" w:rsidRPr="000C03B4" w:rsidRDefault="000C03B4">
      <w:pPr>
        <w:numPr>
          <w:ilvl w:val="0"/>
          <w:numId w:val="128"/>
        </w:numPr>
      </w:pPr>
      <w:r w:rsidRPr="000C03B4">
        <w:t>Configuration errors</w:t>
      </w:r>
    </w:p>
    <w:p w14:paraId="06BD8135" w14:textId="77777777" w:rsidR="000C03B4" w:rsidRPr="000C03B4" w:rsidRDefault="000C03B4">
      <w:pPr>
        <w:numPr>
          <w:ilvl w:val="0"/>
          <w:numId w:val="128"/>
        </w:numPr>
      </w:pPr>
      <w:r w:rsidRPr="000C03B4">
        <w:t>Catalog loading failures</w:t>
      </w:r>
    </w:p>
    <w:p w14:paraId="2F12918A" w14:textId="77777777" w:rsidR="000C03B4" w:rsidRPr="000C03B4" w:rsidRDefault="000C03B4">
      <w:pPr>
        <w:numPr>
          <w:ilvl w:val="0"/>
          <w:numId w:val="128"/>
        </w:numPr>
      </w:pPr>
      <w:r w:rsidRPr="000C03B4">
        <w:t>Manifest validation failures</w:t>
      </w:r>
    </w:p>
    <w:p w14:paraId="76663951" w14:textId="77777777" w:rsidR="000C03B4" w:rsidRPr="000C03B4" w:rsidRDefault="000C03B4">
      <w:pPr>
        <w:numPr>
          <w:ilvl w:val="0"/>
          <w:numId w:val="128"/>
        </w:numPr>
      </w:pPr>
      <w:r w:rsidRPr="000C03B4">
        <w:t>Deployment failures</w:t>
      </w:r>
    </w:p>
    <w:p w14:paraId="4AB1BEA1" w14:textId="77777777" w:rsidR="000C03B4" w:rsidRPr="000C03B4" w:rsidRDefault="000C03B4">
      <w:pPr>
        <w:numPr>
          <w:ilvl w:val="0"/>
          <w:numId w:val="128"/>
        </w:numPr>
      </w:pPr>
      <w:r w:rsidRPr="000C03B4">
        <w:t>Resume failures</w:t>
      </w:r>
    </w:p>
    <w:p w14:paraId="30D8220D" w14:textId="77777777" w:rsidR="00F573B3" w:rsidRDefault="00F573B3" w:rsidP="000C03B4"/>
    <w:p w14:paraId="1FEAF70A" w14:textId="5F17D876" w:rsidR="000C03B4" w:rsidRPr="000C03B4" w:rsidRDefault="000C03B4" w:rsidP="000C03B4">
      <w:r w:rsidRPr="000C03B4">
        <w:t>Error messages shall:</w:t>
      </w:r>
    </w:p>
    <w:p w14:paraId="1413F83A" w14:textId="77777777" w:rsidR="000C03B4" w:rsidRPr="000C03B4" w:rsidRDefault="000C03B4">
      <w:pPr>
        <w:numPr>
          <w:ilvl w:val="0"/>
          <w:numId w:val="129"/>
        </w:numPr>
      </w:pPr>
      <w:r w:rsidRPr="000C03B4">
        <w:t>Describe the problem</w:t>
      </w:r>
    </w:p>
    <w:p w14:paraId="5D268862" w14:textId="77777777" w:rsidR="000C03B4" w:rsidRPr="000C03B4" w:rsidRDefault="000C03B4">
      <w:pPr>
        <w:numPr>
          <w:ilvl w:val="0"/>
          <w:numId w:val="129"/>
        </w:numPr>
      </w:pPr>
      <w:r w:rsidRPr="000C03B4">
        <w:t>Identify affected components where possible</w:t>
      </w:r>
    </w:p>
    <w:p w14:paraId="2A4B0419" w14:textId="77777777" w:rsidR="000C03B4" w:rsidRPr="000C03B4" w:rsidRDefault="000C03B4">
      <w:pPr>
        <w:numPr>
          <w:ilvl w:val="0"/>
          <w:numId w:val="129"/>
        </w:numPr>
      </w:pPr>
      <w:r w:rsidRPr="000C03B4">
        <w:t>Provide actionable information</w:t>
      </w:r>
    </w:p>
    <w:p w14:paraId="79B88A5E" w14:textId="62E15CC5" w:rsidR="000C03B4" w:rsidRPr="000C03B4" w:rsidRDefault="000C03B4" w:rsidP="00F573B3">
      <w:pPr>
        <w:pStyle w:val="Heading2"/>
      </w:pPr>
      <w:r w:rsidRPr="000C03B4">
        <w:t>WPF Design Considerations</w:t>
      </w:r>
    </w:p>
    <w:p w14:paraId="37A13D4C" w14:textId="77777777" w:rsidR="000C03B4" w:rsidRPr="000C03B4" w:rsidRDefault="000C03B4" w:rsidP="000C03B4">
      <w:r w:rsidRPr="000C03B4">
        <w:t>The User Interface shall be implemented using WPF.</w:t>
      </w:r>
    </w:p>
    <w:p w14:paraId="164C15F1" w14:textId="77777777" w:rsidR="00F573B3" w:rsidRDefault="00F573B3" w:rsidP="000C03B4"/>
    <w:p w14:paraId="3FB95DE8" w14:textId="175E4364" w:rsidR="000C03B4" w:rsidRPr="000C03B4" w:rsidRDefault="000C03B4" w:rsidP="000C03B4">
      <w:r w:rsidRPr="000C03B4">
        <w:t>The design shall support:</w:t>
      </w:r>
    </w:p>
    <w:p w14:paraId="45546A31" w14:textId="77777777" w:rsidR="000C03B4" w:rsidRPr="000C03B4" w:rsidRDefault="000C03B4">
      <w:pPr>
        <w:numPr>
          <w:ilvl w:val="0"/>
          <w:numId w:val="130"/>
        </w:numPr>
      </w:pPr>
      <w:r w:rsidRPr="000C03B4">
        <w:t>Data binding</w:t>
      </w:r>
    </w:p>
    <w:p w14:paraId="527ABCA1" w14:textId="77777777" w:rsidR="000C03B4" w:rsidRPr="000C03B4" w:rsidRDefault="000C03B4">
      <w:pPr>
        <w:numPr>
          <w:ilvl w:val="0"/>
          <w:numId w:val="130"/>
        </w:numPr>
      </w:pPr>
      <w:r w:rsidRPr="000C03B4">
        <w:t>MVVM-inspired separation of concerns</w:t>
      </w:r>
    </w:p>
    <w:p w14:paraId="49A35CBB" w14:textId="77777777" w:rsidR="000C03B4" w:rsidRPr="000C03B4" w:rsidRDefault="000C03B4">
      <w:pPr>
        <w:numPr>
          <w:ilvl w:val="0"/>
          <w:numId w:val="130"/>
        </w:numPr>
      </w:pPr>
      <w:r w:rsidRPr="000C03B4">
        <w:t>Responsive filtering</w:t>
      </w:r>
    </w:p>
    <w:p w14:paraId="1B294F86" w14:textId="77777777" w:rsidR="000C03B4" w:rsidRPr="000C03B4" w:rsidRDefault="000C03B4">
      <w:pPr>
        <w:numPr>
          <w:ilvl w:val="0"/>
          <w:numId w:val="130"/>
        </w:numPr>
      </w:pPr>
      <w:r w:rsidRPr="000C03B4">
        <w:t>Dynamic application loading</w:t>
      </w:r>
    </w:p>
    <w:p w14:paraId="1ADC7623" w14:textId="77777777" w:rsidR="000C03B4" w:rsidRPr="000C03B4" w:rsidRDefault="000C03B4">
      <w:pPr>
        <w:numPr>
          <w:ilvl w:val="0"/>
          <w:numId w:val="130"/>
        </w:numPr>
      </w:pPr>
      <w:r w:rsidRPr="000C03B4">
        <w:t>Expandability for future features</w:t>
      </w:r>
    </w:p>
    <w:p w14:paraId="15CD8888" w14:textId="77777777" w:rsidR="00F573B3" w:rsidRDefault="00F573B3" w:rsidP="000C03B4"/>
    <w:p w14:paraId="16ACE7DF" w14:textId="7FF28461" w:rsidR="000C03B4" w:rsidRPr="000C03B4" w:rsidRDefault="000C03B4" w:rsidP="000C03B4">
      <w:r w:rsidRPr="000C03B4">
        <w:t>The User Interface shall remain independent from deployment-processing implementation details.</w:t>
      </w:r>
    </w:p>
    <w:p w14:paraId="21B1E5CC" w14:textId="3F28EF52" w:rsidR="000C03B4" w:rsidRPr="000C03B4" w:rsidRDefault="000C03B4" w:rsidP="00F573B3">
      <w:pPr>
        <w:pStyle w:val="Heading2"/>
      </w:pPr>
      <w:r w:rsidRPr="000C03B4">
        <w:t>Architectural Decision</w:t>
      </w:r>
    </w:p>
    <w:p w14:paraId="40C994A2" w14:textId="77777777" w:rsidR="000C03B4" w:rsidRPr="000C03B4" w:rsidRDefault="000C03B4" w:rsidP="000C03B4">
      <w:r w:rsidRPr="000C03B4">
        <w:t>A key design decision of PDD v2 is that the User Interface shall focus solely on deployment planning and deployment visibility.</w:t>
      </w:r>
    </w:p>
    <w:p w14:paraId="30C69E22" w14:textId="77777777" w:rsidR="00F573B3" w:rsidRDefault="00F573B3" w:rsidP="000C03B4"/>
    <w:p w14:paraId="1057ED50" w14:textId="709C21B9" w:rsidR="000C03B4" w:rsidRPr="000C03B4" w:rsidRDefault="000C03B4" w:rsidP="000C03B4">
      <w:r w:rsidRPr="000C03B4">
        <w:t>Responsibilities:</w:t>
      </w:r>
    </w:p>
    <w:p w14:paraId="2D5E5A46" w14:textId="77777777" w:rsidR="000C03B4" w:rsidRPr="000C03B4" w:rsidRDefault="000C03B4">
      <w:pPr>
        <w:pStyle w:val="ListParagraph"/>
        <w:numPr>
          <w:ilvl w:val="0"/>
          <w:numId w:val="131"/>
        </w:numPr>
      </w:pPr>
      <w:r w:rsidRPr="000C03B4">
        <w:t>Display Information</w:t>
      </w:r>
    </w:p>
    <w:p w14:paraId="17BA0261" w14:textId="77777777" w:rsidR="000C03B4" w:rsidRPr="000C03B4" w:rsidRDefault="000C03B4">
      <w:pPr>
        <w:pStyle w:val="ListParagraph"/>
        <w:numPr>
          <w:ilvl w:val="0"/>
          <w:numId w:val="131"/>
        </w:numPr>
      </w:pPr>
      <w:r w:rsidRPr="000C03B4">
        <w:t>Select Applications</w:t>
      </w:r>
    </w:p>
    <w:p w14:paraId="55F9F9A3" w14:textId="77777777" w:rsidR="000C03B4" w:rsidRPr="000C03B4" w:rsidRDefault="000C03B4">
      <w:pPr>
        <w:pStyle w:val="ListParagraph"/>
        <w:numPr>
          <w:ilvl w:val="0"/>
          <w:numId w:val="131"/>
        </w:numPr>
      </w:pPr>
      <w:r w:rsidRPr="000C03B4">
        <w:t>Generate Manifest</w:t>
      </w:r>
    </w:p>
    <w:p w14:paraId="71EAB71B" w14:textId="77777777" w:rsidR="000C03B4" w:rsidRPr="000C03B4" w:rsidRDefault="000C03B4">
      <w:pPr>
        <w:pStyle w:val="ListParagraph"/>
        <w:numPr>
          <w:ilvl w:val="0"/>
          <w:numId w:val="131"/>
        </w:numPr>
      </w:pPr>
      <w:r w:rsidRPr="000C03B4">
        <w:t>Start Deployment</w:t>
      </w:r>
    </w:p>
    <w:p w14:paraId="547F7F4B" w14:textId="77777777" w:rsidR="000C03B4" w:rsidRPr="000C03B4" w:rsidRDefault="000C03B4">
      <w:pPr>
        <w:pStyle w:val="ListParagraph"/>
        <w:numPr>
          <w:ilvl w:val="0"/>
          <w:numId w:val="131"/>
        </w:numPr>
      </w:pPr>
      <w:r w:rsidRPr="000C03B4">
        <w:t>Monitor Progress</w:t>
      </w:r>
    </w:p>
    <w:p w14:paraId="3A433D15" w14:textId="77777777" w:rsidR="000C03B4" w:rsidRPr="000C03B4" w:rsidRDefault="000C03B4">
      <w:pPr>
        <w:pStyle w:val="ListParagraph"/>
        <w:numPr>
          <w:ilvl w:val="0"/>
          <w:numId w:val="131"/>
        </w:numPr>
      </w:pPr>
      <w:r w:rsidRPr="000C03B4">
        <w:t>Show more lines</w:t>
      </w:r>
    </w:p>
    <w:p w14:paraId="525AE2C8" w14:textId="77777777" w:rsidR="0069673F" w:rsidRDefault="0069673F" w:rsidP="0069673F"/>
    <w:p w14:paraId="408B2A7E" w14:textId="6D618C93" w:rsidR="000C03B4" w:rsidRPr="000C03B4" w:rsidRDefault="000C03B4" w:rsidP="0069673F">
      <w:r w:rsidRPr="000C03B4">
        <w:t>Non-responsibilities:</w:t>
      </w:r>
    </w:p>
    <w:p w14:paraId="35E9F1C6" w14:textId="77777777" w:rsidR="000C03B4" w:rsidRPr="000C03B4" w:rsidRDefault="000C03B4">
      <w:pPr>
        <w:pStyle w:val="ListParagraph"/>
        <w:numPr>
          <w:ilvl w:val="0"/>
          <w:numId w:val="131"/>
        </w:numPr>
      </w:pPr>
      <w:r w:rsidRPr="000C03B4">
        <w:t>Plain Text</w:t>
      </w:r>
    </w:p>
    <w:p w14:paraId="6AED1623" w14:textId="77777777" w:rsidR="000C03B4" w:rsidRPr="000C03B4" w:rsidRDefault="000C03B4">
      <w:pPr>
        <w:pStyle w:val="ListParagraph"/>
        <w:numPr>
          <w:ilvl w:val="0"/>
          <w:numId w:val="131"/>
        </w:numPr>
      </w:pPr>
      <w:r w:rsidRPr="000C03B4">
        <w:t>Execute Applications</w:t>
      </w:r>
    </w:p>
    <w:p w14:paraId="24773B6C" w14:textId="77777777" w:rsidR="000C03B4" w:rsidRPr="000C03B4" w:rsidRDefault="000C03B4">
      <w:pPr>
        <w:pStyle w:val="ListParagraph"/>
        <w:numPr>
          <w:ilvl w:val="0"/>
          <w:numId w:val="131"/>
        </w:numPr>
      </w:pPr>
      <w:r w:rsidRPr="000C03B4">
        <w:t>Process Catalogs</w:t>
      </w:r>
    </w:p>
    <w:p w14:paraId="0D2F57B5" w14:textId="77777777" w:rsidR="000C03B4" w:rsidRPr="000C03B4" w:rsidRDefault="000C03B4">
      <w:pPr>
        <w:pStyle w:val="ListParagraph"/>
        <w:numPr>
          <w:ilvl w:val="0"/>
          <w:numId w:val="131"/>
        </w:numPr>
      </w:pPr>
      <w:r w:rsidRPr="000C03B4">
        <w:t>Save State</w:t>
      </w:r>
    </w:p>
    <w:p w14:paraId="6C447A71" w14:textId="77777777" w:rsidR="000C03B4" w:rsidRPr="000C03B4" w:rsidRDefault="000C03B4">
      <w:pPr>
        <w:pStyle w:val="ListParagraph"/>
        <w:numPr>
          <w:ilvl w:val="0"/>
          <w:numId w:val="131"/>
        </w:numPr>
      </w:pPr>
      <w:r w:rsidRPr="000C03B4">
        <w:t>Write Logs</w:t>
      </w:r>
    </w:p>
    <w:p w14:paraId="1A1A2A07" w14:textId="77777777" w:rsidR="000C03B4" w:rsidRPr="000C03B4" w:rsidRDefault="000C03B4">
      <w:pPr>
        <w:pStyle w:val="ListParagraph"/>
        <w:numPr>
          <w:ilvl w:val="0"/>
          <w:numId w:val="131"/>
        </w:numPr>
      </w:pPr>
      <w:r w:rsidRPr="000C03B4">
        <w:lastRenderedPageBreak/>
        <w:t>Resolve Commands</w:t>
      </w:r>
    </w:p>
    <w:p w14:paraId="7898A6AB" w14:textId="77777777" w:rsidR="00F573B3" w:rsidRDefault="00F573B3" w:rsidP="000C03B4"/>
    <w:p w14:paraId="21DC6BAD" w14:textId="07F261A5" w:rsidR="000C03B4" w:rsidRPr="000C03B4" w:rsidRDefault="000C03B4" w:rsidP="000C03B4">
      <w:r w:rsidRPr="000C03B4">
        <w:t>This separation ensures that deployment functionality remains testable, maintainable, and independent of the graphical user interface.</w:t>
      </w:r>
    </w:p>
    <w:p w14:paraId="51A02977" w14:textId="201B94E8" w:rsidR="00230369" w:rsidRPr="00230369" w:rsidRDefault="00230369" w:rsidP="00230369"/>
    <w:p w14:paraId="618784FB" w14:textId="0CD2E3F0" w:rsidR="009D1164" w:rsidRDefault="009D1164" w:rsidP="009D1164">
      <w:pPr>
        <w:pStyle w:val="Heading1"/>
      </w:pPr>
      <w:r w:rsidRPr="007C66F5">
        <w:t xml:space="preserve">Deployment </w:t>
      </w:r>
      <w:r w:rsidR="004D6928">
        <w:t xml:space="preserve">End-to-End </w:t>
      </w:r>
      <w:r w:rsidRPr="007C66F5">
        <w:t>Workflow</w:t>
      </w:r>
    </w:p>
    <w:p w14:paraId="6300FDB1" w14:textId="77777777" w:rsidR="00DD5AFA" w:rsidRPr="00DD5AFA" w:rsidRDefault="00DD5AFA" w:rsidP="00DD5AFA">
      <w:r>
        <w:t xml:space="preserve">The </w:t>
      </w:r>
      <w:r w:rsidRPr="00DD5AFA">
        <w:t>Deployment End-to-End Workflow defines how all PDD v2 components interact throughout the lifecycle of a deployment.</w:t>
      </w:r>
    </w:p>
    <w:p w14:paraId="41DDD63A" w14:textId="77777777" w:rsidR="00DD5AFA" w:rsidRDefault="00DD5AFA" w:rsidP="00DD5AFA"/>
    <w:p w14:paraId="38115DE5" w14:textId="66BED427" w:rsidR="00DD5AFA" w:rsidRPr="00DD5AFA" w:rsidRDefault="00DD5AFA" w:rsidP="00DD5AFA">
      <w:r w:rsidRPr="00DD5AFA">
        <w:t>This workflow describes the movement of information from:</w:t>
      </w:r>
    </w:p>
    <w:p w14:paraId="367321DB" w14:textId="77777777" w:rsidR="00DD5AFA" w:rsidRPr="00DD5AFA" w:rsidRDefault="00DD5AFA" w:rsidP="00DD5AFA">
      <w:r w:rsidRPr="00DD5AFA">
        <w:t>Catalogs</w:t>
      </w:r>
    </w:p>
    <w:p w14:paraId="79E69177" w14:textId="77777777" w:rsidR="00DD5AFA" w:rsidRPr="00DD5AFA" w:rsidRDefault="00DD5AFA" w:rsidP="00DD5AFA">
      <w:r w:rsidRPr="00DD5AFA">
        <w:t>↓</w:t>
      </w:r>
    </w:p>
    <w:p w14:paraId="1D678A4D" w14:textId="77777777" w:rsidR="00DD5AFA" w:rsidRPr="00DD5AFA" w:rsidRDefault="00DD5AFA" w:rsidP="00DD5AFA">
      <w:r w:rsidRPr="00DD5AFA">
        <w:t>User Selections</w:t>
      </w:r>
    </w:p>
    <w:p w14:paraId="2831806B" w14:textId="77777777" w:rsidR="00DD5AFA" w:rsidRPr="00DD5AFA" w:rsidRDefault="00DD5AFA" w:rsidP="00DD5AFA">
      <w:r w:rsidRPr="00DD5AFA">
        <w:t>↓</w:t>
      </w:r>
    </w:p>
    <w:p w14:paraId="0E18578D" w14:textId="77777777" w:rsidR="00DD5AFA" w:rsidRPr="00DD5AFA" w:rsidRDefault="00DD5AFA" w:rsidP="00DD5AFA">
      <w:r w:rsidRPr="00DD5AFA">
        <w:t>Manifest Generation</w:t>
      </w:r>
    </w:p>
    <w:p w14:paraId="56E3650F" w14:textId="77777777" w:rsidR="00DD5AFA" w:rsidRPr="00DD5AFA" w:rsidRDefault="00DD5AFA" w:rsidP="00DD5AFA">
      <w:r w:rsidRPr="00DD5AFA">
        <w:t>↓</w:t>
      </w:r>
    </w:p>
    <w:p w14:paraId="6CA8CA10" w14:textId="77777777" w:rsidR="00DD5AFA" w:rsidRPr="00DD5AFA" w:rsidRDefault="00DD5AFA" w:rsidP="00DD5AFA">
      <w:r w:rsidRPr="00DD5AFA">
        <w:t>Installation Execution</w:t>
      </w:r>
    </w:p>
    <w:p w14:paraId="225CAAF2" w14:textId="77777777" w:rsidR="00DD5AFA" w:rsidRPr="00DD5AFA" w:rsidRDefault="00DD5AFA" w:rsidP="00DD5AFA">
      <w:r w:rsidRPr="00DD5AFA">
        <w:t>↓</w:t>
      </w:r>
    </w:p>
    <w:p w14:paraId="5816C561" w14:textId="77777777" w:rsidR="00DD5AFA" w:rsidRPr="00DD5AFA" w:rsidRDefault="00DD5AFA" w:rsidP="00DD5AFA">
      <w:r w:rsidRPr="00DD5AFA">
        <w:t>State Management</w:t>
      </w:r>
    </w:p>
    <w:p w14:paraId="7C9EEE4E" w14:textId="77777777" w:rsidR="00DD5AFA" w:rsidRPr="00DD5AFA" w:rsidRDefault="00DD5AFA" w:rsidP="00DD5AFA">
      <w:r w:rsidRPr="00DD5AFA">
        <w:t>↓</w:t>
      </w:r>
    </w:p>
    <w:p w14:paraId="78291EE4" w14:textId="77777777" w:rsidR="00DD5AFA" w:rsidRPr="00DD5AFA" w:rsidRDefault="00DD5AFA" w:rsidP="00DD5AFA">
      <w:r w:rsidRPr="00DD5AFA">
        <w:t>Logging</w:t>
      </w:r>
    </w:p>
    <w:p w14:paraId="5C931B12" w14:textId="77777777" w:rsidR="00DD5AFA" w:rsidRPr="00DD5AFA" w:rsidRDefault="00DD5AFA" w:rsidP="00DD5AFA"/>
    <w:p w14:paraId="2EB62160" w14:textId="77777777" w:rsidR="00DD5AFA" w:rsidRPr="00DD5AFA" w:rsidRDefault="00DD5AFA" w:rsidP="00DD5AFA">
      <w:r w:rsidRPr="00DD5AFA">
        <w:t>The workflow serves as the operational blueprint for the entire platform.</w:t>
      </w:r>
    </w:p>
    <w:p w14:paraId="40BC79E1" w14:textId="174BBFFC" w:rsidR="00DD5AFA" w:rsidRPr="00DD5AFA" w:rsidRDefault="00DD5AFA" w:rsidP="00DD5AFA">
      <w:pPr>
        <w:pStyle w:val="Heading2"/>
      </w:pPr>
      <w:r w:rsidRPr="00DD5AFA">
        <w:t>High-Level Workflow</w:t>
      </w:r>
    </w:p>
    <w:p w14:paraId="199C763F" w14:textId="77777777" w:rsidR="00DD5AFA" w:rsidRPr="00DD5AFA" w:rsidRDefault="00DD5AFA" w:rsidP="00DD5AFA">
      <w:r w:rsidRPr="00DD5AFA">
        <w:t>PDD v2 deployment processing shall follow the workflow below.</w:t>
      </w:r>
    </w:p>
    <w:p w14:paraId="156D9C87" w14:textId="77777777" w:rsidR="00DD5AFA" w:rsidRDefault="00DD5AFA" w:rsidP="00DD5AFA"/>
    <w:p w14:paraId="658B4EE9" w14:textId="13008150" w:rsidR="00DD5AFA" w:rsidRPr="00DD5AFA" w:rsidRDefault="00DD5AFA" w:rsidP="00DD5AFA">
      <w:r w:rsidRPr="00DD5AFA">
        <w:t>Start Application</w:t>
      </w:r>
    </w:p>
    <w:p w14:paraId="2C5F304A" w14:textId="77777777" w:rsidR="00DD5AFA" w:rsidRPr="00DD5AFA" w:rsidRDefault="00DD5AFA" w:rsidP="00DD5AFA">
      <w:r w:rsidRPr="00DD5AFA">
        <w:t>↓</w:t>
      </w:r>
    </w:p>
    <w:p w14:paraId="5ACC5315" w14:textId="77777777" w:rsidR="00DD5AFA" w:rsidRPr="00DD5AFA" w:rsidRDefault="00DD5AFA" w:rsidP="00DD5AFA">
      <w:r w:rsidRPr="00DD5AFA">
        <w:t>Load Platform Configuration</w:t>
      </w:r>
    </w:p>
    <w:p w14:paraId="6B9C426A" w14:textId="77777777" w:rsidR="00DD5AFA" w:rsidRPr="00DD5AFA" w:rsidRDefault="00DD5AFA" w:rsidP="00DD5AFA">
      <w:r w:rsidRPr="00DD5AFA">
        <w:t>↓</w:t>
      </w:r>
    </w:p>
    <w:p w14:paraId="64ACCB06" w14:textId="77777777" w:rsidR="00DD5AFA" w:rsidRPr="00DD5AFA" w:rsidRDefault="00DD5AFA" w:rsidP="00DD5AFA">
      <w:r w:rsidRPr="00DD5AFA">
        <w:t>Load Catalogs</w:t>
      </w:r>
    </w:p>
    <w:p w14:paraId="53F5A262" w14:textId="77777777" w:rsidR="00DD5AFA" w:rsidRPr="00DD5AFA" w:rsidRDefault="00DD5AFA" w:rsidP="00DD5AFA">
      <w:r w:rsidRPr="00DD5AFA">
        <w:t>↓</w:t>
      </w:r>
    </w:p>
    <w:p w14:paraId="11637773" w14:textId="77777777" w:rsidR="00DD5AFA" w:rsidRPr="00DD5AFA" w:rsidRDefault="00DD5AFA" w:rsidP="00DD5AFA">
      <w:r w:rsidRPr="00DD5AFA">
        <w:t>Load Modality</w:t>
      </w:r>
    </w:p>
    <w:p w14:paraId="2FEA3532" w14:textId="77777777" w:rsidR="00DD5AFA" w:rsidRPr="00DD5AFA" w:rsidRDefault="00DD5AFA" w:rsidP="00DD5AFA">
      <w:r w:rsidRPr="00DD5AFA">
        <w:t>↓</w:t>
      </w:r>
    </w:p>
    <w:p w14:paraId="47077E67" w14:textId="77777777" w:rsidR="00DD5AFA" w:rsidRPr="00DD5AFA" w:rsidRDefault="00DD5AFA" w:rsidP="00DD5AFA">
      <w:r w:rsidRPr="00DD5AFA">
        <w:t>Populate User Interface</w:t>
      </w:r>
    </w:p>
    <w:p w14:paraId="05891AF3" w14:textId="77777777" w:rsidR="00DD5AFA" w:rsidRPr="00DD5AFA" w:rsidRDefault="00DD5AFA" w:rsidP="00DD5AFA">
      <w:r w:rsidRPr="00DD5AFA">
        <w:t>↓</w:t>
      </w:r>
    </w:p>
    <w:p w14:paraId="77DB9478" w14:textId="77777777" w:rsidR="00DD5AFA" w:rsidRPr="00DD5AFA" w:rsidRDefault="00DD5AFA" w:rsidP="00DD5AFA">
      <w:r w:rsidRPr="00DD5AFA">
        <w:t>Technician Selects Applications</w:t>
      </w:r>
    </w:p>
    <w:p w14:paraId="3DDBC8A3" w14:textId="77777777" w:rsidR="00DD5AFA" w:rsidRPr="00DD5AFA" w:rsidRDefault="00DD5AFA" w:rsidP="00DD5AFA">
      <w:r w:rsidRPr="00DD5AFA">
        <w:t>↓</w:t>
      </w:r>
    </w:p>
    <w:p w14:paraId="33ACF799" w14:textId="77777777" w:rsidR="00DD5AFA" w:rsidRPr="00DD5AFA" w:rsidRDefault="00DD5AFA" w:rsidP="00DD5AFA">
      <w:r w:rsidRPr="00DD5AFA">
        <w:t>Generate Manifest</w:t>
      </w:r>
    </w:p>
    <w:p w14:paraId="0DA36F05" w14:textId="77777777" w:rsidR="00DD5AFA" w:rsidRPr="00DD5AFA" w:rsidRDefault="00DD5AFA" w:rsidP="00DD5AFA">
      <w:r w:rsidRPr="00DD5AFA">
        <w:t>↓</w:t>
      </w:r>
    </w:p>
    <w:p w14:paraId="51E6BC67" w14:textId="77777777" w:rsidR="00DD5AFA" w:rsidRPr="00DD5AFA" w:rsidRDefault="00DD5AFA" w:rsidP="00DD5AFA">
      <w:r w:rsidRPr="00DD5AFA">
        <w:t>Save Manifest</w:t>
      </w:r>
    </w:p>
    <w:p w14:paraId="1BD68DFE" w14:textId="77777777" w:rsidR="00DD5AFA" w:rsidRPr="00DD5AFA" w:rsidRDefault="00DD5AFA" w:rsidP="00DD5AFA">
      <w:r w:rsidRPr="00DD5AFA">
        <w:t>↓</w:t>
      </w:r>
    </w:p>
    <w:p w14:paraId="11120332" w14:textId="77777777" w:rsidR="00DD5AFA" w:rsidRPr="00DD5AFA" w:rsidRDefault="00DD5AFA" w:rsidP="00DD5AFA">
      <w:r w:rsidRPr="00DD5AFA">
        <w:t>Start Deployment</w:t>
      </w:r>
    </w:p>
    <w:p w14:paraId="7B11584C" w14:textId="77777777" w:rsidR="00DD5AFA" w:rsidRPr="00DD5AFA" w:rsidRDefault="00DD5AFA" w:rsidP="00DD5AFA">
      <w:r w:rsidRPr="00DD5AFA">
        <w:t>↓</w:t>
      </w:r>
    </w:p>
    <w:p w14:paraId="63755238" w14:textId="77777777" w:rsidR="00DD5AFA" w:rsidRPr="00DD5AFA" w:rsidRDefault="00DD5AFA" w:rsidP="00DD5AFA">
      <w:r w:rsidRPr="00DD5AFA">
        <w:t>Execute Deployment Steps</w:t>
      </w:r>
    </w:p>
    <w:p w14:paraId="26E01CDD" w14:textId="77777777" w:rsidR="00DD5AFA" w:rsidRPr="00DD5AFA" w:rsidRDefault="00DD5AFA" w:rsidP="00DD5AFA">
      <w:r w:rsidRPr="00DD5AFA">
        <w:lastRenderedPageBreak/>
        <w:t>↓</w:t>
      </w:r>
    </w:p>
    <w:p w14:paraId="7EC0210C" w14:textId="77777777" w:rsidR="00DD5AFA" w:rsidRPr="00DD5AFA" w:rsidRDefault="00DD5AFA" w:rsidP="00DD5AFA">
      <w:r w:rsidRPr="00DD5AFA">
        <w:t>Process Reboots</w:t>
      </w:r>
    </w:p>
    <w:p w14:paraId="2BC0D69A" w14:textId="77777777" w:rsidR="00DD5AFA" w:rsidRPr="00DD5AFA" w:rsidRDefault="00DD5AFA" w:rsidP="00DD5AFA">
      <w:r w:rsidRPr="00DD5AFA">
        <w:t>↓</w:t>
      </w:r>
    </w:p>
    <w:p w14:paraId="1FF5948F" w14:textId="77777777" w:rsidR="00DD5AFA" w:rsidRPr="00DD5AFA" w:rsidRDefault="00DD5AFA" w:rsidP="00DD5AFA">
      <w:r w:rsidRPr="00DD5AFA">
        <w:t>Resume Deployment</w:t>
      </w:r>
    </w:p>
    <w:p w14:paraId="2B50F7C9" w14:textId="77777777" w:rsidR="00DD5AFA" w:rsidRPr="00DD5AFA" w:rsidRDefault="00DD5AFA" w:rsidP="00DD5AFA">
      <w:r w:rsidRPr="00DD5AFA">
        <w:t>↓</w:t>
      </w:r>
    </w:p>
    <w:p w14:paraId="5C3E9895" w14:textId="77777777" w:rsidR="00DD5AFA" w:rsidRPr="00DD5AFA" w:rsidRDefault="00DD5AFA" w:rsidP="00DD5AFA">
      <w:r w:rsidRPr="00DD5AFA">
        <w:t>Complete Deployment</w:t>
      </w:r>
    </w:p>
    <w:p w14:paraId="68707FAB" w14:textId="77777777" w:rsidR="00DD5AFA" w:rsidRPr="00DD5AFA" w:rsidRDefault="00DD5AFA" w:rsidP="00DD5AFA">
      <w:r w:rsidRPr="00DD5AFA">
        <w:t>↓</w:t>
      </w:r>
    </w:p>
    <w:p w14:paraId="3EDEA068" w14:textId="77777777" w:rsidR="00DD5AFA" w:rsidRPr="00DD5AFA" w:rsidRDefault="00DD5AFA" w:rsidP="00DD5AFA">
      <w:r w:rsidRPr="00DD5AFA">
        <w:t>Write Final Logs</w:t>
      </w:r>
    </w:p>
    <w:p w14:paraId="799EE5CE" w14:textId="23AAF0BE" w:rsidR="00DD5AFA" w:rsidRPr="00DD5AFA" w:rsidRDefault="00DD5AFA" w:rsidP="00FB1A2B">
      <w:pPr>
        <w:pStyle w:val="Heading2"/>
      </w:pPr>
      <w:r w:rsidRPr="00DD5AFA">
        <w:t>Deployment Planning Phase</w:t>
      </w:r>
    </w:p>
    <w:p w14:paraId="5FE30060" w14:textId="77777777" w:rsidR="00DD5AFA" w:rsidRPr="00DD5AFA" w:rsidRDefault="00DD5AFA" w:rsidP="00DD5AFA">
      <w:r w:rsidRPr="00DD5AFA">
        <w:t>The Deployment Planning Phase is responsible for creating the deployment definition.</w:t>
      </w:r>
    </w:p>
    <w:p w14:paraId="22925C7C" w14:textId="77777777" w:rsidR="00DD5AFA" w:rsidRPr="00DD5AFA" w:rsidRDefault="00DD5AFA" w:rsidP="00DD5AFA">
      <w:r w:rsidRPr="00DD5AFA">
        <w:t>During this phase, no software installations occur.</w:t>
      </w:r>
    </w:p>
    <w:p w14:paraId="4FDC9FC4" w14:textId="77777777" w:rsidR="00FB1A2B" w:rsidRDefault="00FB1A2B" w:rsidP="00FB1A2B">
      <w:pPr>
        <w:rPr>
          <w:b/>
          <w:bCs/>
        </w:rPr>
      </w:pPr>
    </w:p>
    <w:p w14:paraId="63F2D351" w14:textId="49CCC634" w:rsidR="00DD5AFA" w:rsidRPr="00DD5AFA" w:rsidRDefault="00DD5AFA" w:rsidP="00FB1A2B">
      <w:pPr>
        <w:rPr>
          <w:b/>
          <w:bCs/>
        </w:rPr>
      </w:pPr>
      <w:r w:rsidRPr="00DD5AFA">
        <w:rPr>
          <w:b/>
          <w:bCs/>
        </w:rPr>
        <w:t>Workflow</w:t>
      </w:r>
    </w:p>
    <w:p w14:paraId="57B13925" w14:textId="77777777" w:rsidR="00DD5AFA" w:rsidRPr="00DD5AFA" w:rsidRDefault="00DD5AFA" w:rsidP="00DD5AFA">
      <w:r w:rsidRPr="00DD5AFA">
        <w:t>Launch PDD v2</w:t>
      </w:r>
    </w:p>
    <w:p w14:paraId="44EA358E" w14:textId="77777777" w:rsidR="00DD5AFA" w:rsidRPr="00DD5AFA" w:rsidRDefault="00DD5AFA" w:rsidP="00DD5AFA">
      <w:r w:rsidRPr="00DD5AFA">
        <w:t>↓</w:t>
      </w:r>
    </w:p>
    <w:p w14:paraId="68155EC0" w14:textId="77777777" w:rsidR="00DD5AFA" w:rsidRPr="00DD5AFA" w:rsidRDefault="00DD5AFA" w:rsidP="00DD5AFA">
      <w:r w:rsidRPr="00DD5AFA">
        <w:t>Load Config.ini</w:t>
      </w:r>
    </w:p>
    <w:p w14:paraId="16E0E79C" w14:textId="77777777" w:rsidR="00DD5AFA" w:rsidRPr="00DD5AFA" w:rsidRDefault="00DD5AFA" w:rsidP="00DD5AFA">
      <w:r w:rsidRPr="00DD5AFA">
        <w:t>↓</w:t>
      </w:r>
    </w:p>
    <w:p w14:paraId="4D2208D0" w14:textId="77777777" w:rsidR="00DD5AFA" w:rsidRPr="00DD5AFA" w:rsidRDefault="00DD5AFA" w:rsidP="00DD5AFA">
      <w:r w:rsidRPr="00DD5AFA">
        <w:t>Initialize Platform Configuration Engine</w:t>
      </w:r>
    </w:p>
    <w:p w14:paraId="2DB8F5CC" w14:textId="77777777" w:rsidR="00DD5AFA" w:rsidRPr="00DD5AFA" w:rsidRDefault="00DD5AFA" w:rsidP="00DD5AFA">
      <w:r w:rsidRPr="00DD5AFA">
        <w:t>↓</w:t>
      </w:r>
    </w:p>
    <w:p w14:paraId="2BBA4B9B" w14:textId="77777777" w:rsidR="00DD5AFA" w:rsidRPr="00DD5AFA" w:rsidRDefault="00DD5AFA" w:rsidP="00DD5AFA">
      <w:r w:rsidRPr="00DD5AFA">
        <w:t>Load Catalogs</w:t>
      </w:r>
    </w:p>
    <w:p w14:paraId="24F35180" w14:textId="77777777" w:rsidR="00DD5AFA" w:rsidRPr="00DD5AFA" w:rsidRDefault="00DD5AFA" w:rsidP="00DD5AFA">
      <w:r w:rsidRPr="00DD5AFA">
        <w:t>↓</w:t>
      </w:r>
    </w:p>
    <w:p w14:paraId="258A6D53" w14:textId="77777777" w:rsidR="00DD5AFA" w:rsidRPr="00DD5AFA" w:rsidRDefault="00DD5AFA" w:rsidP="00DD5AFA">
      <w:r w:rsidRPr="00DD5AFA">
        <w:t>Build Application List</w:t>
      </w:r>
    </w:p>
    <w:p w14:paraId="4A90CA1D" w14:textId="77777777" w:rsidR="00DD5AFA" w:rsidRPr="00DD5AFA" w:rsidRDefault="00DD5AFA" w:rsidP="00DD5AFA">
      <w:r w:rsidRPr="00DD5AFA">
        <w:t>↓</w:t>
      </w:r>
    </w:p>
    <w:p w14:paraId="2FA6A6E2" w14:textId="77777777" w:rsidR="00DD5AFA" w:rsidRPr="00DD5AFA" w:rsidRDefault="00DD5AFA" w:rsidP="00DD5AFA">
      <w:r w:rsidRPr="00DD5AFA">
        <w:t>Load Modality</w:t>
      </w:r>
    </w:p>
    <w:p w14:paraId="275CF89B" w14:textId="77777777" w:rsidR="00DD5AFA" w:rsidRPr="00DD5AFA" w:rsidRDefault="00DD5AFA" w:rsidP="00DD5AFA">
      <w:r w:rsidRPr="00DD5AFA">
        <w:t>↓</w:t>
      </w:r>
    </w:p>
    <w:p w14:paraId="34BA173E" w14:textId="77777777" w:rsidR="00DD5AFA" w:rsidRPr="00DD5AFA" w:rsidRDefault="00DD5AFA" w:rsidP="00DD5AFA">
      <w:r w:rsidRPr="00DD5AFA">
        <w:t>Apply Default Selections</w:t>
      </w:r>
    </w:p>
    <w:p w14:paraId="621A838F" w14:textId="77777777" w:rsidR="00DD5AFA" w:rsidRPr="00DD5AFA" w:rsidRDefault="00DD5AFA" w:rsidP="00DD5AFA">
      <w:r w:rsidRPr="00DD5AFA">
        <w:t>↓</w:t>
      </w:r>
    </w:p>
    <w:p w14:paraId="2E35DD37" w14:textId="77777777" w:rsidR="00DD5AFA" w:rsidRPr="00DD5AFA" w:rsidRDefault="00DD5AFA" w:rsidP="00DD5AFA">
      <w:r w:rsidRPr="00DD5AFA">
        <w:t>Display User Interface</w:t>
      </w:r>
    </w:p>
    <w:p w14:paraId="06C48EF9" w14:textId="77777777" w:rsidR="00F67093" w:rsidRDefault="00F67093" w:rsidP="00DD5AFA"/>
    <w:p w14:paraId="028AEBC7" w14:textId="7CC4036E" w:rsidR="00DD5AFA" w:rsidRPr="00DD5AFA" w:rsidRDefault="00DD5AFA" w:rsidP="00DD5AFA">
      <w:r w:rsidRPr="00DD5AFA">
        <w:t>At the conclusion of this phase, the technician is presented with a deployment-ready application list.</w:t>
      </w:r>
    </w:p>
    <w:p w14:paraId="2A00CCDE" w14:textId="7021224F" w:rsidR="00DD5AFA" w:rsidRPr="00DD5AFA" w:rsidRDefault="00DD5AFA" w:rsidP="00F67093">
      <w:pPr>
        <w:pStyle w:val="Heading2"/>
      </w:pPr>
      <w:r w:rsidRPr="00DD5AFA">
        <w:t>User Selection Phase</w:t>
      </w:r>
    </w:p>
    <w:p w14:paraId="7BC027FA" w14:textId="77777777" w:rsidR="00DD5AFA" w:rsidRPr="00DD5AFA" w:rsidRDefault="00DD5AFA" w:rsidP="00DD5AFA">
      <w:r w:rsidRPr="00DD5AFA">
        <w:t>The User Selection Phase allows the technician to modify deployment content.</w:t>
      </w:r>
    </w:p>
    <w:p w14:paraId="4643AB73" w14:textId="77777777" w:rsidR="00F67093" w:rsidRDefault="00F67093" w:rsidP="00F67093">
      <w:pPr>
        <w:rPr>
          <w:b/>
          <w:bCs/>
        </w:rPr>
      </w:pPr>
    </w:p>
    <w:p w14:paraId="15CA9F07" w14:textId="6BB628AF" w:rsidR="00DD5AFA" w:rsidRPr="00DD5AFA" w:rsidRDefault="00DD5AFA" w:rsidP="00F67093">
      <w:pPr>
        <w:rPr>
          <w:b/>
          <w:bCs/>
        </w:rPr>
      </w:pPr>
      <w:r w:rsidRPr="00DD5AFA">
        <w:rPr>
          <w:b/>
          <w:bCs/>
        </w:rPr>
        <w:t>Available Actions</w:t>
      </w:r>
    </w:p>
    <w:p w14:paraId="510885D4" w14:textId="77777777" w:rsidR="00DD5AFA" w:rsidRPr="00DD5AFA" w:rsidRDefault="00DD5AFA">
      <w:pPr>
        <w:pStyle w:val="ListParagraph"/>
        <w:numPr>
          <w:ilvl w:val="0"/>
          <w:numId w:val="134"/>
        </w:numPr>
      </w:pPr>
      <w:r w:rsidRPr="00DD5AFA">
        <w:t>Select Applications</w:t>
      </w:r>
    </w:p>
    <w:p w14:paraId="4F02F77F" w14:textId="77777777" w:rsidR="00DD5AFA" w:rsidRPr="00DD5AFA" w:rsidRDefault="00DD5AFA">
      <w:pPr>
        <w:pStyle w:val="ListParagraph"/>
        <w:numPr>
          <w:ilvl w:val="0"/>
          <w:numId w:val="134"/>
        </w:numPr>
      </w:pPr>
      <w:r w:rsidRPr="00DD5AFA">
        <w:t>Unselect Applications</w:t>
      </w:r>
    </w:p>
    <w:p w14:paraId="3FDDA90A" w14:textId="77777777" w:rsidR="00DD5AFA" w:rsidRPr="00DD5AFA" w:rsidRDefault="00DD5AFA">
      <w:pPr>
        <w:pStyle w:val="ListParagraph"/>
        <w:numPr>
          <w:ilvl w:val="0"/>
          <w:numId w:val="134"/>
        </w:numPr>
      </w:pPr>
      <w:r w:rsidRPr="00DD5AFA">
        <w:t>Apply Toolbox Filters</w:t>
      </w:r>
    </w:p>
    <w:p w14:paraId="35AABFAC" w14:textId="77777777" w:rsidR="00DD5AFA" w:rsidRPr="00DD5AFA" w:rsidRDefault="00DD5AFA">
      <w:pPr>
        <w:pStyle w:val="ListParagraph"/>
        <w:numPr>
          <w:ilvl w:val="0"/>
          <w:numId w:val="134"/>
        </w:numPr>
      </w:pPr>
      <w:r w:rsidRPr="00DD5AFA">
        <w:t>Apply Optional Filters</w:t>
      </w:r>
    </w:p>
    <w:p w14:paraId="7287F78F" w14:textId="77777777" w:rsidR="00DD5AFA" w:rsidRPr="00DD5AFA" w:rsidRDefault="00DD5AFA">
      <w:pPr>
        <w:pStyle w:val="ListParagraph"/>
        <w:numPr>
          <w:ilvl w:val="0"/>
          <w:numId w:val="134"/>
        </w:numPr>
      </w:pPr>
      <w:r w:rsidRPr="00DD5AFA">
        <w:t>Search Applications</w:t>
      </w:r>
    </w:p>
    <w:p w14:paraId="65310D20" w14:textId="77777777" w:rsidR="00DD5AFA" w:rsidRPr="00DD5AFA" w:rsidRDefault="00DD5AFA">
      <w:pPr>
        <w:pStyle w:val="ListParagraph"/>
        <w:numPr>
          <w:ilvl w:val="0"/>
          <w:numId w:val="134"/>
        </w:numPr>
      </w:pPr>
      <w:r w:rsidRPr="00DD5AFA">
        <w:t>Enable/Disable Machine Part</w:t>
      </w:r>
    </w:p>
    <w:p w14:paraId="25D17F49" w14:textId="77777777" w:rsidR="00DD5AFA" w:rsidRPr="00DD5AFA" w:rsidRDefault="00DD5AFA">
      <w:pPr>
        <w:pStyle w:val="ListParagraph"/>
        <w:numPr>
          <w:ilvl w:val="0"/>
          <w:numId w:val="134"/>
        </w:numPr>
      </w:pPr>
      <w:r w:rsidRPr="00DD5AFA">
        <w:t>Enable/Disable User Part</w:t>
      </w:r>
    </w:p>
    <w:p w14:paraId="4B476191" w14:textId="77777777" w:rsidR="00F67093" w:rsidRDefault="00F67093" w:rsidP="00DD5AFA"/>
    <w:p w14:paraId="1437BF6C" w14:textId="2C8A28AE" w:rsidR="00DD5AFA" w:rsidRPr="00DD5AFA" w:rsidRDefault="00DD5AFA" w:rsidP="00DD5AFA">
      <w:r w:rsidRPr="00DD5AFA">
        <w:t>The resulting application selections become the effective deployment definition.</w:t>
      </w:r>
    </w:p>
    <w:p w14:paraId="7A361461" w14:textId="77777777" w:rsidR="001B49DE" w:rsidRDefault="001B49DE" w:rsidP="001B49DE">
      <w:pPr>
        <w:rPr>
          <w:b/>
          <w:bCs/>
        </w:rPr>
      </w:pPr>
    </w:p>
    <w:p w14:paraId="39B744D0" w14:textId="774DAEC1" w:rsidR="00DD5AFA" w:rsidRPr="00DD5AFA" w:rsidRDefault="00DD5AFA" w:rsidP="001B49DE">
      <w:pPr>
        <w:rPr>
          <w:b/>
          <w:bCs/>
        </w:rPr>
      </w:pPr>
      <w:r w:rsidRPr="00DD5AFA">
        <w:rPr>
          <w:b/>
          <w:bCs/>
        </w:rPr>
        <w:lastRenderedPageBreak/>
        <w:t>Workflow</w:t>
      </w:r>
    </w:p>
    <w:p w14:paraId="5AAEB015" w14:textId="77777777" w:rsidR="00DD5AFA" w:rsidRPr="00DD5AFA" w:rsidRDefault="00DD5AFA" w:rsidP="00DD5AFA">
      <w:r w:rsidRPr="00DD5AFA">
        <w:t>Modality Loaded</w:t>
      </w:r>
    </w:p>
    <w:p w14:paraId="7AA605B8" w14:textId="77777777" w:rsidR="00DD5AFA" w:rsidRPr="00DD5AFA" w:rsidRDefault="00DD5AFA" w:rsidP="00DD5AFA">
      <w:r w:rsidRPr="00DD5AFA">
        <w:t>↓</w:t>
      </w:r>
    </w:p>
    <w:p w14:paraId="4E3659DB" w14:textId="77777777" w:rsidR="00DD5AFA" w:rsidRPr="00DD5AFA" w:rsidRDefault="00DD5AFA" w:rsidP="00DD5AFA">
      <w:r w:rsidRPr="00DD5AFA">
        <w:t>Technician Modifies Selections</w:t>
      </w:r>
    </w:p>
    <w:p w14:paraId="162203B3" w14:textId="77777777" w:rsidR="00DD5AFA" w:rsidRPr="00DD5AFA" w:rsidRDefault="00DD5AFA" w:rsidP="00DD5AFA">
      <w:r w:rsidRPr="00DD5AFA">
        <w:t>↓</w:t>
      </w:r>
    </w:p>
    <w:p w14:paraId="31F4950A" w14:textId="77777777" w:rsidR="00DD5AFA" w:rsidRPr="00DD5AFA" w:rsidRDefault="00DD5AFA" w:rsidP="00DD5AFA">
      <w:r w:rsidRPr="00DD5AFA">
        <w:t>Final Application Set Established</w:t>
      </w:r>
    </w:p>
    <w:p w14:paraId="0F065E27" w14:textId="77777777" w:rsidR="00DD5AFA" w:rsidRPr="00DD5AFA" w:rsidRDefault="00DD5AFA" w:rsidP="00DD5AFA">
      <w:r w:rsidRPr="00DD5AFA">
        <w:t>Show more lines</w:t>
      </w:r>
    </w:p>
    <w:p w14:paraId="0256B685" w14:textId="77777777" w:rsidR="00DD5AFA" w:rsidRPr="00DD5AFA" w:rsidRDefault="00DD5AFA" w:rsidP="00DD5AFA">
      <w:r w:rsidRPr="00DD5AFA">
        <w:pict w14:anchorId="6FCD351F">
          <v:rect id="_x0000_i1820" style="width:0;height:1.5pt" o:hralign="center" o:hrstd="t" o:hr="t" fillcolor="#a0a0a0" stroked="f"/>
        </w:pict>
      </w:r>
    </w:p>
    <w:p w14:paraId="53A4B035" w14:textId="7DA37591" w:rsidR="00DD5AFA" w:rsidRPr="00DD5AFA" w:rsidRDefault="00DD5AFA" w:rsidP="001B49DE">
      <w:pPr>
        <w:pStyle w:val="Heading2"/>
      </w:pPr>
      <w:r w:rsidRPr="00DD5AFA">
        <w:t>Manifest Generation Phase</w:t>
      </w:r>
    </w:p>
    <w:p w14:paraId="7008BB51" w14:textId="77777777" w:rsidR="00DD5AFA" w:rsidRPr="00DD5AFA" w:rsidRDefault="00DD5AFA" w:rsidP="00DD5AFA">
      <w:r w:rsidRPr="00DD5AFA">
        <w:t>The Manifest Generation Phase converts application selections into an executable deployment plan.</w:t>
      </w:r>
    </w:p>
    <w:p w14:paraId="36779244" w14:textId="77777777" w:rsidR="001B49DE" w:rsidRDefault="001B49DE" w:rsidP="001B49DE">
      <w:pPr>
        <w:rPr>
          <w:b/>
          <w:bCs/>
        </w:rPr>
      </w:pPr>
    </w:p>
    <w:p w14:paraId="1A071002" w14:textId="35311175" w:rsidR="00DD5AFA" w:rsidRPr="00DD5AFA" w:rsidRDefault="00DD5AFA" w:rsidP="001B49DE">
      <w:pPr>
        <w:rPr>
          <w:b/>
          <w:bCs/>
        </w:rPr>
      </w:pPr>
      <w:r w:rsidRPr="00DD5AFA">
        <w:rPr>
          <w:b/>
          <w:bCs/>
        </w:rPr>
        <w:t>Workflow</w:t>
      </w:r>
    </w:p>
    <w:p w14:paraId="75A1901C" w14:textId="77777777" w:rsidR="00DD5AFA" w:rsidRPr="00DD5AFA" w:rsidRDefault="00DD5AFA" w:rsidP="00DD5AFA">
      <w:r w:rsidRPr="00DD5AFA">
        <w:t>Selected Applications</w:t>
      </w:r>
    </w:p>
    <w:p w14:paraId="522269A6" w14:textId="77777777" w:rsidR="00DD5AFA" w:rsidRPr="00DD5AFA" w:rsidRDefault="00DD5AFA" w:rsidP="00DD5AFA">
      <w:r w:rsidRPr="00DD5AFA">
        <w:t>↓</w:t>
      </w:r>
    </w:p>
    <w:p w14:paraId="0D3BD94D" w14:textId="77777777" w:rsidR="00DD5AFA" w:rsidRPr="00DD5AFA" w:rsidRDefault="00DD5AFA" w:rsidP="00DD5AFA">
      <w:r w:rsidRPr="00DD5AFA">
        <w:t>Catalog Resolution</w:t>
      </w:r>
    </w:p>
    <w:p w14:paraId="4C0C2A33" w14:textId="77777777" w:rsidR="00DD5AFA" w:rsidRPr="00DD5AFA" w:rsidRDefault="00DD5AFA" w:rsidP="00DD5AFA">
      <w:r w:rsidRPr="00DD5AFA">
        <w:t>↓</w:t>
      </w:r>
    </w:p>
    <w:p w14:paraId="09BBCE75" w14:textId="77777777" w:rsidR="00DD5AFA" w:rsidRPr="00DD5AFA" w:rsidRDefault="00DD5AFA" w:rsidP="00DD5AFA">
      <w:r w:rsidRPr="00DD5AFA">
        <w:t>Toolbox Resolution</w:t>
      </w:r>
    </w:p>
    <w:p w14:paraId="04EC0F83" w14:textId="77777777" w:rsidR="00DD5AFA" w:rsidRPr="00DD5AFA" w:rsidRDefault="00DD5AFA" w:rsidP="00DD5AFA">
      <w:r w:rsidRPr="00DD5AFA">
        <w:t>↓</w:t>
      </w:r>
    </w:p>
    <w:p w14:paraId="6F1BC01F" w14:textId="77777777" w:rsidR="00DD5AFA" w:rsidRPr="00DD5AFA" w:rsidRDefault="00DD5AFA" w:rsidP="00DD5AFA">
      <w:r w:rsidRPr="00DD5AFA">
        <w:t>Directory Resolution</w:t>
      </w:r>
    </w:p>
    <w:p w14:paraId="16A6538F" w14:textId="77777777" w:rsidR="00DD5AFA" w:rsidRPr="00DD5AFA" w:rsidRDefault="00DD5AFA" w:rsidP="00DD5AFA">
      <w:r w:rsidRPr="00DD5AFA">
        <w:t>↓</w:t>
      </w:r>
    </w:p>
    <w:p w14:paraId="05E056D1" w14:textId="77777777" w:rsidR="00DD5AFA" w:rsidRPr="00DD5AFA" w:rsidRDefault="00DD5AFA" w:rsidP="00DD5AFA">
      <w:r w:rsidRPr="00DD5AFA">
        <w:t>MachineEXE Resolution</w:t>
      </w:r>
    </w:p>
    <w:p w14:paraId="0A6F3671" w14:textId="77777777" w:rsidR="00DD5AFA" w:rsidRPr="00DD5AFA" w:rsidRDefault="00DD5AFA" w:rsidP="00DD5AFA">
      <w:r w:rsidRPr="00DD5AFA">
        <w:t>↓</w:t>
      </w:r>
    </w:p>
    <w:p w14:paraId="67884E76" w14:textId="77777777" w:rsidR="00DD5AFA" w:rsidRPr="00DD5AFA" w:rsidRDefault="00DD5AFA" w:rsidP="00DD5AFA">
      <w:r w:rsidRPr="00DD5AFA">
        <w:t>UserEXE Resolution</w:t>
      </w:r>
    </w:p>
    <w:p w14:paraId="7336F4A8" w14:textId="77777777" w:rsidR="00DD5AFA" w:rsidRPr="00DD5AFA" w:rsidRDefault="00DD5AFA" w:rsidP="00DD5AFA">
      <w:r w:rsidRPr="00DD5AFA">
        <w:t>↓</w:t>
      </w:r>
    </w:p>
    <w:p w14:paraId="1E54D189" w14:textId="77777777" w:rsidR="00DD5AFA" w:rsidRPr="00DD5AFA" w:rsidRDefault="00DD5AFA" w:rsidP="00DD5AFA">
      <w:r w:rsidRPr="00DD5AFA">
        <w:t>Reboot Resolution</w:t>
      </w:r>
    </w:p>
    <w:p w14:paraId="36F73C07" w14:textId="77777777" w:rsidR="00DD5AFA" w:rsidRPr="00DD5AFA" w:rsidRDefault="00DD5AFA" w:rsidP="00DD5AFA">
      <w:r w:rsidRPr="00DD5AFA">
        <w:t>↓</w:t>
      </w:r>
    </w:p>
    <w:p w14:paraId="45C6A86B" w14:textId="77777777" w:rsidR="00DD5AFA" w:rsidRPr="00DD5AFA" w:rsidRDefault="00DD5AFA" w:rsidP="00DD5AFA">
      <w:r w:rsidRPr="00DD5AFA">
        <w:t>Generate Manifest</w:t>
      </w:r>
    </w:p>
    <w:p w14:paraId="7137DC79" w14:textId="77777777" w:rsidR="00DD5AFA" w:rsidRPr="00DD5AFA" w:rsidRDefault="00DD5AFA" w:rsidP="00DD5AFA">
      <w:r w:rsidRPr="00DD5AFA">
        <w:t>↓</w:t>
      </w:r>
    </w:p>
    <w:p w14:paraId="0711F25D" w14:textId="77777777" w:rsidR="00DD5AFA" w:rsidRPr="00DD5AFA" w:rsidRDefault="00DD5AFA" w:rsidP="00DD5AFA">
      <w:r w:rsidRPr="00DD5AFA">
        <w:t>Validate Manifest</w:t>
      </w:r>
    </w:p>
    <w:p w14:paraId="568B9C8C" w14:textId="77777777" w:rsidR="00DD5AFA" w:rsidRPr="00DD5AFA" w:rsidRDefault="00DD5AFA" w:rsidP="00DD5AFA">
      <w:r w:rsidRPr="00DD5AFA">
        <w:t>↓</w:t>
      </w:r>
    </w:p>
    <w:p w14:paraId="45017AA1" w14:textId="77777777" w:rsidR="00DD5AFA" w:rsidRPr="00DD5AFA" w:rsidRDefault="00DD5AFA" w:rsidP="00DD5AFA">
      <w:r w:rsidRPr="00DD5AFA">
        <w:t>Save Manifest</w:t>
      </w:r>
    </w:p>
    <w:p w14:paraId="25D47365" w14:textId="77777777" w:rsidR="001B49DE" w:rsidRDefault="001B49DE" w:rsidP="001B49DE"/>
    <w:p w14:paraId="404C3F46" w14:textId="345E6EFB" w:rsidR="00DD5AFA" w:rsidRPr="00DD5AFA" w:rsidRDefault="00DD5AFA" w:rsidP="001B49DE">
      <w:pPr>
        <w:rPr>
          <w:b/>
          <w:bCs/>
        </w:rPr>
      </w:pPr>
      <w:r w:rsidRPr="00DD5AFA">
        <w:rPr>
          <w:b/>
          <w:bCs/>
        </w:rPr>
        <w:t>Output</w:t>
      </w:r>
    </w:p>
    <w:p w14:paraId="305240F2" w14:textId="77777777" w:rsidR="00DD5AFA" w:rsidRPr="00DD5AFA" w:rsidRDefault="00DD5AFA" w:rsidP="00DD5AFA">
      <w:r w:rsidRPr="00DD5AFA">
        <w:t>Deployment Manifest</w:t>
      </w:r>
    </w:p>
    <w:p w14:paraId="2E6EC4DA" w14:textId="77777777" w:rsidR="001B49DE" w:rsidRDefault="001B49DE" w:rsidP="00DD5AFA"/>
    <w:p w14:paraId="30F83D37" w14:textId="0D20627B" w:rsidR="00DD5AFA" w:rsidRPr="00DD5AFA" w:rsidRDefault="00DD5AFA" w:rsidP="00DD5AFA">
      <w:r w:rsidRPr="00DD5AFA">
        <w:t>The generated deployment manifest becomes the authoritative deployment artifact.</w:t>
      </w:r>
    </w:p>
    <w:p w14:paraId="4E6A0760" w14:textId="7DB09ED8" w:rsidR="00DD5AFA" w:rsidRPr="00DD5AFA" w:rsidRDefault="00DD5AFA" w:rsidP="001B49DE">
      <w:pPr>
        <w:pStyle w:val="Heading2"/>
      </w:pPr>
      <w:r w:rsidRPr="00DD5AFA">
        <w:t>Deployment Start Phase</w:t>
      </w:r>
    </w:p>
    <w:p w14:paraId="54A9C192" w14:textId="77777777" w:rsidR="00DD5AFA" w:rsidRPr="00DD5AFA" w:rsidRDefault="00DD5AFA" w:rsidP="00DD5AFA">
      <w:r w:rsidRPr="00DD5AFA">
        <w:t>After manifest generation is complete, deployment execution may begin.</w:t>
      </w:r>
    </w:p>
    <w:p w14:paraId="29E530BF" w14:textId="77777777" w:rsidR="001B49DE" w:rsidRDefault="001B49DE" w:rsidP="001B49DE">
      <w:pPr>
        <w:rPr>
          <w:b/>
          <w:bCs/>
        </w:rPr>
      </w:pPr>
    </w:p>
    <w:p w14:paraId="0F73D3C3" w14:textId="2013926D" w:rsidR="00DD5AFA" w:rsidRPr="00DD5AFA" w:rsidRDefault="00DD5AFA" w:rsidP="001B49DE">
      <w:pPr>
        <w:rPr>
          <w:b/>
          <w:bCs/>
        </w:rPr>
      </w:pPr>
      <w:r w:rsidRPr="00DD5AFA">
        <w:rPr>
          <w:b/>
          <w:bCs/>
        </w:rPr>
        <w:t>Workflow</w:t>
      </w:r>
    </w:p>
    <w:p w14:paraId="42E8698C" w14:textId="77777777" w:rsidR="00DD5AFA" w:rsidRPr="00DD5AFA" w:rsidRDefault="00DD5AFA" w:rsidP="00DD5AFA">
      <w:r w:rsidRPr="00DD5AFA">
        <w:t>Start Deployment</w:t>
      </w:r>
    </w:p>
    <w:p w14:paraId="6925FFD7" w14:textId="77777777" w:rsidR="00DD5AFA" w:rsidRPr="00DD5AFA" w:rsidRDefault="00DD5AFA" w:rsidP="00DD5AFA">
      <w:r w:rsidRPr="00DD5AFA">
        <w:t>↓</w:t>
      </w:r>
    </w:p>
    <w:p w14:paraId="71D4CF17" w14:textId="77777777" w:rsidR="00DD5AFA" w:rsidRPr="00DD5AFA" w:rsidRDefault="00DD5AFA" w:rsidP="00DD5AFA">
      <w:r w:rsidRPr="00DD5AFA">
        <w:t>Load Manifest</w:t>
      </w:r>
    </w:p>
    <w:p w14:paraId="0C19AC74" w14:textId="77777777" w:rsidR="00DD5AFA" w:rsidRPr="00DD5AFA" w:rsidRDefault="00DD5AFA" w:rsidP="00DD5AFA">
      <w:r w:rsidRPr="00DD5AFA">
        <w:t>↓</w:t>
      </w:r>
    </w:p>
    <w:p w14:paraId="4FF9A4CC" w14:textId="77777777" w:rsidR="00DD5AFA" w:rsidRPr="00DD5AFA" w:rsidRDefault="00DD5AFA" w:rsidP="00DD5AFA">
      <w:r w:rsidRPr="00DD5AFA">
        <w:lastRenderedPageBreak/>
        <w:t>Validate Manifest</w:t>
      </w:r>
    </w:p>
    <w:p w14:paraId="37340AF7" w14:textId="77777777" w:rsidR="00DD5AFA" w:rsidRPr="00DD5AFA" w:rsidRDefault="00DD5AFA" w:rsidP="00DD5AFA">
      <w:r w:rsidRPr="00DD5AFA">
        <w:t>↓</w:t>
      </w:r>
    </w:p>
    <w:p w14:paraId="62956BF0" w14:textId="77777777" w:rsidR="00DD5AFA" w:rsidRPr="00DD5AFA" w:rsidRDefault="00DD5AFA" w:rsidP="00DD5AFA">
      <w:r w:rsidRPr="00DD5AFA">
        <w:t>Create Deployment State</w:t>
      </w:r>
    </w:p>
    <w:p w14:paraId="195AB799" w14:textId="77777777" w:rsidR="00DD5AFA" w:rsidRPr="00DD5AFA" w:rsidRDefault="00DD5AFA" w:rsidP="00DD5AFA">
      <w:r w:rsidRPr="00DD5AFA">
        <w:t>↓</w:t>
      </w:r>
    </w:p>
    <w:p w14:paraId="48422127" w14:textId="77777777" w:rsidR="00DD5AFA" w:rsidRPr="00DD5AFA" w:rsidRDefault="00DD5AFA" w:rsidP="00DD5AFA">
      <w:r w:rsidRPr="00DD5AFA">
        <w:t>Write Deployment Start Log</w:t>
      </w:r>
    </w:p>
    <w:p w14:paraId="2BFEB454" w14:textId="77777777" w:rsidR="00DD5AFA" w:rsidRPr="00DD5AFA" w:rsidRDefault="00DD5AFA" w:rsidP="00DD5AFA">
      <w:r w:rsidRPr="00DD5AFA">
        <w:t>↓</w:t>
      </w:r>
    </w:p>
    <w:p w14:paraId="6558C837" w14:textId="77777777" w:rsidR="00DD5AFA" w:rsidRPr="00DD5AFA" w:rsidRDefault="00DD5AFA" w:rsidP="00DD5AFA">
      <w:r w:rsidRPr="00DD5AFA">
        <w:t>Begin Step Processing</w:t>
      </w:r>
    </w:p>
    <w:p w14:paraId="53A9926A" w14:textId="77777777" w:rsidR="001B49DE" w:rsidRDefault="001B49DE" w:rsidP="00DD5AFA"/>
    <w:p w14:paraId="6BB07509" w14:textId="288A108C" w:rsidR="00DD5AFA" w:rsidRPr="00DD5AFA" w:rsidRDefault="00DD5AFA" w:rsidP="00DD5AFA">
      <w:r w:rsidRPr="00DD5AFA">
        <w:t>At this point responsibility transfers from the User Interface to the Installation Engine.</w:t>
      </w:r>
    </w:p>
    <w:p w14:paraId="2A62005D" w14:textId="788385BD" w:rsidR="00DD5AFA" w:rsidRPr="00DD5AFA" w:rsidRDefault="00DD5AFA" w:rsidP="001B49DE">
      <w:pPr>
        <w:pStyle w:val="Heading2"/>
      </w:pPr>
      <w:r w:rsidRPr="00DD5AFA">
        <w:t>Installation Execution Phase</w:t>
      </w:r>
    </w:p>
    <w:p w14:paraId="0CB4CA3A" w14:textId="77777777" w:rsidR="00DD5AFA" w:rsidRPr="00DD5AFA" w:rsidRDefault="00DD5AFA" w:rsidP="00DD5AFA">
      <w:r w:rsidRPr="00DD5AFA">
        <w:t>The Installation Engine shall process deployment steps sequentially.</w:t>
      </w:r>
    </w:p>
    <w:p w14:paraId="060C4B80" w14:textId="77777777" w:rsidR="001B49DE" w:rsidRDefault="001B49DE" w:rsidP="001B49DE">
      <w:pPr>
        <w:rPr>
          <w:b/>
          <w:bCs/>
        </w:rPr>
      </w:pPr>
    </w:p>
    <w:p w14:paraId="0EBECFC4" w14:textId="300334C6" w:rsidR="00DD5AFA" w:rsidRPr="00DD5AFA" w:rsidRDefault="00DD5AFA" w:rsidP="001B49DE">
      <w:pPr>
        <w:rPr>
          <w:b/>
          <w:bCs/>
        </w:rPr>
      </w:pPr>
      <w:r w:rsidRPr="00DD5AFA">
        <w:rPr>
          <w:b/>
          <w:bCs/>
        </w:rPr>
        <w:t>Workflow</w:t>
      </w:r>
    </w:p>
    <w:p w14:paraId="1C7CAD5A" w14:textId="77777777" w:rsidR="00DD5AFA" w:rsidRPr="00DD5AFA" w:rsidRDefault="00DD5AFA" w:rsidP="00DD5AFA">
      <w:r w:rsidRPr="00DD5AFA">
        <w:t>Read Step</w:t>
      </w:r>
    </w:p>
    <w:p w14:paraId="76130546" w14:textId="77777777" w:rsidR="00DD5AFA" w:rsidRPr="00DD5AFA" w:rsidRDefault="00DD5AFA" w:rsidP="00DD5AFA">
      <w:r w:rsidRPr="00DD5AFA">
        <w:t>↓</w:t>
      </w:r>
    </w:p>
    <w:p w14:paraId="52BE3561" w14:textId="77777777" w:rsidR="00DD5AFA" w:rsidRPr="00DD5AFA" w:rsidRDefault="00DD5AFA" w:rsidP="00DD5AFA">
      <w:r w:rsidRPr="00DD5AFA">
        <w:t>Execute MachineEXE</w:t>
      </w:r>
    </w:p>
    <w:p w14:paraId="6612BA41" w14:textId="77777777" w:rsidR="00DD5AFA" w:rsidRPr="00DD5AFA" w:rsidRDefault="00DD5AFA" w:rsidP="00DD5AFA">
      <w:r w:rsidRPr="00DD5AFA">
        <w:t>↓</w:t>
      </w:r>
    </w:p>
    <w:p w14:paraId="77803EA7" w14:textId="77777777" w:rsidR="00DD5AFA" w:rsidRPr="00DD5AFA" w:rsidRDefault="00DD5AFA" w:rsidP="00DD5AFA">
      <w:r w:rsidRPr="00DD5AFA">
        <w:t>Execute UserEXE</w:t>
      </w:r>
    </w:p>
    <w:p w14:paraId="0DF09437" w14:textId="77777777" w:rsidR="00DD5AFA" w:rsidRPr="00DD5AFA" w:rsidRDefault="00DD5AFA" w:rsidP="00DD5AFA">
      <w:r w:rsidRPr="00DD5AFA">
        <w:t>↓</w:t>
      </w:r>
    </w:p>
    <w:p w14:paraId="6172CC15" w14:textId="77777777" w:rsidR="00DD5AFA" w:rsidRPr="00DD5AFA" w:rsidRDefault="00DD5AFA" w:rsidP="00DD5AFA">
      <w:r w:rsidRPr="00DD5AFA">
        <w:t>Update State</w:t>
      </w:r>
    </w:p>
    <w:p w14:paraId="0C0C341F" w14:textId="77777777" w:rsidR="00DD5AFA" w:rsidRPr="00DD5AFA" w:rsidRDefault="00DD5AFA" w:rsidP="00DD5AFA">
      <w:r w:rsidRPr="00DD5AFA">
        <w:t>↓</w:t>
      </w:r>
    </w:p>
    <w:p w14:paraId="4B3851B8" w14:textId="77777777" w:rsidR="00DD5AFA" w:rsidRPr="00DD5AFA" w:rsidRDefault="00DD5AFA" w:rsidP="00DD5AFA">
      <w:r w:rsidRPr="00DD5AFA">
        <w:t>Write Logs</w:t>
      </w:r>
    </w:p>
    <w:p w14:paraId="4AA3CC1F" w14:textId="77777777" w:rsidR="00DD5AFA" w:rsidRPr="00DD5AFA" w:rsidRDefault="00DD5AFA" w:rsidP="00DD5AFA">
      <w:r w:rsidRPr="00DD5AFA">
        <w:t>↓</w:t>
      </w:r>
    </w:p>
    <w:p w14:paraId="08DA97A8" w14:textId="77777777" w:rsidR="00DD5AFA" w:rsidRPr="00DD5AFA" w:rsidRDefault="00DD5AFA" w:rsidP="00DD5AFA">
      <w:r w:rsidRPr="00DD5AFA">
        <w:t>Next Step</w:t>
      </w:r>
    </w:p>
    <w:p w14:paraId="0B932E16" w14:textId="77777777" w:rsidR="001B49DE" w:rsidRDefault="001B49DE" w:rsidP="00DD5AFA"/>
    <w:p w14:paraId="17B97F52" w14:textId="3C0AF62F" w:rsidR="00DD5AFA" w:rsidRPr="00DD5AFA" w:rsidRDefault="00DD5AFA" w:rsidP="00DD5AFA">
      <w:r w:rsidRPr="00DD5AFA">
        <w:t>Processing continues until all steps have completed or a failure occurs.</w:t>
      </w:r>
    </w:p>
    <w:p w14:paraId="7E8DB1F2" w14:textId="2AA5180E" w:rsidR="00DD5AFA" w:rsidRPr="00DD5AFA" w:rsidRDefault="00DD5AFA" w:rsidP="001B49DE">
      <w:pPr>
        <w:pStyle w:val="Heading2"/>
      </w:pPr>
      <w:r w:rsidRPr="00DD5AFA">
        <w:t>Reboot Processing Phase</w:t>
      </w:r>
    </w:p>
    <w:p w14:paraId="1CF09E62" w14:textId="77777777" w:rsidR="00DD5AFA" w:rsidRPr="00DD5AFA" w:rsidRDefault="00DD5AFA" w:rsidP="00DD5AFA">
      <w:r w:rsidRPr="00DD5AFA">
        <w:t>When a deployment step requires a reboot, deployment execution shall pause safely.</w:t>
      </w:r>
    </w:p>
    <w:p w14:paraId="563BE368" w14:textId="77777777" w:rsidR="001B49DE" w:rsidRDefault="001B49DE" w:rsidP="001B49DE">
      <w:pPr>
        <w:rPr>
          <w:b/>
          <w:bCs/>
        </w:rPr>
      </w:pPr>
    </w:p>
    <w:p w14:paraId="55F8C6AE" w14:textId="617EBD95" w:rsidR="00DD5AFA" w:rsidRPr="00DD5AFA" w:rsidRDefault="00DD5AFA" w:rsidP="001B49DE">
      <w:pPr>
        <w:rPr>
          <w:b/>
          <w:bCs/>
        </w:rPr>
      </w:pPr>
      <w:r w:rsidRPr="00DD5AFA">
        <w:rPr>
          <w:b/>
          <w:bCs/>
        </w:rPr>
        <w:t>Workflow</w:t>
      </w:r>
    </w:p>
    <w:p w14:paraId="23BCF514" w14:textId="77777777" w:rsidR="00DD5AFA" w:rsidRPr="00DD5AFA" w:rsidRDefault="00DD5AFA" w:rsidP="00DD5AFA">
      <w:r w:rsidRPr="00DD5AFA">
        <w:t>Reboot Required</w:t>
      </w:r>
    </w:p>
    <w:p w14:paraId="2312C281" w14:textId="77777777" w:rsidR="00DD5AFA" w:rsidRPr="00DD5AFA" w:rsidRDefault="00DD5AFA" w:rsidP="00DD5AFA">
      <w:r w:rsidRPr="00DD5AFA">
        <w:t>↓</w:t>
      </w:r>
    </w:p>
    <w:p w14:paraId="21BC9838" w14:textId="77777777" w:rsidR="00DD5AFA" w:rsidRPr="00DD5AFA" w:rsidRDefault="00DD5AFA" w:rsidP="00DD5AFA">
      <w:r w:rsidRPr="00DD5AFA">
        <w:t>Save Deployment State</w:t>
      </w:r>
    </w:p>
    <w:p w14:paraId="5B286F83" w14:textId="77777777" w:rsidR="00DD5AFA" w:rsidRPr="00DD5AFA" w:rsidRDefault="00DD5AFA" w:rsidP="00DD5AFA">
      <w:r w:rsidRPr="00DD5AFA">
        <w:t>↓</w:t>
      </w:r>
    </w:p>
    <w:p w14:paraId="394AE642" w14:textId="77777777" w:rsidR="00DD5AFA" w:rsidRPr="00DD5AFA" w:rsidRDefault="00DD5AFA" w:rsidP="00DD5AFA">
      <w:r w:rsidRPr="00DD5AFA">
        <w:t>Write Logs</w:t>
      </w:r>
    </w:p>
    <w:p w14:paraId="09703A83" w14:textId="77777777" w:rsidR="00DD5AFA" w:rsidRPr="00DD5AFA" w:rsidRDefault="00DD5AFA" w:rsidP="00DD5AFA">
      <w:r w:rsidRPr="00DD5AFA">
        <w:t>↓</w:t>
      </w:r>
    </w:p>
    <w:p w14:paraId="31816079" w14:textId="77777777" w:rsidR="00DD5AFA" w:rsidRPr="00DD5AFA" w:rsidRDefault="00DD5AFA" w:rsidP="00DD5AFA">
      <w:r w:rsidRPr="00DD5AFA">
        <w:t>Initiate Reboot</w:t>
      </w:r>
    </w:p>
    <w:p w14:paraId="4B5ED43A" w14:textId="77777777" w:rsidR="00DD5AFA" w:rsidRPr="00DD5AFA" w:rsidRDefault="00DD5AFA" w:rsidP="00DD5AFA">
      <w:r w:rsidRPr="00DD5AFA">
        <w:t>↓</w:t>
      </w:r>
    </w:p>
    <w:p w14:paraId="10009FD9" w14:textId="77777777" w:rsidR="00DD5AFA" w:rsidRPr="00DD5AFA" w:rsidRDefault="00DD5AFA" w:rsidP="00DD5AFA">
      <w:r w:rsidRPr="00DD5AFA">
        <w:t>Automatic Logon</w:t>
      </w:r>
    </w:p>
    <w:p w14:paraId="0300F518" w14:textId="77777777" w:rsidR="00DD5AFA" w:rsidRPr="00DD5AFA" w:rsidRDefault="00DD5AFA" w:rsidP="00DD5AFA">
      <w:r w:rsidRPr="00DD5AFA">
        <w:t>↓</w:t>
      </w:r>
    </w:p>
    <w:p w14:paraId="56C7421B" w14:textId="77777777" w:rsidR="00DD5AFA" w:rsidRPr="00DD5AFA" w:rsidRDefault="00DD5AFA" w:rsidP="00DD5AFA">
      <w:r w:rsidRPr="00DD5AFA">
        <w:t>Launch PDD v2</w:t>
      </w:r>
    </w:p>
    <w:p w14:paraId="353FDBFB" w14:textId="77777777" w:rsidR="00DD5AFA" w:rsidRPr="00DD5AFA" w:rsidRDefault="00DD5AFA" w:rsidP="00DD5AFA">
      <w:r w:rsidRPr="00DD5AFA">
        <w:t>↓</w:t>
      </w:r>
    </w:p>
    <w:p w14:paraId="6DE6F250" w14:textId="77777777" w:rsidR="00DD5AFA" w:rsidRPr="00DD5AFA" w:rsidRDefault="00DD5AFA" w:rsidP="00DD5AFA">
      <w:r w:rsidRPr="00DD5AFA">
        <w:t>Load Deployment State</w:t>
      </w:r>
    </w:p>
    <w:p w14:paraId="312DF3E4" w14:textId="77777777" w:rsidR="001B49DE" w:rsidRDefault="001B49DE" w:rsidP="00DD5AFA"/>
    <w:p w14:paraId="01CDEC6B" w14:textId="2B853ACF" w:rsidR="00DD5AFA" w:rsidRPr="00DD5AFA" w:rsidRDefault="00DD5AFA" w:rsidP="00DD5AFA">
      <w:r w:rsidRPr="00DD5AFA">
        <w:t>The Installation Engine shall not restart deployment from the beginning.</w:t>
      </w:r>
    </w:p>
    <w:p w14:paraId="53F38442" w14:textId="77777777" w:rsidR="00DD5AFA" w:rsidRPr="00DD5AFA" w:rsidRDefault="00DD5AFA" w:rsidP="00DD5AFA">
      <w:r w:rsidRPr="00DD5AFA">
        <w:lastRenderedPageBreak/>
        <w:pict w14:anchorId="0D18BCC2">
          <v:rect id="_x0000_i1824" style="width:0;height:1.5pt" o:hralign="center" o:hrstd="t" o:hr="t" fillcolor="#a0a0a0" stroked="f"/>
        </w:pict>
      </w:r>
    </w:p>
    <w:p w14:paraId="4025CB72" w14:textId="4838AD44" w:rsidR="00DD5AFA" w:rsidRPr="00DD5AFA" w:rsidRDefault="00DD5AFA" w:rsidP="005E5460">
      <w:pPr>
        <w:pStyle w:val="Heading2"/>
      </w:pPr>
      <w:r w:rsidRPr="00DD5AFA">
        <w:t>Deployment Resumption Phase</w:t>
      </w:r>
    </w:p>
    <w:p w14:paraId="04FA9B60" w14:textId="77777777" w:rsidR="00DD5AFA" w:rsidRPr="00DD5AFA" w:rsidRDefault="00DD5AFA" w:rsidP="00DD5AFA">
      <w:r w:rsidRPr="00DD5AFA">
        <w:t>Following reboot or interruption, deployment processing shall resume using saved deployment state.</w:t>
      </w:r>
    </w:p>
    <w:p w14:paraId="0656C971" w14:textId="77777777" w:rsidR="005E5460" w:rsidRDefault="005E5460" w:rsidP="005E5460">
      <w:pPr>
        <w:rPr>
          <w:b/>
          <w:bCs/>
        </w:rPr>
      </w:pPr>
    </w:p>
    <w:p w14:paraId="1D2765E1" w14:textId="1FB88F1B" w:rsidR="00DD5AFA" w:rsidRPr="00DD5AFA" w:rsidRDefault="00DD5AFA" w:rsidP="005E5460">
      <w:pPr>
        <w:rPr>
          <w:b/>
          <w:bCs/>
        </w:rPr>
      </w:pPr>
      <w:r w:rsidRPr="00DD5AFA">
        <w:rPr>
          <w:b/>
          <w:bCs/>
        </w:rPr>
        <w:t>Workflow</w:t>
      </w:r>
    </w:p>
    <w:p w14:paraId="33A977C6" w14:textId="77777777" w:rsidR="00DD5AFA" w:rsidRPr="00DD5AFA" w:rsidRDefault="00DD5AFA" w:rsidP="00DD5AFA">
      <w:r w:rsidRPr="00DD5AFA">
        <w:t>PDD v2 Startup</w:t>
      </w:r>
    </w:p>
    <w:p w14:paraId="0764B7C8" w14:textId="77777777" w:rsidR="00DD5AFA" w:rsidRPr="00DD5AFA" w:rsidRDefault="00DD5AFA" w:rsidP="00DD5AFA">
      <w:r w:rsidRPr="00DD5AFA">
        <w:t>↓</w:t>
      </w:r>
    </w:p>
    <w:p w14:paraId="3DEB26C2" w14:textId="77777777" w:rsidR="00DD5AFA" w:rsidRPr="00DD5AFA" w:rsidRDefault="00DD5AFA" w:rsidP="00DD5AFA">
      <w:r w:rsidRPr="00DD5AFA">
        <w:t>Load State</w:t>
      </w:r>
    </w:p>
    <w:p w14:paraId="013AB5AD" w14:textId="77777777" w:rsidR="00DD5AFA" w:rsidRPr="00DD5AFA" w:rsidRDefault="00DD5AFA" w:rsidP="00DD5AFA">
      <w:r w:rsidRPr="00DD5AFA">
        <w:t>↓</w:t>
      </w:r>
    </w:p>
    <w:p w14:paraId="44584F1E" w14:textId="77777777" w:rsidR="00DD5AFA" w:rsidRPr="00DD5AFA" w:rsidRDefault="00DD5AFA" w:rsidP="00DD5AFA">
      <w:r w:rsidRPr="00DD5AFA">
        <w:t>Validate State</w:t>
      </w:r>
    </w:p>
    <w:p w14:paraId="0ADFFE41" w14:textId="77777777" w:rsidR="00DD5AFA" w:rsidRPr="00DD5AFA" w:rsidRDefault="00DD5AFA" w:rsidP="00DD5AFA">
      <w:r w:rsidRPr="00DD5AFA">
        <w:t>↓</w:t>
      </w:r>
    </w:p>
    <w:p w14:paraId="4E29C613" w14:textId="77777777" w:rsidR="00DD5AFA" w:rsidRPr="00DD5AFA" w:rsidRDefault="00DD5AFA" w:rsidP="00DD5AFA">
      <w:r w:rsidRPr="00DD5AFA">
        <w:t>Load Manifest</w:t>
      </w:r>
    </w:p>
    <w:p w14:paraId="33A0A52A" w14:textId="77777777" w:rsidR="00DD5AFA" w:rsidRPr="00DD5AFA" w:rsidRDefault="00DD5AFA" w:rsidP="00DD5AFA">
      <w:r w:rsidRPr="00DD5AFA">
        <w:t>↓</w:t>
      </w:r>
    </w:p>
    <w:p w14:paraId="34ED0311" w14:textId="77777777" w:rsidR="00DD5AFA" w:rsidRPr="00DD5AFA" w:rsidRDefault="00DD5AFA" w:rsidP="00DD5AFA">
      <w:r w:rsidRPr="00DD5AFA">
        <w:t>Determine Next Step</w:t>
      </w:r>
    </w:p>
    <w:p w14:paraId="039B6F9B" w14:textId="77777777" w:rsidR="00DD5AFA" w:rsidRPr="00DD5AFA" w:rsidRDefault="00DD5AFA" w:rsidP="00DD5AFA">
      <w:r w:rsidRPr="00DD5AFA">
        <w:t>↓</w:t>
      </w:r>
    </w:p>
    <w:p w14:paraId="7D154B45" w14:textId="77777777" w:rsidR="00DD5AFA" w:rsidRPr="00DD5AFA" w:rsidRDefault="00DD5AFA" w:rsidP="00DD5AFA">
      <w:r w:rsidRPr="00DD5AFA">
        <w:t>Continue Processing</w:t>
      </w:r>
    </w:p>
    <w:p w14:paraId="171EB12E" w14:textId="77777777" w:rsidR="005E5460" w:rsidRDefault="005E5460" w:rsidP="00DD5AFA"/>
    <w:p w14:paraId="4DD1B888" w14:textId="009960AE" w:rsidR="00DD5AFA" w:rsidRPr="00DD5AFA" w:rsidRDefault="00DD5AFA" w:rsidP="00DD5AFA">
      <w:r w:rsidRPr="00DD5AFA">
        <w:t>Resumption shall occur from the last uncompleted deployment step.</w:t>
      </w:r>
    </w:p>
    <w:p w14:paraId="1DE1AD3D" w14:textId="40575341" w:rsidR="00DD5AFA" w:rsidRPr="00DD5AFA" w:rsidRDefault="00DD5AFA" w:rsidP="005E5460">
      <w:pPr>
        <w:pStyle w:val="Heading2"/>
      </w:pPr>
      <w:r w:rsidRPr="00DD5AFA">
        <w:t>Logging Workflow</w:t>
      </w:r>
    </w:p>
    <w:p w14:paraId="75BFC264" w14:textId="77777777" w:rsidR="00DD5AFA" w:rsidRPr="00DD5AFA" w:rsidRDefault="00DD5AFA" w:rsidP="00DD5AFA">
      <w:r w:rsidRPr="00DD5AFA">
        <w:t>The Logging Engine shall receive events throughout deployment execution.</w:t>
      </w:r>
    </w:p>
    <w:p w14:paraId="46FAB4B4" w14:textId="77777777" w:rsidR="005E5460" w:rsidRDefault="005E5460" w:rsidP="005E5460">
      <w:pPr>
        <w:rPr>
          <w:b/>
          <w:bCs/>
        </w:rPr>
      </w:pPr>
    </w:p>
    <w:p w14:paraId="58917BBD" w14:textId="67C9E247" w:rsidR="00DD5AFA" w:rsidRPr="00DD5AFA" w:rsidRDefault="00DD5AFA" w:rsidP="005E5460">
      <w:pPr>
        <w:rPr>
          <w:b/>
          <w:bCs/>
        </w:rPr>
      </w:pPr>
      <w:r w:rsidRPr="00DD5AFA">
        <w:rPr>
          <w:b/>
          <w:bCs/>
        </w:rPr>
        <w:t>Workflow</w:t>
      </w:r>
    </w:p>
    <w:p w14:paraId="4C2714DD" w14:textId="77777777" w:rsidR="00DD5AFA" w:rsidRPr="00DD5AFA" w:rsidRDefault="00DD5AFA" w:rsidP="00DD5AFA">
      <w:r w:rsidRPr="00DD5AFA">
        <w:t>Deployment Event</w:t>
      </w:r>
    </w:p>
    <w:p w14:paraId="12583130" w14:textId="77777777" w:rsidR="00DD5AFA" w:rsidRPr="00DD5AFA" w:rsidRDefault="00DD5AFA" w:rsidP="00DD5AFA">
      <w:r w:rsidRPr="00DD5AFA">
        <w:t>↓</w:t>
      </w:r>
    </w:p>
    <w:p w14:paraId="5C63BC2D" w14:textId="77777777" w:rsidR="00DD5AFA" w:rsidRPr="00DD5AFA" w:rsidRDefault="00DD5AFA" w:rsidP="00DD5AFA">
      <w:r w:rsidRPr="00DD5AFA">
        <w:t>Logging Engine</w:t>
      </w:r>
    </w:p>
    <w:p w14:paraId="7936FDF5" w14:textId="77777777" w:rsidR="00DD5AFA" w:rsidRPr="00DD5AFA" w:rsidRDefault="00DD5AFA" w:rsidP="00DD5AFA">
      <w:r w:rsidRPr="00DD5AFA">
        <w:t>↓</w:t>
      </w:r>
    </w:p>
    <w:p w14:paraId="4DB9AA9F" w14:textId="77777777" w:rsidR="00DD5AFA" w:rsidRPr="00DD5AFA" w:rsidRDefault="00DD5AFA" w:rsidP="00DD5AFA">
      <w:r w:rsidRPr="00DD5AFA">
        <w:t>Human Readable Log</w:t>
      </w:r>
    </w:p>
    <w:p w14:paraId="66D37119" w14:textId="77777777" w:rsidR="00DD5AFA" w:rsidRPr="00DD5AFA" w:rsidRDefault="00DD5AFA" w:rsidP="00DD5AFA">
      <w:r w:rsidRPr="00DD5AFA">
        <w:t>↓</w:t>
      </w:r>
    </w:p>
    <w:p w14:paraId="58A6B608" w14:textId="77777777" w:rsidR="00DD5AFA" w:rsidRPr="00DD5AFA" w:rsidRDefault="00DD5AFA" w:rsidP="00DD5AFA">
      <w:r w:rsidRPr="00DD5AFA">
        <w:t>JSON Log</w:t>
      </w:r>
    </w:p>
    <w:p w14:paraId="0EA2249B" w14:textId="77777777" w:rsidR="00DD5AFA" w:rsidRPr="00DD5AFA" w:rsidRDefault="00DD5AFA" w:rsidP="00DD5AFA">
      <w:r w:rsidRPr="00DD5AFA">
        <w:t>↓</w:t>
      </w:r>
    </w:p>
    <w:p w14:paraId="7D62FDA9" w14:textId="77777777" w:rsidR="00DD5AFA" w:rsidRPr="00DD5AFA" w:rsidRDefault="00DD5AFA" w:rsidP="00DD5AFA">
      <w:r w:rsidRPr="00DD5AFA">
        <w:t>Log Repository</w:t>
      </w:r>
    </w:p>
    <w:p w14:paraId="21D5EF1C" w14:textId="77777777" w:rsidR="005E5460" w:rsidRDefault="005E5460" w:rsidP="00DD5AFA"/>
    <w:p w14:paraId="71B898C7" w14:textId="07CEC12F" w:rsidR="00DD5AFA" w:rsidRPr="00DD5AFA" w:rsidRDefault="00DD5AFA" w:rsidP="00DD5AFA">
      <w:r w:rsidRPr="00DD5AFA">
        <w:t>Events include:</w:t>
      </w:r>
    </w:p>
    <w:p w14:paraId="51C9F13E" w14:textId="77777777" w:rsidR="00DD5AFA" w:rsidRPr="00DD5AFA" w:rsidRDefault="00DD5AFA">
      <w:pPr>
        <w:numPr>
          <w:ilvl w:val="0"/>
          <w:numId w:val="132"/>
        </w:numPr>
      </w:pPr>
      <w:r w:rsidRPr="00DD5AFA">
        <w:t>Deployment Started</w:t>
      </w:r>
    </w:p>
    <w:p w14:paraId="4B38C78A" w14:textId="77777777" w:rsidR="00DD5AFA" w:rsidRPr="00DD5AFA" w:rsidRDefault="00DD5AFA">
      <w:pPr>
        <w:numPr>
          <w:ilvl w:val="0"/>
          <w:numId w:val="132"/>
        </w:numPr>
      </w:pPr>
      <w:r w:rsidRPr="00DD5AFA">
        <w:t>Application Started</w:t>
      </w:r>
    </w:p>
    <w:p w14:paraId="5C4BE82D" w14:textId="77777777" w:rsidR="00DD5AFA" w:rsidRPr="00DD5AFA" w:rsidRDefault="00DD5AFA">
      <w:pPr>
        <w:numPr>
          <w:ilvl w:val="0"/>
          <w:numId w:val="132"/>
        </w:numPr>
      </w:pPr>
      <w:r w:rsidRPr="00DD5AFA">
        <w:t>Application Completed</w:t>
      </w:r>
    </w:p>
    <w:p w14:paraId="6716E787" w14:textId="77777777" w:rsidR="00DD5AFA" w:rsidRPr="00DD5AFA" w:rsidRDefault="00DD5AFA">
      <w:pPr>
        <w:numPr>
          <w:ilvl w:val="0"/>
          <w:numId w:val="132"/>
        </w:numPr>
      </w:pPr>
      <w:r w:rsidRPr="00DD5AFA">
        <w:t>Application Failed</w:t>
      </w:r>
    </w:p>
    <w:p w14:paraId="74BD166F" w14:textId="77777777" w:rsidR="00DD5AFA" w:rsidRPr="00DD5AFA" w:rsidRDefault="00DD5AFA">
      <w:pPr>
        <w:numPr>
          <w:ilvl w:val="0"/>
          <w:numId w:val="132"/>
        </w:numPr>
      </w:pPr>
      <w:r w:rsidRPr="00DD5AFA">
        <w:t>Reboot Required</w:t>
      </w:r>
    </w:p>
    <w:p w14:paraId="15128BD9" w14:textId="77777777" w:rsidR="00DD5AFA" w:rsidRPr="00DD5AFA" w:rsidRDefault="00DD5AFA">
      <w:pPr>
        <w:numPr>
          <w:ilvl w:val="0"/>
          <w:numId w:val="132"/>
        </w:numPr>
      </w:pPr>
      <w:r w:rsidRPr="00DD5AFA">
        <w:t>Deployment Resumed</w:t>
      </w:r>
    </w:p>
    <w:p w14:paraId="038BD07D" w14:textId="77777777" w:rsidR="00DD5AFA" w:rsidRPr="00DD5AFA" w:rsidRDefault="00DD5AFA">
      <w:pPr>
        <w:numPr>
          <w:ilvl w:val="0"/>
          <w:numId w:val="132"/>
        </w:numPr>
      </w:pPr>
      <w:r w:rsidRPr="00DD5AFA">
        <w:t>Deployment Completed</w:t>
      </w:r>
    </w:p>
    <w:p w14:paraId="5038C82A" w14:textId="29263663" w:rsidR="00DD5AFA" w:rsidRPr="00DD5AFA" w:rsidRDefault="00DD5AFA" w:rsidP="005E5460">
      <w:pPr>
        <w:pStyle w:val="Heading2"/>
      </w:pPr>
      <w:r w:rsidRPr="00DD5AFA">
        <w:t>Failure Workflow</w:t>
      </w:r>
    </w:p>
    <w:p w14:paraId="2D63CC46" w14:textId="77777777" w:rsidR="00DD5AFA" w:rsidRPr="00DD5AFA" w:rsidRDefault="00DD5AFA" w:rsidP="00DD5AFA">
      <w:r w:rsidRPr="00DD5AFA">
        <w:t>Deployment failures shall be handled in a controlled and predictable manner.</w:t>
      </w:r>
    </w:p>
    <w:p w14:paraId="028A00CE" w14:textId="77777777" w:rsidR="005E5460" w:rsidRDefault="005E5460" w:rsidP="005E5460">
      <w:pPr>
        <w:rPr>
          <w:b/>
          <w:bCs/>
        </w:rPr>
      </w:pPr>
    </w:p>
    <w:p w14:paraId="68A06B2D" w14:textId="75596BD0" w:rsidR="00DD5AFA" w:rsidRPr="00DD5AFA" w:rsidRDefault="00DD5AFA" w:rsidP="005E5460">
      <w:pPr>
        <w:rPr>
          <w:b/>
          <w:bCs/>
        </w:rPr>
      </w:pPr>
      <w:r w:rsidRPr="00DD5AFA">
        <w:rPr>
          <w:b/>
          <w:bCs/>
        </w:rPr>
        <w:lastRenderedPageBreak/>
        <w:t>Workflow</w:t>
      </w:r>
    </w:p>
    <w:p w14:paraId="44AF52DC" w14:textId="77777777" w:rsidR="00DD5AFA" w:rsidRPr="00DD5AFA" w:rsidRDefault="00DD5AFA" w:rsidP="00DD5AFA">
      <w:r w:rsidRPr="00DD5AFA">
        <w:t>Failure Detected</w:t>
      </w:r>
    </w:p>
    <w:p w14:paraId="150A8E20" w14:textId="77777777" w:rsidR="00DD5AFA" w:rsidRPr="00DD5AFA" w:rsidRDefault="00DD5AFA" w:rsidP="00DD5AFA">
      <w:r w:rsidRPr="00DD5AFA">
        <w:t>↓</w:t>
      </w:r>
    </w:p>
    <w:p w14:paraId="50FB310C" w14:textId="77777777" w:rsidR="00DD5AFA" w:rsidRPr="00DD5AFA" w:rsidRDefault="00DD5AFA" w:rsidP="00DD5AFA">
      <w:r w:rsidRPr="00DD5AFA">
        <w:t>Stop Processing</w:t>
      </w:r>
    </w:p>
    <w:p w14:paraId="4F9587E1" w14:textId="77777777" w:rsidR="00DD5AFA" w:rsidRPr="00DD5AFA" w:rsidRDefault="00DD5AFA" w:rsidP="00DD5AFA">
      <w:r w:rsidRPr="00DD5AFA">
        <w:t>↓</w:t>
      </w:r>
    </w:p>
    <w:p w14:paraId="368A9982" w14:textId="77777777" w:rsidR="00DD5AFA" w:rsidRPr="00DD5AFA" w:rsidRDefault="00DD5AFA" w:rsidP="00DD5AFA">
      <w:r w:rsidRPr="00DD5AFA">
        <w:t>Record Failure</w:t>
      </w:r>
    </w:p>
    <w:p w14:paraId="7E2FD0BD" w14:textId="77777777" w:rsidR="00DD5AFA" w:rsidRPr="00DD5AFA" w:rsidRDefault="00DD5AFA" w:rsidP="00DD5AFA">
      <w:r w:rsidRPr="00DD5AFA">
        <w:t>↓</w:t>
      </w:r>
    </w:p>
    <w:p w14:paraId="0B67CB90" w14:textId="77777777" w:rsidR="00DD5AFA" w:rsidRPr="00DD5AFA" w:rsidRDefault="00DD5AFA" w:rsidP="00DD5AFA">
      <w:r w:rsidRPr="00DD5AFA">
        <w:t>Save State</w:t>
      </w:r>
    </w:p>
    <w:p w14:paraId="27F9122E" w14:textId="77777777" w:rsidR="00DD5AFA" w:rsidRPr="00DD5AFA" w:rsidRDefault="00DD5AFA" w:rsidP="00DD5AFA">
      <w:r w:rsidRPr="00DD5AFA">
        <w:t>↓</w:t>
      </w:r>
    </w:p>
    <w:p w14:paraId="193B3166" w14:textId="77777777" w:rsidR="00DD5AFA" w:rsidRPr="00DD5AFA" w:rsidRDefault="00DD5AFA" w:rsidP="00DD5AFA">
      <w:r w:rsidRPr="00DD5AFA">
        <w:t>Write Logs</w:t>
      </w:r>
    </w:p>
    <w:p w14:paraId="0EE2E2DC" w14:textId="77777777" w:rsidR="00DD5AFA" w:rsidRPr="00DD5AFA" w:rsidRDefault="00DD5AFA" w:rsidP="00DD5AFA">
      <w:r w:rsidRPr="00DD5AFA">
        <w:t>↓</w:t>
      </w:r>
    </w:p>
    <w:p w14:paraId="3125CC5E" w14:textId="77777777" w:rsidR="00DD5AFA" w:rsidRPr="00DD5AFA" w:rsidRDefault="00DD5AFA" w:rsidP="00DD5AFA">
      <w:r w:rsidRPr="00DD5AFA">
        <w:t>Notify User</w:t>
      </w:r>
    </w:p>
    <w:p w14:paraId="728B1BFB" w14:textId="77777777" w:rsidR="005E5460" w:rsidRDefault="005E5460" w:rsidP="00DD5AFA"/>
    <w:p w14:paraId="23E74FCB" w14:textId="53F4D48E" w:rsidR="00DD5AFA" w:rsidRPr="00DD5AFA" w:rsidRDefault="00DD5AFA" w:rsidP="00DD5AFA">
      <w:r w:rsidRPr="00DD5AFA">
        <w:t>Examples include:</w:t>
      </w:r>
    </w:p>
    <w:p w14:paraId="7BECE972" w14:textId="77777777" w:rsidR="00DD5AFA" w:rsidRPr="00DD5AFA" w:rsidRDefault="00DD5AFA">
      <w:pPr>
        <w:numPr>
          <w:ilvl w:val="0"/>
          <w:numId w:val="133"/>
        </w:numPr>
      </w:pPr>
      <w:r w:rsidRPr="00DD5AFA">
        <w:t>Missing executable</w:t>
      </w:r>
    </w:p>
    <w:p w14:paraId="4AC4BE4A" w14:textId="77777777" w:rsidR="00DD5AFA" w:rsidRPr="00DD5AFA" w:rsidRDefault="00DD5AFA">
      <w:pPr>
        <w:numPr>
          <w:ilvl w:val="0"/>
          <w:numId w:val="133"/>
        </w:numPr>
      </w:pPr>
      <w:r w:rsidRPr="00DD5AFA">
        <w:t>Invalid manifest</w:t>
      </w:r>
    </w:p>
    <w:p w14:paraId="78C4EABB" w14:textId="77777777" w:rsidR="00DD5AFA" w:rsidRPr="00DD5AFA" w:rsidRDefault="00DD5AFA">
      <w:pPr>
        <w:numPr>
          <w:ilvl w:val="0"/>
          <w:numId w:val="133"/>
        </w:numPr>
      </w:pPr>
      <w:r w:rsidRPr="00DD5AFA">
        <w:t>Missing package directory</w:t>
      </w:r>
    </w:p>
    <w:p w14:paraId="356DFD92" w14:textId="77777777" w:rsidR="00DD5AFA" w:rsidRPr="00DD5AFA" w:rsidRDefault="00DD5AFA">
      <w:pPr>
        <w:numPr>
          <w:ilvl w:val="0"/>
          <w:numId w:val="133"/>
        </w:numPr>
      </w:pPr>
      <w:r w:rsidRPr="00DD5AFA">
        <w:t>Command execution failure</w:t>
      </w:r>
    </w:p>
    <w:p w14:paraId="57A5AAC5" w14:textId="77777777" w:rsidR="00DD5AFA" w:rsidRPr="00DD5AFA" w:rsidRDefault="00DD5AFA">
      <w:pPr>
        <w:numPr>
          <w:ilvl w:val="0"/>
          <w:numId w:val="133"/>
        </w:numPr>
      </w:pPr>
      <w:r w:rsidRPr="00DD5AFA">
        <w:t>State validation failure</w:t>
      </w:r>
    </w:p>
    <w:p w14:paraId="0BC2ED36" w14:textId="77777777" w:rsidR="00C32AFF" w:rsidRDefault="00C32AFF" w:rsidP="00DD5AFA"/>
    <w:p w14:paraId="78F2B731" w14:textId="48B2BB29" w:rsidR="005E5460" w:rsidRDefault="00DD5AFA" w:rsidP="00DD5AFA">
      <w:r w:rsidRPr="00DD5AFA">
        <w:t>The deployment status shall be updated to:</w:t>
      </w:r>
    </w:p>
    <w:p w14:paraId="425109A6" w14:textId="1D69A52F" w:rsidR="00DD5AFA" w:rsidRPr="00DD5AFA" w:rsidRDefault="00DD5AFA" w:rsidP="00DD5AFA">
      <w:r w:rsidRPr="00DD5AFA">
        <w:t>Failed</w:t>
      </w:r>
    </w:p>
    <w:p w14:paraId="7B80E76D" w14:textId="3DECA099" w:rsidR="00DD5AFA" w:rsidRPr="00DD5AFA" w:rsidRDefault="00DD5AFA" w:rsidP="00C32AFF">
      <w:pPr>
        <w:pStyle w:val="Heading2"/>
      </w:pPr>
      <w:r w:rsidRPr="00DD5AFA">
        <w:t>Deployment Completion Phase</w:t>
      </w:r>
    </w:p>
    <w:p w14:paraId="1B3B32CA" w14:textId="77777777" w:rsidR="00DD5AFA" w:rsidRPr="00DD5AFA" w:rsidRDefault="00DD5AFA" w:rsidP="00DD5AFA">
      <w:r w:rsidRPr="00DD5AFA">
        <w:t>When all deployment steps complete successfully:</w:t>
      </w:r>
    </w:p>
    <w:p w14:paraId="5C6A61AE" w14:textId="77777777" w:rsidR="00C32AFF" w:rsidRDefault="00C32AFF" w:rsidP="00C32AFF">
      <w:pPr>
        <w:rPr>
          <w:b/>
          <w:bCs/>
        </w:rPr>
      </w:pPr>
    </w:p>
    <w:p w14:paraId="49184254" w14:textId="682E89D3" w:rsidR="00DD5AFA" w:rsidRPr="00DD5AFA" w:rsidRDefault="00DD5AFA" w:rsidP="00C32AFF">
      <w:pPr>
        <w:rPr>
          <w:b/>
          <w:bCs/>
        </w:rPr>
      </w:pPr>
      <w:r w:rsidRPr="00DD5AFA">
        <w:rPr>
          <w:b/>
          <w:bCs/>
        </w:rPr>
        <w:t>Workflow</w:t>
      </w:r>
    </w:p>
    <w:p w14:paraId="452E11B0" w14:textId="77777777" w:rsidR="00DD5AFA" w:rsidRPr="00DD5AFA" w:rsidRDefault="00DD5AFA" w:rsidP="00DD5AFA">
      <w:r w:rsidRPr="00DD5AFA">
        <w:t>Final Step Completed</w:t>
      </w:r>
    </w:p>
    <w:p w14:paraId="13695F10" w14:textId="77777777" w:rsidR="00DD5AFA" w:rsidRPr="00DD5AFA" w:rsidRDefault="00DD5AFA" w:rsidP="00DD5AFA">
      <w:r w:rsidRPr="00DD5AFA">
        <w:t>↓</w:t>
      </w:r>
    </w:p>
    <w:p w14:paraId="4C709F49" w14:textId="77777777" w:rsidR="00DD5AFA" w:rsidRPr="00DD5AFA" w:rsidRDefault="00DD5AFA" w:rsidP="00DD5AFA">
      <w:r w:rsidRPr="00DD5AFA">
        <w:t>Update State</w:t>
      </w:r>
    </w:p>
    <w:p w14:paraId="179B8F62" w14:textId="77777777" w:rsidR="00DD5AFA" w:rsidRPr="00DD5AFA" w:rsidRDefault="00DD5AFA" w:rsidP="00DD5AFA">
      <w:r w:rsidRPr="00DD5AFA">
        <w:t>↓</w:t>
      </w:r>
    </w:p>
    <w:p w14:paraId="45D8709A" w14:textId="77777777" w:rsidR="00DD5AFA" w:rsidRPr="00DD5AFA" w:rsidRDefault="00DD5AFA" w:rsidP="00DD5AFA">
      <w:r w:rsidRPr="00DD5AFA">
        <w:t>Write Completion Logs</w:t>
      </w:r>
    </w:p>
    <w:p w14:paraId="1B64A129" w14:textId="77777777" w:rsidR="00DD5AFA" w:rsidRPr="00DD5AFA" w:rsidRDefault="00DD5AFA" w:rsidP="00DD5AFA">
      <w:r w:rsidRPr="00DD5AFA">
        <w:t>↓</w:t>
      </w:r>
    </w:p>
    <w:p w14:paraId="7E8753DE" w14:textId="77777777" w:rsidR="00DD5AFA" w:rsidRPr="00DD5AFA" w:rsidRDefault="00DD5AFA" w:rsidP="00DD5AFA">
      <w:r w:rsidRPr="00DD5AFA">
        <w:t>Clear Active State</w:t>
      </w:r>
    </w:p>
    <w:p w14:paraId="28A971C6" w14:textId="77777777" w:rsidR="00DD5AFA" w:rsidRPr="00DD5AFA" w:rsidRDefault="00DD5AFA" w:rsidP="00DD5AFA">
      <w:r w:rsidRPr="00DD5AFA">
        <w:t>↓</w:t>
      </w:r>
    </w:p>
    <w:p w14:paraId="077E71CE" w14:textId="77777777" w:rsidR="00DD5AFA" w:rsidRPr="00DD5AFA" w:rsidRDefault="00DD5AFA" w:rsidP="00DD5AFA">
      <w:r w:rsidRPr="00DD5AFA">
        <w:t>Mark Deployment Complete</w:t>
      </w:r>
    </w:p>
    <w:p w14:paraId="18E09A25" w14:textId="77777777" w:rsidR="00DD5AFA" w:rsidRPr="00DD5AFA" w:rsidRDefault="00DD5AFA" w:rsidP="00DD5AFA">
      <w:r w:rsidRPr="00DD5AFA">
        <w:t>↓</w:t>
      </w:r>
    </w:p>
    <w:p w14:paraId="7B863AA8" w14:textId="77777777" w:rsidR="00DD5AFA" w:rsidRPr="00DD5AFA" w:rsidRDefault="00DD5AFA" w:rsidP="00DD5AFA">
      <w:r w:rsidRPr="00DD5AFA">
        <w:t>Notify User</w:t>
      </w:r>
    </w:p>
    <w:p w14:paraId="16CBB3E6" w14:textId="77777777" w:rsidR="00C32AFF" w:rsidRDefault="00C32AFF" w:rsidP="00DD5AFA"/>
    <w:p w14:paraId="7A653A2B" w14:textId="5373A69D" w:rsidR="00DD5AFA" w:rsidRPr="00DD5AFA" w:rsidRDefault="00DD5AFA" w:rsidP="00DD5AFA">
      <w:r w:rsidRPr="00DD5AFA">
        <w:t>Deployment status shall be updated to:</w:t>
      </w:r>
    </w:p>
    <w:p w14:paraId="6F1E29AC" w14:textId="77777777" w:rsidR="00DD5AFA" w:rsidRPr="00DD5AFA" w:rsidRDefault="00DD5AFA" w:rsidP="00DD5AFA">
      <w:r w:rsidRPr="00DD5AFA">
        <w:t>Completed</w:t>
      </w:r>
    </w:p>
    <w:p w14:paraId="221EE5E9" w14:textId="3BB054AE" w:rsidR="00DD5AFA" w:rsidRPr="00DD5AFA" w:rsidRDefault="00DD5AFA" w:rsidP="00C32AFF">
      <w:pPr>
        <w:pStyle w:val="Heading2"/>
      </w:pPr>
      <w:r w:rsidRPr="00DD5AFA">
        <w:t>Component Interaction Summary</w:t>
      </w:r>
    </w:p>
    <w:p w14:paraId="1666E454" w14:textId="77777777" w:rsidR="00DD5AFA" w:rsidRPr="00DD5AFA" w:rsidRDefault="00DD5AFA" w:rsidP="00DD5AFA">
      <w:r w:rsidRPr="00DD5AFA">
        <w:t>The complete workflow illustrates how all platform components interact.</w:t>
      </w:r>
    </w:p>
    <w:p w14:paraId="22647A88" w14:textId="77777777" w:rsidR="00C32AFF" w:rsidRDefault="00C32AFF" w:rsidP="00DD5AFA"/>
    <w:p w14:paraId="5E6F1E45" w14:textId="4DF3F0AA" w:rsidR="00DD5AFA" w:rsidRPr="00DD5AFA" w:rsidRDefault="00DD5AFA" w:rsidP="00DD5AFA">
      <w:r w:rsidRPr="00DD5AFA">
        <w:t>User Interface</w:t>
      </w:r>
    </w:p>
    <w:p w14:paraId="67E92896" w14:textId="77777777" w:rsidR="00DD5AFA" w:rsidRPr="00DD5AFA" w:rsidRDefault="00DD5AFA" w:rsidP="00DD5AFA">
      <w:r w:rsidRPr="00DD5AFA">
        <w:t>↓</w:t>
      </w:r>
    </w:p>
    <w:p w14:paraId="76C6F56E" w14:textId="77777777" w:rsidR="00DD5AFA" w:rsidRPr="00DD5AFA" w:rsidRDefault="00DD5AFA" w:rsidP="00DD5AFA">
      <w:r w:rsidRPr="00DD5AFA">
        <w:lastRenderedPageBreak/>
        <w:t>Platform Configuration Engine</w:t>
      </w:r>
    </w:p>
    <w:p w14:paraId="49C26F3A" w14:textId="77777777" w:rsidR="00DD5AFA" w:rsidRPr="00DD5AFA" w:rsidRDefault="00DD5AFA" w:rsidP="00DD5AFA">
      <w:pPr>
        <w:rPr>
          <w:lang w:val="fr-FR"/>
        </w:rPr>
      </w:pPr>
      <w:r w:rsidRPr="00DD5AFA">
        <w:rPr>
          <w:lang w:val="fr-FR"/>
        </w:rPr>
        <w:t>↓</w:t>
      </w:r>
    </w:p>
    <w:p w14:paraId="4331DE0F" w14:textId="77777777" w:rsidR="00DD5AFA" w:rsidRPr="00DD5AFA" w:rsidRDefault="00DD5AFA" w:rsidP="00DD5AFA">
      <w:pPr>
        <w:rPr>
          <w:lang w:val="fr-FR"/>
        </w:rPr>
      </w:pPr>
      <w:r w:rsidRPr="00DD5AFA">
        <w:rPr>
          <w:lang w:val="fr-FR"/>
        </w:rPr>
        <w:t>Catalog Engine</w:t>
      </w:r>
    </w:p>
    <w:p w14:paraId="6B20C50E" w14:textId="77777777" w:rsidR="00DD5AFA" w:rsidRPr="00DD5AFA" w:rsidRDefault="00DD5AFA" w:rsidP="00DD5AFA">
      <w:pPr>
        <w:rPr>
          <w:lang w:val="fr-FR"/>
        </w:rPr>
      </w:pPr>
      <w:r w:rsidRPr="00DD5AFA">
        <w:rPr>
          <w:lang w:val="fr-FR"/>
        </w:rPr>
        <w:t>↓</w:t>
      </w:r>
    </w:p>
    <w:p w14:paraId="6334A198" w14:textId="77777777" w:rsidR="00DD5AFA" w:rsidRPr="00DD5AFA" w:rsidRDefault="00DD5AFA" w:rsidP="00DD5AFA">
      <w:pPr>
        <w:rPr>
          <w:lang w:val="fr-FR"/>
        </w:rPr>
      </w:pPr>
      <w:r w:rsidRPr="00DD5AFA">
        <w:rPr>
          <w:lang w:val="fr-FR"/>
        </w:rPr>
        <w:t>Manifest Engine</w:t>
      </w:r>
    </w:p>
    <w:p w14:paraId="752839A1" w14:textId="77777777" w:rsidR="00DD5AFA" w:rsidRPr="00DD5AFA" w:rsidRDefault="00DD5AFA" w:rsidP="00DD5AFA">
      <w:pPr>
        <w:rPr>
          <w:lang w:val="fr-FR"/>
        </w:rPr>
      </w:pPr>
      <w:r w:rsidRPr="00DD5AFA">
        <w:rPr>
          <w:lang w:val="fr-FR"/>
        </w:rPr>
        <w:t>↓</w:t>
      </w:r>
    </w:p>
    <w:p w14:paraId="2337C788" w14:textId="77777777" w:rsidR="00DD5AFA" w:rsidRPr="00DD5AFA" w:rsidRDefault="00DD5AFA" w:rsidP="00DD5AFA">
      <w:pPr>
        <w:rPr>
          <w:lang w:val="fr-FR"/>
        </w:rPr>
      </w:pPr>
      <w:r w:rsidRPr="00DD5AFA">
        <w:rPr>
          <w:lang w:val="fr-FR"/>
        </w:rPr>
        <w:t>Installation Engine</w:t>
      </w:r>
    </w:p>
    <w:p w14:paraId="2DEE7191" w14:textId="77777777" w:rsidR="00DD5AFA" w:rsidRPr="00DD5AFA" w:rsidRDefault="00DD5AFA" w:rsidP="00DD5AFA">
      <w:r w:rsidRPr="00DD5AFA">
        <w:t>↓</w:t>
      </w:r>
    </w:p>
    <w:p w14:paraId="2F879441" w14:textId="77777777" w:rsidR="00DD5AFA" w:rsidRPr="00DD5AFA" w:rsidRDefault="00DD5AFA" w:rsidP="00DD5AFA">
      <w:r w:rsidRPr="00DD5AFA">
        <w:t>State Engine</w:t>
      </w:r>
    </w:p>
    <w:p w14:paraId="7F4F4D83" w14:textId="77777777" w:rsidR="00DD5AFA" w:rsidRPr="00DD5AFA" w:rsidRDefault="00DD5AFA" w:rsidP="00DD5AFA">
      <w:r w:rsidRPr="00DD5AFA">
        <w:t>↓</w:t>
      </w:r>
    </w:p>
    <w:p w14:paraId="205D9ADF" w14:textId="77777777" w:rsidR="00DD5AFA" w:rsidRPr="00DD5AFA" w:rsidRDefault="00DD5AFA" w:rsidP="00DD5AFA">
      <w:r w:rsidRPr="00DD5AFA">
        <w:t>Logging Engine</w:t>
      </w:r>
    </w:p>
    <w:p w14:paraId="1AF081F6" w14:textId="77777777" w:rsidR="00C32AFF" w:rsidRDefault="00C32AFF" w:rsidP="00DD5AFA"/>
    <w:p w14:paraId="3D565F27" w14:textId="1CFC6D0E" w:rsidR="00DD5AFA" w:rsidRPr="00DD5AFA" w:rsidRDefault="00DD5AFA" w:rsidP="00DD5AFA">
      <w:r w:rsidRPr="00DD5AFA">
        <w:t>Each component has a clearly defined responsibility and communicates through well-defined artifacts and services.</w:t>
      </w:r>
    </w:p>
    <w:p w14:paraId="038832CD" w14:textId="0584595E" w:rsidR="00DD5AFA" w:rsidRPr="00DD5AFA" w:rsidRDefault="00DD5AFA" w:rsidP="00C32AFF">
      <w:pPr>
        <w:pStyle w:val="Heading2"/>
      </w:pPr>
      <w:r w:rsidRPr="00DD5AFA">
        <w:t>Architectural Decision</w:t>
      </w:r>
    </w:p>
    <w:p w14:paraId="1B1199D9" w14:textId="77777777" w:rsidR="00DD5AFA" w:rsidRPr="00DD5AFA" w:rsidRDefault="00DD5AFA" w:rsidP="00DD5AFA">
      <w:r w:rsidRPr="00DD5AFA">
        <w:t>PDD v2 divides deployment processing into two major phases:</w:t>
      </w:r>
    </w:p>
    <w:p w14:paraId="0A91AABC" w14:textId="77777777" w:rsidR="00C32AFF" w:rsidRDefault="00C32AFF" w:rsidP="00C32AFF">
      <w:pPr>
        <w:rPr>
          <w:b/>
          <w:bCs/>
        </w:rPr>
      </w:pPr>
    </w:p>
    <w:p w14:paraId="0D47D63A" w14:textId="66D4BE33" w:rsidR="00DD5AFA" w:rsidRPr="00DD5AFA" w:rsidRDefault="00DD5AFA" w:rsidP="00C32AFF">
      <w:pPr>
        <w:rPr>
          <w:b/>
          <w:bCs/>
        </w:rPr>
      </w:pPr>
      <w:r w:rsidRPr="00DD5AFA">
        <w:rPr>
          <w:b/>
          <w:bCs/>
        </w:rPr>
        <w:t>Deployment Planning</w:t>
      </w:r>
    </w:p>
    <w:p w14:paraId="41744BE4" w14:textId="77777777" w:rsidR="00DD5AFA" w:rsidRPr="00DD5AFA" w:rsidRDefault="00DD5AFA">
      <w:pPr>
        <w:pStyle w:val="ListParagraph"/>
        <w:numPr>
          <w:ilvl w:val="0"/>
          <w:numId w:val="135"/>
        </w:numPr>
      </w:pPr>
      <w:r w:rsidRPr="00DD5AFA">
        <w:t>Configuration</w:t>
      </w:r>
    </w:p>
    <w:p w14:paraId="25903E46" w14:textId="77777777" w:rsidR="00DD5AFA" w:rsidRPr="00DD5AFA" w:rsidRDefault="00DD5AFA">
      <w:pPr>
        <w:pStyle w:val="ListParagraph"/>
        <w:numPr>
          <w:ilvl w:val="0"/>
          <w:numId w:val="135"/>
        </w:numPr>
      </w:pPr>
      <w:r w:rsidRPr="00DD5AFA">
        <w:t>Catalogs</w:t>
      </w:r>
    </w:p>
    <w:p w14:paraId="29B1D21B" w14:textId="77777777" w:rsidR="00DD5AFA" w:rsidRPr="00DD5AFA" w:rsidRDefault="00DD5AFA">
      <w:pPr>
        <w:pStyle w:val="ListParagraph"/>
        <w:numPr>
          <w:ilvl w:val="0"/>
          <w:numId w:val="135"/>
        </w:numPr>
      </w:pPr>
      <w:r w:rsidRPr="00DD5AFA">
        <w:t>Modalities</w:t>
      </w:r>
    </w:p>
    <w:p w14:paraId="25D62502" w14:textId="77777777" w:rsidR="00DD5AFA" w:rsidRPr="00DD5AFA" w:rsidRDefault="00DD5AFA">
      <w:pPr>
        <w:pStyle w:val="ListParagraph"/>
        <w:numPr>
          <w:ilvl w:val="0"/>
          <w:numId w:val="135"/>
        </w:numPr>
      </w:pPr>
      <w:r w:rsidRPr="00DD5AFA">
        <w:t>Application Selections</w:t>
      </w:r>
    </w:p>
    <w:p w14:paraId="23569758" w14:textId="77777777" w:rsidR="00DD5AFA" w:rsidRPr="00DD5AFA" w:rsidRDefault="00DD5AFA">
      <w:pPr>
        <w:pStyle w:val="ListParagraph"/>
        <w:numPr>
          <w:ilvl w:val="0"/>
          <w:numId w:val="135"/>
        </w:numPr>
      </w:pPr>
      <w:r w:rsidRPr="00DD5AFA">
        <w:t>Manifest Generation</w:t>
      </w:r>
    </w:p>
    <w:p w14:paraId="1544ED53" w14:textId="77777777" w:rsidR="00C32AFF" w:rsidRDefault="00C32AFF" w:rsidP="00C32AFF">
      <w:pPr>
        <w:rPr>
          <w:b/>
          <w:bCs/>
        </w:rPr>
      </w:pPr>
    </w:p>
    <w:p w14:paraId="22135D0D" w14:textId="57B9FDA8" w:rsidR="00DD5AFA" w:rsidRPr="00C32AFF" w:rsidRDefault="00DD5AFA" w:rsidP="00C32AFF">
      <w:pPr>
        <w:rPr>
          <w:b/>
          <w:bCs/>
        </w:rPr>
      </w:pPr>
      <w:r w:rsidRPr="00C32AFF">
        <w:rPr>
          <w:b/>
          <w:bCs/>
        </w:rPr>
        <w:t>Deployment Execution</w:t>
      </w:r>
    </w:p>
    <w:p w14:paraId="0FBEDCF9" w14:textId="77777777" w:rsidR="00DD5AFA" w:rsidRPr="00DD5AFA" w:rsidRDefault="00DD5AFA">
      <w:pPr>
        <w:pStyle w:val="ListParagraph"/>
        <w:numPr>
          <w:ilvl w:val="0"/>
          <w:numId w:val="136"/>
        </w:numPr>
      </w:pPr>
      <w:r w:rsidRPr="00DD5AFA">
        <w:t>Manifest Processing</w:t>
      </w:r>
    </w:p>
    <w:p w14:paraId="282FF986" w14:textId="77777777" w:rsidR="00DD5AFA" w:rsidRPr="00DD5AFA" w:rsidRDefault="00DD5AFA">
      <w:pPr>
        <w:pStyle w:val="ListParagraph"/>
        <w:numPr>
          <w:ilvl w:val="0"/>
          <w:numId w:val="136"/>
        </w:numPr>
      </w:pPr>
      <w:r w:rsidRPr="00DD5AFA">
        <w:t>Application Installation</w:t>
      </w:r>
    </w:p>
    <w:p w14:paraId="538464F1" w14:textId="77777777" w:rsidR="00DD5AFA" w:rsidRPr="00DD5AFA" w:rsidRDefault="00DD5AFA">
      <w:pPr>
        <w:pStyle w:val="ListParagraph"/>
        <w:numPr>
          <w:ilvl w:val="0"/>
          <w:numId w:val="136"/>
        </w:numPr>
      </w:pPr>
      <w:r w:rsidRPr="00DD5AFA">
        <w:t>Reboot Processing</w:t>
      </w:r>
    </w:p>
    <w:p w14:paraId="19215489" w14:textId="77777777" w:rsidR="00DD5AFA" w:rsidRPr="00DD5AFA" w:rsidRDefault="00DD5AFA">
      <w:pPr>
        <w:pStyle w:val="ListParagraph"/>
        <w:numPr>
          <w:ilvl w:val="0"/>
          <w:numId w:val="136"/>
        </w:numPr>
      </w:pPr>
      <w:r w:rsidRPr="00DD5AFA">
        <w:t>State Management</w:t>
      </w:r>
    </w:p>
    <w:p w14:paraId="2EB4BD39" w14:textId="77777777" w:rsidR="00DD5AFA" w:rsidRPr="00DD5AFA" w:rsidRDefault="00DD5AFA">
      <w:pPr>
        <w:pStyle w:val="ListParagraph"/>
        <w:numPr>
          <w:ilvl w:val="0"/>
          <w:numId w:val="136"/>
        </w:numPr>
      </w:pPr>
      <w:r w:rsidRPr="00DD5AFA">
        <w:t>Logging</w:t>
      </w:r>
    </w:p>
    <w:p w14:paraId="252D7764" w14:textId="77777777" w:rsidR="00C32AFF" w:rsidRDefault="00C32AFF" w:rsidP="00DD5AFA"/>
    <w:p w14:paraId="3C840D4B" w14:textId="2445CF46" w:rsidR="00DD5AFA" w:rsidRPr="00DD5AFA" w:rsidRDefault="00DD5AFA" w:rsidP="00DD5AFA">
      <w:r w:rsidRPr="00DD5AFA">
        <w:t>This separation preserves the successful deployment model observed in the current platform while providing a simpler, more maintainable architecture for future development and support.</w:t>
      </w:r>
    </w:p>
    <w:p w14:paraId="18FDAADB" w14:textId="30FEBA5B" w:rsidR="00646429" w:rsidRPr="00646429" w:rsidRDefault="00646429" w:rsidP="00646429"/>
    <w:p w14:paraId="07ACDB61" w14:textId="77777777" w:rsidR="00E42F00" w:rsidRPr="007C66F5" w:rsidRDefault="00E42F00">
      <w:pPr>
        <w:rPr>
          <w:rFonts w:asciiTheme="majorHAnsi" w:eastAsiaTheme="majorEastAsia" w:hAnsiTheme="majorHAnsi"/>
          <w:b/>
          <w:bCs/>
          <w:kern w:val="32"/>
          <w:sz w:val="32"/>
          <w:szCs w:val="32"/>
        </w:rPr>
      </w:pPr>
      <w:r w:rsidRPr="007C66F5">
        <w:br w:type="page"/>
      </w:r>
    </w:p>
    <w:p w14:paraId="4B84423F" w14:textId="4DB91144" w:rsidR="00363C0C" w:rsidRDefault="00995722" w:rsidP="00E42F00">
      <w:pPr>
        <w:pStyle w:val="Heading1"/>
      </w:pPr>
      <w:r>
        <w:lastRenderedPageBreak/>
        <w:t>Implementation Architecture</w:t>
      </w:r>
    </w:p>
    <w:p w14:paraId="54997E6B" w14:textId="77777777" w:rsidR="00995722" w:rsidRPr="00995722" w:rsidRDefault="00995722" w:rsidP="00995722">
      <w:r>
        <w:t xml:space="preserve">This </w:t>
      </w:r>
      <w:r w:rsidRPr="00995722">
        <w:t>section defines the internal implementation structure of PDD v2.</w:t>
      </w:r>
    </w:p>
    <w:p w14:paraId="1F93A8AD" w14:textId="77777777" w:rsidR="00995722" w:rsidRPr="00995722" w:rsidRDefault="00995722" w:rsidP="00995722">
      <w:r w:rsidRPr="00995722">
        <w:t>The objective is to organize the system into maintainable, testable, and loosely coupled components while preserving the architectural boundaries defined in previous sections.</w:t>
      </w:r>
    </w:p>
    <w:p w14:paraId="7EBAAFE3" w14:textId="77777777" w:rsidR="00995722" w:rsidRPr="00995722" w:rsidRDefault="00995722" w:rsidP="00995722">
      <w:r w:rsidRPr="00995722">
        <w:t>The implementation architecture provides:</w:t>
      </w:r>
    </w:p>
    <w:p w14:paraId="5AFA9CC3" w14:textId="77777777" w:rsidR="00995722" w:rsidRPr="00995722" w:rsidRDefault="00995722">
      <w:pPr>
        <w:numPr>
          <w:ilvl w:val="0"/>
          <w:numId w:val="137"/>
        </w:numPr>
      </w:pPr>
      <w:r w:rsidRPr="00995722">
        <w:t>Separation of concerns</w:t>
      </w:r>
    </w:p>
    <w:p w14:paraId="5B5CC413" w14:textId="77777777" w:rsidR="00995722" w:rsidRPr="00995722" w:rsidRDefault="00995722">
      <w:pPr>
        <w:numPr>
          <w:ilvl w:val="0"/>
          <w:numId w:val="137"/>
        </w:numPr>
      </w:pPr>
      <w:r w:rsidRPr="00995722">
        <w:t>Component isolation</w:t>
      </w:r>
    </w:p>
    <w:p w14:paraId="10DAE193" w14:textId="77777777" w:rsidR="00995722" w:rsidRPr="00995722" w:rsidRDefault="00995722">
      <w:pPr>
        <w:numPr>
          <w:ilvl w:val="0"/>
          <w:numId w:val="137"/>
        </w:numPr>
      </w:pPr>
      <w:r w:rsidRPr="00995722">
        <w:t>Testability</w:t>
      </w:r>
    </w:p>
    <w:p w14:paraId="380C819F" w14:textId="77777777" w:rsidR="00995722" w:rsidRPr="00995722" w:rsidRDefault="00995722">
      <w:pPr>
        <w:numPr>
          <w:ilvl w:val="0"/>
          <w:numId w:val="137"/>
        </w:numPr>
      </w:pPr>
      <w:r w:rsidRPr="00995722">
        <w:t>Future extensibility</w:t>
      </w:r>
    </w:p>
    <w:p w14:paraId="52D57399" w14:textId="77777777" w:rsidR="00995722" w:rsidRPr="00995722" w:rsidRDefault="00995722">
      <w:pPr>
        <w:numPr>
          <w:ilvl w:val="0"/>
          <w:numId w:val="137"/>
        </w:numPr>
      </w:pPr>
      <w:r w:rsidRPr="00995722">
        <w:t>Simplified maintenance</w:t>
      </w:r>
    </w:p>
    <w:p w14:paraId="3347155B" w14:textId="4EB259E5" w:rsidR="00995722" w:rsidRPr="00995722" w:rsidRDefault="00995722" w:rsidP="00995722">
      <w:pPr>
        <w:pStyle w:val="Heading2"/>
      </w:pPr>
      <w:r w:rsidRPr="00995722">
        <w:t>High-Level Project Structure</w:t>
      </w:r>
    </w:p>
    <w:p w14:paraId="490B125C" w14:textId="77777777" w:rsidR="00995722" w:rsidRPr="00995722" w:rsidRDefault="00995722" w:rsidP="00995722">
      <w:r w:rsidRPr="00995722">
        <w:t>PDD v2 shall be organized into the following logical modules.</w:t>
      </w:r>
    </w:p>
    <w:p w14:paraId="4F489927" w14:textId="77777777" w:rsidR="00485932" w:rsidRDefault="00485932" w:rsidP="00995722">
      <w:pPr>
        <w:rPr>
          <w:lang w:val="fr-FR"/>
        </w:rPr>
      </w:pPr>
    </w:p>
    <w:p w14:paraId="636A41DD" w14:textId="01A64898" w:rsidR="00995722" w:rsidRPr="00995722" w:rsidRDefault="00995722" w:rsidP="00995722">
      <w:pPr>
        <w:rPr>
          <w:lang w:val="fr-FR"/>
        </w:rPr>
      </w:pPr>
      <w:r w:rsidRPr="00995722">
        <w:rPr>
          <w:lang w:val="fr-FR"/>
        </w:rPr>
        <w:t>PDDv2</w:t>
      </w:r>
    </w:p>
    <w:p w14:paraId="7E6DB2A4" w14:textId="77777777" w:rsidR="00995722" w:rsidRPr="00995722" w:rsidRDefault="00995722" w:rsidP="00995722">
      <w:pPr>
        <w:rPr>
          <w:lang w:val="fr-FR"/>
        </w:rPr>
      </w:pPr>
      <w:r w:rsidRPr="00995722">
        <w:rPr>
          <w:rFonts w:ascii="MS Gothic" w:eastAsia="MS Gothic" w:hAnsi="MS Gothic" w:cs="MS Gothic" w:hint="eastAsia"/>
          <w:lang w:val="fr-FR"/>
        </w:rPr>
        <w:t>├</w:t>
      </w:r>
      <w:r w:rsidRPr="00995722">
        <w:rPr>
          <w:rFonts w:ascii="Calibri" w:hAnsi="Calibri" w:cs="Calibri"/>
          <w:lang w:val="fr-FR"/>
        </w:rPr>
        <w:t>──</w:t>
      </w:r>
      <w:r w:rsidRPr="00995722">
        <w:rPr>
          <w:lang w:val="fr-FR"/>
        </w:rPr>
        <w:t xml:space="preserve"> UI</w:t>
      </w:r>
    </w:p>
    <w:p w14:paraId="516B4B57" w14:textId="77777777" w:rsidR="00995722" w:rsidRPr="00995722" w:rsidRDefault="00995722" w:rsidP="00995722">
      <w:pPr>
        <w:rPr>
          <w:lang w:val="fr-FR"/>
        </w:rPr>
      </w:pPr>
      <w:r w:rsidRPr="00995722">
        <w:rPr>
          <w:rFonts w:ascii="MS Gothic" w:eastAsia="MS Gothic" w:hAnsi="MS Gothic" w:cs="MS Gothic" w:hint="eastAsia"/>
          <w:lang w:val="fr-FR"/>
        </w:rPr>
        <w:t>├</w:t>
      </w:r>
      <w:r w:rsidRPr="00995722">
        <w:rPr>
          <w:rFonts w:ascii="Calibri" w:hAnsi="Calibri" w:cs="Calibri"/>
          <w:lang w:val="fr-FR"/>
        </w:rPr>
        <w:t>──</w:t>
      </w:r>
      <w:r w:rsidRPr="00995722">
        <w:rPr>
          <w:lang w:val="fr-FR"/>
        </w:rPr>
        <w:t xml:space="preserve"> Configuration</w:t>
      </w:r>
    </w:p>
    <w:p w14:paraId="1C363BEC" w14:textId="77777777" w:rsidR="00995722" w:rsidRPr="00995722" w:rsidRDefault="00995722" w:rsidP="00995722">
      <w:pPr>
        <w:rPr>
          <w:lang w:val="fr-FR"/>
        </w:rPr>
      </w:pPr>
      <w:r w:rsidRPr="00995722">
        <w:rPr>
          <w:rFonts w:ascii="MS Gothic" w:eastAsia="MS Gothic" w:hAnsi="MS Gothic" w:cs="MS Gothic" w:hint="eastAsia"/>
          <w:lang w:val="fr-FR"/>
        </w:rPr>
        <w:t>├</w:t>
      </w:r>
      <w:r w:rsidRPr="00995722">
        <w:rPr>
          <w:rFonts w:ascii="Calibri" w:hAnsi="Calibri" w:cs="Calibri"/>
          <w:lang w:val="fr-FR"/>
        </w:rPr>
        <w:t>──</w:t>
      </w:r>
      <w:r w:rsidRPr="00995722">
        <w:rPr>
          <w:lang w:val="fr-FR"/>
        </w:rPr>
        <w:t xml:space="preserve"> Catalogs</w:t>
      </w:r>
    </w:p>
    <w:p w14:paraId="67A5951D" w14:textId="77777777" w:rsidR="00995722" w:rsidRPr="00995722" w:rsidRDefault="00995722" w:rsidP="00995722">
      <w:pPr>
        <w:rPr>
          <w:lang w:val="fr-FR"/>
        </w:rPr>
      </w:pPr>
      <w:r w:rsidRPr="00995722">
        <w:rPr>
          <w:rFonts w:ascii="MS Gothic" w:eastAsia="MS Gothic" w:hAnsi="MS Gothic" w:cs="MS Gothic" w:hint="eastAsia"/>
          <w:lang w:val="fr-FR"/>
        </w:rPr>
        <w:t>├</w:t>
      </w:r>
      <w:r w:rsidRPr="00995722">
        <w:rPr>
          <w:rFonts w:ascii="Calibri" w:hAnsi="Calibri" w:cs="Calibri"/>
          <w:lang w:val="fr-FR"/>
        </w:rPr>
        <w:t>──</w:t>
      </w:r>
      <w:r w:rsidRPr="00995722">
        <w:rPr>
          <w:lang w:val="fr-FR"/>
        </w:rPr>
        <w:t xml:space="preserve"> Manifests</w:t>
      </w:r>
    </w:p>
    <w:p w14:paraId="56566535" w14:textId="77777777" w:rsidR="00995722" w:rsidRPr="00995722" w:rsidRDefault="00995722" w:rsidP="00995722">
      <w:pPr>
        <w:rPr>
          <w:lang w:val="fr-FR"/>
        </w:rPr>
      </w:pPr>
      <w:r w:rsidRPr="00995722">
        <w:rPr>
          <w:rFonts w:ascii="MS Gothic" w:eastAsia="MS Gothic" w:hAnsi="MS Gothic" w:cs="MS Gothic" w:hint="eastAsia"/>
          <w:lang w:val="fr-FR"/>
        </w:rPr>
        <w:t>├</w:t>
      </w:r>
      <w:r w:rsidRPr="00995722">
        <w:rPr>
          <w:rFonts w:ascii="Calibri" w:hAnsi="Calibri" w:cs="Calibri"/>
          <w:lang w:val="fr-FR"/>
        </w:rPr>
        <w:t>──</w:t>
      </w:r>
      <w:r w:rsidRPr="00995722">
        <w:rPr>
          <w:lang w:val="fr-FR"/>
        </w:rPr>
        <w:t xml:space="preserve"> Installation</w:t>
      </w:r>
    </w:p>
    <w:p w14:paraId="4B757CC4" w14:textId="77777777" w:rsidR="00995722" w:rsidRPr="00995722" w:rsidRDefault="00995722" w:rsidP="00995722">
      <w:pPr>
        <w:rPr>
          <w:lang w:val="fr-FR"/>
        </w:rPr>
      </w:pPr>
      <w:r w:rsidRPr="00995722">
        <w:rPr>
          <w:rFonts w:ascii="MS Gothic" w:eastAsia="MS Gothic" w:hAnsi="MS Gothic" w:cs="MS Gothic" w:hint="eastAsia"/>
          <w:lang w:val="fr-FR"/>
        </w:rPr>
        <w:t>├</w:t>
      </w:r>
      <w:r w:rsidRPr="00995722">
        <w:rPr>
          <w:rFonts w:ascii="Calibri" w:hAnsi="Calibri" w:cs="Calibri"/>
          <w:lang w:val="fr-FR"/>
        </w:rPr>
        <w:t>──</w:t>
      </w:r>
      <w:r w:rsidRPr="00995722">
        <w:rPr>
          <w:lang w:val="fr-FR"/>
        </w:rPr>
        <w:t xml:space="preserve"> State</w:t>
      </w:r>
    </w:p>
    <w:p w14:paraId="75405539" w14:textId="77777777" w:rsidR="00995722" w:rsidRPr="00995722" w:rsidRDefault="00995722" w:rsidP="00995722">
      <w:pPr>
        <w:rPr>
          <w:lang w:val="fr-FR"/>
        </w:rPr>
      </w:pPr>
      <w:r w:rsidRPr="00995722">
        <w:rPr>
          <w:rFonts w:ascii="MS Gothic" w:eastAsia="MS Gothic" w:hAnsi="MS Gothic" w:cs="MS Gothic" w:hint="eastAsia"/>
          <w:lang w:val="fr-FR"/>
        </w:rPr>
        <w:t>├</w:t>
      </w:r>
      <w:r w:rsidRPr="00995722">
        <w:rPr>
          <w:rFonts w:ascii="Calibri" w:hAnsi="Calibri" w:cs="Calibri"/>
          <w:lang w:val="fr-FR"/>
        </w:rPr>
        <w:t>──</w:t>
      </w:r>
      <w:r w:rsidRPr="00995722">
        <w:rPr>
          <w:lang w:val="fr-FR"/>
        </w:rPr>
        <w:t xml:space="preserve"> Logging</w:t>
      </w:r>
    </w:p>
    <w:p w14:paraId="40126CBC" w14:textId="77777777" w:rsidR="00995722" w:rsidRPr="00995722" w:rsidRDefault="00995722" w:rsidP="00995722">
      <w:pPr>
        <w:rPr>
          <w:lang w:val="fr-FR"/>
        </w:rPr>
      </w:pPr>
      <w:r w:rsidRPr="00995722">
        <w:rPr>
          <w:rFonts w:ascii="MS Gothic" w:eastAsia="MS Gothic" w:hAnsi="MS Gothic" w:cs="MS Gothic" w:hint="eastAsia"/>
          <w:lang w:val="fr-FR"/>
        </w:rPr>
        <w:t>├</w:t>
      </w:r>
      <w:r w:rsidRPr="00995722">
        <w:rPr>
          <w:rFonts w:ascii="Calibri" w:hAnsi="Calibri" w:cs="Calibri"/>
          <w:lang w:val="fr-FR"/>
        </w:rPr>
        <w:t>──</w:t>
      </w:r>
      <w:r w:rsidRPr="00995722">
        <w:rPr>
          <w:lang w:val="fr-FR"/>
        </w:rPr>
        <w:t xml:space="preserve"> Models</w:t>
      </w:r>
    </w:p>
    <w:p w14:paraId="1DE23A0C" w14:textId="77777777" w:rsidR="00995722" w:rsidRPr="00995722" w:rsidRDefault="00995722" w:rsidP="00995722">
      <w:pPr>
        <w:rPr>
          <w:lang w:val="fr-FR"/>
        </w:rPr>
      </w:pPr>
      <w:r w:rsidRPr="00995722">
        <w:rPr>
          <w:rFonts w:ascii="MS Gothic" w:eastAsia="MS Gothic" w:hAnsi="MS Gothic" w:cs="MS Gothic" w:hint="eastAsia"/>
          <w:lang w:val="fr-FR"/>
        </w:rPr>
        <w:t>├</w:t>
      </w:r>
      <w:r w:rsidRPr="00995722">
        <w:rPr>
          <w:rFonts w:ascii="Calibri" w:hAnsi="Calibri" w:cs="Calibri"/>
          <w:lang w:val="fr-FR"/>
        </w:rPr>
        <w:t>──</w:t>
      </w:r>
      <w:r w:rsidRPr="00995722">
        <w:rPr>
          <w:lang w:val="fr-FR"/>
        </w:rPr>
        <w:t xml:space="preserve"> Services</w:t>
      </w:r>
    </w:p>
    <w:p w14:paraId="0AD9985C" w14:textId="77777777" w:rsidR="00995722" w:rsidRPr="00995722" w:rsidRDefault="00995722" w:rsidP="00995722">
      <w:pPr>
        <w:rPr>
          <w:lang w:val="fr-FR"/>
        </w:rPr>
      </w:pPr>
      <w:r w:rsidRPr="00995722">
        <w:rPr>
          <w:lang w:val="fr-FR"/>
        </w:rPr>
        <w:t>└── Utilities</w:t>
      </w:r>
    </w:p>
    <w:p w14:paraId="6FC6302A" w14:textId="77777777" w:rsidR="00485932" w:rsidRDefault="00485932" w:rsidP="00995722"/>
    <w:p w14:paraId="71EB0862" w14:textId="478260BE" w:rsidR="00995722" w:rsidRPr="00995722" w:rsidRDefault="00995722" w:rsidP="00995722">
      <w:r w:rsidRPr="00995722">
        <w:t>Each module shall have a clearly defined responsibility.</w:t>
      </w:r>
    </w:p>
    <w:p w14:paraId="60AD866B" w14:textId="77777777" w:rsidR="00995722" w:rsidRPr="00995722" w:rsidRDefault="00995722" w:rsidP="00995722">
      <w:r w:rsidRPr="00995722">
        <w:pict w14:anchorId="2470DDB2">
          <v:rect id="_x0000_i1939" style="width:0;height:1.5pt" o:hralign="center" o:hrstd="t" o:hr="t" fillcolor="#a0a0a0" stroked="f"/>
        </w:pict>
      </w:r>
    </w:p>
    <w:p w14:paraId="7C0AA995" w14:textId="6CA08F60" w:rsidR="00995722" w:rsidRPr="00995722" w:rsidRDefault="00995722" w:rsidP="00485932">
      <w:pPr>
        <w:pStyle w:val="Heading2"/>
      </w:pPr>
      <w:r w:rsidRPr="00995722">
        <w:t>UI Module</w:t>
      </w:r>
    </w:p>
    <w:p w14:paraId="4018BCDA" w14:textId="77777777" w:rsidR="00995722" w:rsidRPr="00995722" w:rsidRDefault="00995722" w:rsidP="00485932">
      <w:pPr>
        <w:rPr>
          <w:b/>
          <w:bCs/>
        </w:rPr>
      </w:pPr>
      <w:r w:rsidRPr="00995722">
        <w:rPr>
          <w:b/>
          <w:bCs/>
        </w:rPr>
        <w:t>Purpose</w:t>
      </w:r>
    </w:p>
    <w:p w14:paraId="1011DDA0" w14:textId="77777777" w:rsidR="00995722" w:rsidRPr="00995722" w:rsidRDefault="00995722" w:rsidP="00995722">
      <w:r w:rsidRPr="00995722">
        <w:t>Provides all user interface functionality.</w:t>
      </w:r>
    </w:p>
    <w:p w14:paraId="06CB9F1A" w14:textId="77777777" w:rsidR="00485932" w:rsidRDefault="00485932" w:rsidP="00485932">
      <w:pPr>
        <w:rPr>
          <w:b/>
          <w:bCs/>
        </w:rPr>
      </w:pPr>
    </w:p>
    <w:p w14:paraId="18700238" w14:textId="101167E6" w:rsidR="00995722" w:rsidRPr="00995722" w:rsidRDefault="00995722" w:rsidP="00485932">
      <w:pPr>
        <w:rPr>
          <w:b/>
          <w:bCs/>
        </w:rPr>
      </w:pPr>
      <w:r w:rsidRPr="00995722">
        <w:rPr>
          <w:b/>
          <w:bCs/>
        </w:rPr>
        <w:t>Responsibilities</w:t>
      </w:r>
    </w:p>
    <w:p w14:paraId="1C11CF93" w14:textId="77777777" w:rsidR="00995722" w:rsidRPr="00995722" w:rsidRDefault="00995722">
      <w:pPr>
        <w:numPr>
          <w:ilvl w:val="0"/>
          <w:numId w:val="138"/>
        </w:numPr>
      </w:pPr>
      <w:r w:rsidRPr="00995722">
        <w:t>Window management</w:t>
      </w:r>
    </w:p>
    <w:p w14:paraId="7254FAD7" w14:textId="77777777" w:rsidR="00995722" w:rsidRPr="00995722" w:rsidRDefault="00995722">
      <w:pPr>
        <w:numPr>
          <w:ilvl w:val="0"/>
          <w:numId w:val="138"/>
        </w:numPr>
      </w:pPr>
      <w:r w:rsidRPr="00995722">
        <w:t>User interaction</w:t>
      </w:r>
    </w:p>
    <w:p w14:paraId="4127EC09" w14:textId="77777777" w:rsidR="00995722" w:rsidRPr="00995722" w:rsidRDefault="00995722">
      <w:pPr>
        <w:numPr>
          <w:ilvl w:val="0"/>
          <w:numId w:val="138"/>
        </w:numPr>
      </w:pPr>
      <w:r w:rsidRPr="00995722">
        <w:t>Application display</w:t>
      </w:r>
    </w:p>
    <w:p w14:paraId="3396FEB2" w14:textId="77777777" w:rsidR="00995722" w:rsidRPr="00995722" w:rsidRDefault="00995722">
      <w:pPr>
        <w:numPr>
          <w:ilvl w:val="0"/>
          <w:numId w:val="138"/>
        </w:numPr>
      </w:pPr>
      <w:r w:rsidRPr="00995722">
        <w:t>Filtering</w:t>
      </w:r>
    </w:p>
    <w:p w14:paraId="42B5BBF2" w14:textId="77777777" w:rsidR="00995722" w:rsidRPr="00995722" w:rsidRDefault="00995722">
      <w:pPr>
        <w:numPr>
          <w:ilvl w:val="0"/>
          <w:numId w:val="138"/>
        </w:numPr>
      </w:pPr>
      <w:r w:rsidRPr="00995722">
        <w:t>Deployment monitoring</w:t>
      </w:r>
    </w:p>
    <w:p w14:paraId="6350540D" w14:textId="77777777" w:rsidR="00485932" w:rsidRDefault="00485932" w:rsidP="00485932">
      <w:pPr>
        <w:rPr>
          <w:b/>
          <w:bCs/>
        </w:rPr>
      </w:pPr>
    </w:p>
    <w:p w14:paraId="50F7FF1E" w14:textId="625EA0EB" w:rsidR="00995722" w:rsidRPr="00995722" w:rsidRDefault="00995722" w:rsidP="00485932">
      <w:pPr>
        <w:rPr>
          <w:b/>
          <w:bCs/>
        </w:rPr>
      </w:pPr>
      <w:r w:rsidRPr="00995722">
        <w:rPr>
          <w:b/>
          <w:bCs/>
        </w:rPr>
        <w:t>Non-Responsibilities</w:t>
      </w:r>
    </w:p>
    <w:p w14:paraId="5502F152" w14:textId="77777777" w:rsidR="00995722" w:rsidRPr="00995722" w:rsidRDefault="00995722">
      <w:pPr>
        <w:numPr>
          <w:ilvl w:val="0"/>
          <w:numId w:val="139"/>
        </w:numPr>
      </w:pPr>
      <w:r w:rsidRPr="00995722">
        <w:t>Installation execution</w:t>
      </w:r>
    </w:p>
    <w:p w14:paraId="6CF0C54E" w14:textId="77777777" w:rsidR="00995722" w:rsidRPr="00995722" w:rsidRDefault="00995722">
      <w:pPr>
        <w:numPr>
          <w:ilvl w:val="0"/>
          <w:numId w:val="139"/>
        </w:numPr>
      </w:pPr>
      <w:r w:rsidRPr="00995722">
        <w:t>Manifest generation</w:t>
      </w:r>
    </w:p>
    <w:p w14:paraId="6BCE3E77" w14:textId="77777777" w:rsidR="00995722" w:rsidRPr="00995722" w:rsidRDefault="00995722">
      <w:pPr>
        <w:numPr>
          <w:ilvl w:val="0"/>
          <w:numId w:val="139"/>
        </w:numPr>
      </w:pPr>
      <w:r w:rsidRPr="00995722">
        <w:t>Catalog parsing</w:t>
      </w:r>
    </w:p>
    <w:p w14:paraId="623F4241" w14:textId="77777777" w:rsidR="00995722" w:rsidRPr="00995722" w:rsidRDefault="00995722">
      <w:pPr>
        <w:numPr>
          <w:ilvl w:val="0"/>
          <w:numId w:val="139"/>
        </w:numPr>
      </w:pPr>
      <w:r w:rsidRPr="00995722">
        <w:t>State persistence</w:t>
      </w:r>
    </w:p>
    <w:p w14:paraId="5D55F5C9" w14:textId="77777777" w:rsidR="00252818" w:rsidRDefault="00252818" w:rsidP="00485932">
      <w:pPr>
        <w:rPr>
          <w:b/>
          <w:bCs/>
        </w:rPr>
      </w:pPr>
    </w:p>
    <w:p w14:paraId="2FDDAE87" w14:textId="560A1F0C" w:rsidR="00995722" w:rsidRPr="00995722" w:rsidRDefault="00995722" w:rsidP="00485932">
      <w:pPr>
        <w:rPr>
          <w:b/>
          <w:bCs/>
        </w:rPr>
      </w:pPr>
      <w:r w:rsidRPr="00995722">
        <w:rPr>
          <w:b/>
          <w:bCs/>
        </w:rPr>
        <w:lastRenderedPageBreak/>
        <w:t>Dependencies</w:t>
      </w:r>
    </w:p>
    <w:p w14:paraId="6B72E287" w14:textId="77777777" w:rsidR="00995722" w:rsidRPr="00995722" w:rsidRDefault="00995722">
      <w:pPr>
        <w:pStyle w:val="ListParagraph"/>
        <w:numPr>
          <w:ilvl w:val="0"/>
          <w:numId w:val="149"/>
        </w:numPr>
      </w:pPr>
      <w:r w:rsidRPr="00995722">
        <w:t>Catalog Engine</w:t>
      </w:r>
    </w:p>
    <w:p w14:paraId="3169418A" w14:textId="77777777" w:rsidR="00995722" w:rsidRPr="00995722" w:rsidRDefault="00995722">
      <w:pPr>
        <w:pStyle w:val="ListParagraph"/>
        <w:numPr>
          <w:ilvl w:val="0"/>
          <w:numId w:val="149"/>
        </w:numPr>
      </w:pPr>
      <w:r w:rsidRPr="00995722">
        <w:t>Manifest Engine</w:t>
      </w:r>
    </w:p>
    <w:p w14:paraId="2E042593" w14:textId="77777777" w:rsidR="00995722" w:rsidRPr="00995722" w:rsidRDefault="00995722">
      <w:pPr>
        <w:pStyle w:val="ListParagraph"/>
        <w:numPr>
          <w:ilvl w:val="0"/>
          <w:numId w:val="149"/>
        </w:numPr>
      </w:pPr>
      <w:r w:rsidRPr="00995722">
        <w:t>Installation Engine</w:t>
      </w:r>
    </w:p>
    <w:p w14:paraId="70223517" w14:textId="77777777" w:rsidR="00995722" w:rsidRPr="00995722" w:rsidRDefault="00995722">
      <w:pPr>
        <w:pStyle w:val="ListParagraph"/>
        <w:numPr>
          <w:ilvl w:val="0"/>
          <w:numId w:val="149"/>
        </w:numPr>
      </w:pPr>
      <w:r w:rsidRPr="00995722">
        <w:t>State Engine</w:t>
      </w:r>
    </w:p>
    <w:p w14:paraId="054047E2" w14:textId="23B253E1" w:rsidR="00995722" w:rsidRPr="00995722" w:rsidRDefault="00995722" w:rsidP="00252818">
      <w:pPr>
        <w:pStyle w:val="Heading2"/>
      </w:pPr>
      <w:r w:rsidRPr="00995722">
        <w:t>Configuration Module</w:t>
      </w:r>
    </w:p>
    <w:p w14:paraId="0E126C8A" w14:textId="77777777" w:rsidR="00995722" w:rsidRPr="00995722" w:rsidRDefault="00995722" w:rsidP="00252818">
      <w:pPr>
        <w:rPr>
          <w:b/>
          <w:bCs/>
        </w:rPr>
      </w:pPr>
      <w:r w:rsidRPr="00995722">
        <w:rPr>
          <w:b/>
          <w:bCs/>
        </w:rPr>
        <w:t>Purpose</w:t>
      </w:r>
    </w:p>
    <w:p w14:paraId="73DAAFE3" w14:textId="77777777" w:rsidR="00995722" w:rsidRPr="00995722" w:rsidRDefault="00995722" w:rsidP="00995722">
      <w:r w:rsidRPr="00995722">
        <w:t>Contains Platform Configuration Engine implementation.</w:t>
      </w:r>
    </w:p>
    <w:p w14:paraId="1E4B4BFF" w14:textId="77777777" w:rsidR="00252818" w:rsidRDefault="00252818" w:rsidP="00252818">
      <w:pPr>
        <w:rPr>
          <w:b/>
          <w:bCs/>
        </w:rPr>
      </w:pPr>
    </w:p>
    <w:p w14:paraId="279A9BCA" w14:textId="56874412" w:rsidR="00995722" w:rsidRPr="00995722" w:rsidRDefault="00995722" w:rsidP="00252818">
      <w:pPr>
        <w:rPr>
          <w:b/>
          <w:bCs/>
        </w:rPr>
      </w:pPr>
      <w:r w:rsidRPr="00995722">
        <w:rPr>
          <w:b/>
          <w:bCs/>
        </w:rPr>
        <w:t>Responsibilities</w:t>
      </w:r>
    </w:p>
    <w:p w14:paraId="715765D4" w14:textId="77777777" w:rsidR="00995722" w:rsidRPr="00995722" w:rsidRDefault="00995722">
      <w:pPr>
        <w:numPr>
          <w:ilvl w:val="0"/>
          <w:numId w:val="140"/>
        </w:numPr>
      </w:pPr>
      <w:r w:rsidRPr="00995722">
        <w:t>Load Config.ini</w:t>
      </w:r>
    </w:p>
    <w:p w14:paraId="40EA60DD" w14:textId="77777777" w:rsidR="00995722" w:rsidRPr="00995722" w:rsidRDefault="00995722">
      <w:pPr>
        <w:numPr>
          <w:ilvl w:val="0"/>
          <w:numId w:val="140"/>
        </w:numPr>
      </w:pPr>
      <w:r w:rsidRPr="00995722">
        <w:t>Validate configuration</w:t>
      </w:r>
    </w:p>
    <w:p w14:paraId="7A92D905" w14:textId="77777777" w:rsidR="00995722" w:rsidRPr="00995722" w:rsidRDefault="00995722">
      <w:pPr>
        <w:numPr>
          <w:ilvl w:val="0"/>
          <w:numId w:val="140"/>
        </w:numPr>
      </w:pPr>
      <w:r w:rsidRPr="00995722">
        <w:t>Build configuration objects</w:t>
      </w:r>
    </w:p>
    <w:p w14:paraId="6E9C93BE" w14:textId="77777777" w:rsidR="00995722" w:rsidRPr="00995722" w:rsidRDefault="00995722">
      <w:pPr>
        <w:numPr>
          <w:ilvl w:val="0"/>
          <w:numId w:val="140"/>
        </w:numPr>
      </w:pPr>
      <w:r w:rsidRPr="00995722">
        <w:t>Expose configuration services</w:t>
      </w:r>
    </w:p>
    <w:p w14:paraId="49B874CE" w14:textId="77777777" w:rsidR="00252818" w:rsidRDefault="00252818" w:rsidP="00252818">
      <w:pPr>
        <w:rPr>
          <w:b/>
          <w:bCs/>
        </w:rPr>
      </w:pPr>
    </w:p>
    <w:p w14:paraId="07DCD4D7" w14:textId="144C2F1F" w:rsidR="00995722" w:rsidRPr="00995722" w:rsidRDefault="00995722" w:rsidP="00252818">
      <w:pPr>
        <w:rPr>
          <w:b/>
          <w:bCs/>
        </w:rPr>
      </w:pPr>
      <w:r w:rsidRPr="00995722">
        <w:rPr>
          <w:b/>
          <w:bCs/>
        </w:rPr>
        <w:t>Primary Object</w:t>
      </w:r>
    </w:p>
    <w:p w14:paraId="3DDDF67A" w14:textId="77777777" w:rsidR="00995722" w:rsidRPr="00995722" w:rsidRDefault="00995722">
      <w:pPr>
        <w:pStyle w:val="ListParagraph"/>
        <w:numPr>
          <w:ilvl w:val="0"/>
          <w:numId w:val="150"/>
        </w:numPr>
      </w:pPr>
      <w:r w:rsidRPr="00995722">
        <w:t>PowerShell</w:t>
      </w:r>
    </w:p>
    <w:p w14:paraId="07456CE8" w14:textId="77777777" w:rsidR="00995722" w:rsidRPr="00995722" w:rsidRDefault="00995722">
      <w:pPr>
        <w:pStyle w:val="ListParagraph"/>
        <w:numPr>
          <w:ilvl w:val="0"/>
          <w:numId w:val="150"/>
        </w:numPr>
      </w:pPr>
      <w:r w:rsidRPr="00995722">
        <w:t>PlatformConfiguration</w:t>
      </w:r>
    </w:p>
    <w:p w14:paraId="04D7404B" w14:textId="0C52F703" w:rsidR="00995722" w:rsidRPr="00995722" w:rsidRDefault="00995722" w:rsidP="00252818">
      <w:pPr>
        <w:pStyle w:val="Heading2"/>
      </w:pPr>
      <w:r w:rsidRPr="00995722">
        <w:t>Catalog Module</w:t>
      </w:r>
    </w:p>
    <w:p w14:paraId="50CA3956" w14:textId="77777777" w:rsidR="00995722" w:rsidRPr="00995722" w:rsidRDefault="00995722" w:rsidP="00252818">
      <w:pPr>
        <w:rPr>
          <w:b/>
          <w:bCs/>
        </w:rPr>
      </w:pPr>
      <w:r w:rsidRPr="00995722">
        <w:rPr>
          <w:b/>
          <w:bCs/>
        </w:rPr>
        <w:t>Purpose</w:t>
      </w:r>
    </w:p>
    <w:p w14:paraId="79068C01" w14:textId="77777777" w:rsidR="00995722" w:rsidRPr="00995722" w:rsidRDefault="00995722" w:rsidP="00995722">
      <w:r w:rsidRPr="00995722">
        <w:t>Contains Catalog Engine implementation.</w:t>
      </w:r>
    </w:p>
    <w:p w14:paraId="64B9ABA9" w14:textId="77777777" w:rsidR="00252818" w:rsidRDefault="00252818" w:rsidP="00252818">
      <w:pPr>
        <w:rPr>
          <w:b/>
          <w:bCs/>
        </w:rPr>
      </w:pPr>
    </w:p>
    <w:p w14:paraId="0B35F48F" w14:textId="183FDACD" w:rsidR="00995722" w:rsidRPr="00995722" w:rsidRDefault="00995722" w:rsidP="00252818">
      <w:pPr>
        <w:rPr>
          <w:b/>
          <w:bCs/>
        </w:rPr>
      </w:pPr>
      <w:r w:rsidRPr="00995722">
        <w:rPr>
          <w:b/>
          <w:bCs/>
        </w:rPr>
        <w:t>Responsibilities</w:t>
      </w:r>
    </w:p>
    <w:p w14:paraId="2FF3BE88" w14:textId="77777777" w:rsidR="00995722" w:rsidRPr="00995722" w:rsidRDefault="00995722">
      <w:pPr>
        <w:numPr>
          <w:ilvl w:val="0"/>
          <w:numId w:val="141"/>
        </w:numPr>
      </w:pPr>
      <w:r w:rsidRPr="00995722">
        <w:t>Load catalogs</w:t>
      </w:r>
    </w:p>
    <w:p w14:paraId="34E1442B" w14:textId="77777777" w:rsidR="00995722" w:rsidRPr="00995722" w:rsidRDefault="00995722">
      <w:pPr>
        <w:numPr>
          <w:ilvl w:val="0"/>
          <w:numId w:val="141"/>
        </w:numPr>
      </w:pPr>
      <w:r w:rsidRPr="00995722">
        <w:t>Parse application definitions</w:t>
      </w:r>
    </w:p>
    <w:p w14:paraId="4100FA84" w14:textId="77777777" w:rsidR="00995722" w:rsidRPr="00995722" w:rsidRDefault="00995722">
      <w:pPr>
        <w:numPr>
          <w:ilvl w:val="0"/>
          <w:numId w:val="141"/>
        </w:numPr>
      </w:pPr>
      <w:r w:rsidRPr="00995722">
        <w:t>Build application objects</w:t>
      </w:r>
    </w:p>
    <w:p w14:paraId="5D976C13" w14:textId="77777777" w:rsidR="00995722" w:rsidRPr="00995722" w:rsidRDefault="00995722">
      <w:pPr>
        <w:numPr>
          <w:ilvl w:val="0"/>
          <w:numId w:val="141"/>
        </w:numPr>
      </w:pPr>
      <w:r w:rsidRPr="00995722">
        <w:t>Support filtering</w:t>
      </w:r>
    </w:p>
    <w:p w14:paraId="1519F1BE" w14:textId="77777777" w:rsidR="00995722" w:rsidRPr="00995722" w:rsidRDefault="00995722">
      <w:pPr>
        <w:numPr>
          <w:ilvl w:val="0"/>
          <w:numId w:val="141"/>
        </w:numPr>
      </w:pPr>
      <w:r w:rsidRPr="00995722">
        <w:t>Support searching</w:t>
      </w:r>
    </w:p>
    <w:p w14:paraId="40CA8EEB" w14:textId="77777777" w:rsidR="00252818" w:rsidRDefault="00252818" w:rsidP="00252818">
      <w:pPr>
        <w:rPr>
          <w:b/>
          <w:bCs/>
        </w:rPr>
      </w:pPr>
    </w:p>
    <w:p w14:paraId="1F5BBB86" w14:textId="38FC4407" w:rsidR="00995722" w:rsidRPr="00995722" w:rsidRDefault="00995722" w:rsidP="00252818">
      <w:pPr>
        <w:rPr>
          <w:b/>
          <w:bCs/>
        </w:rPr>
      </w:pPr>
      <w:r w:rsidRPr="00995722">
        <w:rPr>
          <w:b/>
          <w:bCs/>
        </w:rPr>
        <w:t>Primary Object</w:t>
      </w:r>
    </w:p>
    <w:p w14:paraId="1D35D1AF" w14:textId="77777777" w:rsidR="00995722" w:rsidRPr="00995722" w:rsidRDefault="00995722">
      <w:pPr>
        <w:pStyle w:val="ListParagraph"/>
        <w:numPr>
          <w:ilvl w:val="0"/>
          <w:numId w:val="151"/>
        </w:numPr>
      </w:pPr>
      <w:r w:rsidRPr="00995722">
        <w:t>PowerShell</w:t>
      </w:r>
    </w:p>
    <w:p w14:paraId="34B9DD6C" w14:textId="77777777" w:rsidR="00995722" w:rsidRPr="00995722" w:rsidRDefault="00995722">
      <w:pPr>
        <w:pStyle w:val="ListParagraph"/>
        <w:numPr>
          <w:ilvl w:val="0"/>
          <w:numId w:val="151"/>
        </w:numPr>
      </w:pPr>
      <w:r w:rsidRPr="00995722">
        <w:t>ApplicationDefinition</w:t>
      </w:r>
    </w:p>
    <w:p w14:paraId="3F6BEE93" w14:textId="77777777" w:rsidR="002727AD" w:rsidRDefault="002727AD" w:rsidP="00995722"/>
    <w:p w14:paraId="44CFF729" w14:textId="0E6B24B5" w:rsidR="00995722" w:rsidRPr="00995722" w:rsidRDefault="00995722" w:rsidP="00995722">
      <w:r w:rsidRPr="00995722">
        <w:t>Example:</w:t>
      </w:r>
    </w:p>
    <w:p w14:paraId="7949BEFA" w14:textId="77777777" w:rsidR="00995722" w:rsidRPr="00995722" w:rsidRDefault="00995722" w:rsidP="00995722">
      <w:r w:rsidRPr="00995722">
        <w:t>PowerShell</w:t>
      </w:r>
    </w:p>
    <w:p w14:paraId="1D3069EB" w14:textId="77777777" w:rsidR="00995722" w:rsidRPr="00995722" w:rsidRDefault="00995722" w:rsidP="00995722">
      <w:r w:rsidRPr="00995722">
        <w:t>class ApplicationDefinition {</w:t>
      </w:r>
    </w:p>
    <w:p w14:paraId="655C21D4" w14:textId="77777777" w:rsidR="00995722" w:rsidRPr="00995722" w:rsidRDefault="00995722" w:rsidP="00995722"/>
    <w:p w14:paraId="1A8AAA78" w14:textId="77777777" w:rsidR="00995722" w:rsidRPr="00995722" w:rsidRDefault="00995722" w:rsidP="00995722">
      <w:r w:rsidRPr="00995722">
        <w:t>[string]$Name</w:t>
      </w:r>
    </w:p>
    <w:p w14:paraId="54BA7903" w14:textId="77777777" w:rsidR="00995722" w:rsidRPr="00995722" w:rsidRDefault="00995722" w:rsidP="00995722"/>
    <w:p w14:paraId="10C14381" w14:textId="77777777" w:rsidR="00995722" w:rsidRPr="00995722" w:rsidRDefault="00995722" w:rsidP="00995722">
      <w:r w:rsidRPr="00995722">
        <w:t>[bool]$Optional</w:t>
      </w:r>
    </w:p>
    <w:p w14:paraId="6147766A" w14:textId="77777777" w:rsidR="00995722" w:rsidRPr="00995722" w:rsidRDefault="00995722" w:rsidP="00995722"/>
    <w:p w14:paraId="0D96B673" w14:textId="77777777" w:rsidR="00995722" w:rsidRPr="00995722" w:rsidRDefault="00995722" w:rsidP="00995722">
      <w:r w:rsidRPr="00995722">
        <w:t>[string]$Directory</w:t>
      </w:r>
    </w:p>
    <w:p w14:paraId="69E20981" w14:textId="77777777" w:rsidR="00995722" w:rsidRPr="00995722" w:rsidRDefault="00995722" w:rsidP="00995722"/>
    <w:p w14:paraId="1F938EC1" w14:textId="77777777" w:rsidR="00995722" w:rsidRPr="00995722" w:rsidRDefault="00995722" w:rsidP="00995722">
      <w:r w:rsidRPr="00995722">
        <w:t>[string]$MachineExe</w:t>
      </w:r>
    </w:p>
    <w:p w14:paraId="7AD8435F" w14:textId="77777777" w:rsidR="00995722" w:rsidRPr="00995722" w:rsidRDefault="00995722" w:rsidP="00995722"/>
    <w:p w14:paraId="559D9BBB" w14:textId="77777777" w:rsidR="00995722" w:rsidRPr="00995722" w:rsidRDefault="00995722" w:rsidP="00995722">
      <w:r w:rsidRPr="00995722">
        <w:lastRenderedPageBreak/>
        <w:t>[string]$UserExe</w:t>
      </w:r>
    </w:p>
    <w:p w14:paraId="1A6C3778" w14:textId="77777777" w:rsidR="00995722" w:rsidRPr="00995722" w:rsidRDefault="00995722" w:rsidP="00995722"/>
    <w:p w14:paraId="4498A49A" w14:textId="77777777" w:rsidR="00995722" w:rsidRPr="00995722" w:rsidRDefault="00995722" w:rsidP="00995722">
      <w:r w:rsidRPr="00995722">
        <w:t>[string]$Department</w:t>
      </w:r>
    </w:p>
    <w:p w14:paraId="2EEF6FA7" w14:textId="77777777" w:rsidR="00995722" w:rsidRPr="00995722" w:rsidRDefault="00995722" w:rsidP="00995722"/>
    <w:p w14:paraId="329B2CFD" w14:textId="77777777" w:rsidR="00995722" w:rsidRPr="00995722" w:rsidRDefault="00995722" w:rsidP="00995722">
      <w:r w:rsidRPr="00995722">
        <w:t>[bool]$Reboot</w:t>
      </w:r>
    </w:p>
    <w:p w14:paraId="0619BF27" w14:textId="77777777" w:rsidR="00995722" w:rsidRPr="00995722" w:rsidRDefault="00995722" w:rsidP="00995722">
      <w:r w:rsidRPr="00995722">
        <w:t>}</w:t>
      </w:r>
    </w:p>
    <w:p w14:paraId="035978BB" w14:textId="6409CCBE" w:rsidR="00995722" w:rsidRPr="00995722" w:rsidRDefault="00995722" w:rsidP="002727AD">
      <w:pPr>
        <w:pStyle w:val="Heading2"/>
      </w:pPr>
      <w:r w:rsidRPr="00995722">
        <w:t>Manifest Module</w:t>
      </w:r>
    </w:p>
    <w:p w14:paraId="1A795F80" w14:textId="77777777" w:rsidR="00995722" w:rsidRPr="00995722" w:rsidRDefault="00995722" w:rsidP="002727AD">
      <w:pPr>
        <w:rPr>
          <w:b/>
          <w:bCs/>
        </w:rPr>
      </w:pPr>
      <w:r w:rsidRPr="00995722">
        <w:rPr>
          <w:b/>
          <w:bCs/>
        </w:rPr>
        <w:t>Purpose</w:t>
      </w:r>
    </w:p>
    <w:p w14:paraId="3D516E00" w14:textId="77777777" w:rsidR="00995722" w:rsidRPr="00995722" w:rsidRDefault="00995722" w:rsidP="00995722">
      <w:r w:rsidRPr="00995722">
        <w:t>Contains Manifest Engine implementation.</w:t>
      </w:r>
    </w:p>
    <w:p w14:paraId="5F25FBC2" w14:textId="77777777" w:rsidR="002727AD" w:rsidRDefault="002727AD" w:rsidP="002727AD">
      <w:pPr>
        <w:rPr>
          <w:b/>
          <w:bCs/>
        </w:rPr>
      </w:pPr>
    </w:p>
    <w:p w14:paraId="77F5CEEB" w14:textId="2EB13409" w:rsidR="00995722" w:rsidRPr="00995722" w:rsidRDefault="00995722" w:rsidP="002727AD">
      <w:pPr>
        <w:rPr>
          <w:b/>
          <w:bCs/>
        </w:rPr>
      </w:pPr>
      <w:r w:rsidRPr="00995722">
        <w:rPr>
          <w:b/>
          <w:bCs/>
        </w:rPr>
        <w:t>Responsibilities</w:t>
      </w:r>
    </w:p>
    <w:p w14:paraId="2C100662" w14:textId="77777777" w:rsidR="00995722" w:rsidRPr="00995722" w:rsidRDefault="00995722">
      <w:pPr>
        <w:numPr>
          <w:ilvl w:val="0"/>
          <w:numId w:val="142"/>
        </w:numPr>
      </w:pPr>
      <w:r w:rsidRPr="00995722">
        <w:t>Resolve applications</w:t>
      </w:r>
    </w:p>
    <w:p w14:paraId="7DD19E90" w14:textId="77777777" w:rsidR="00995722" w:rsidRPr="00995722" w:rsidRDefault="00995722">
      <w:pPr>
        <w:numPr>
          <w:ilvl w:val="0"/>
          <w:numId w:val="142"/>
        </w:numPr>
      </w:pPr>
      <w:r w:rsidRPr="00995722">
        <w:t>Resolve toolbox paths</w:t>
      </w:r>
    </w:p>
    <w:p w14:paraId="6DBCE6A8" w14:textId="77777777" w:rsidR="00995722" w:rsidRPr="00995722" w:rsidRDefault="00995722">
      <w:pPr>
        <w:numPr>
          <w:ilvl w:val="0"/>
          <w:numId w:val="142"/>
        </w:numPr>
      </w:pPr>
      <w:r w:rsidRPr="00995722">
        <w:t>Generate manifests</w:t>
      </w:r>
    </w:p>
    <w:p w14:paraId="02E9AE0D" w14:textId="77777777" w:rsidR="00995722" w:rsidRPr="00995722" w:rsidRDefault="00995722">
      <w:pPr>
        <w:numPr>
          <w:ilvl w:val="0"/>
          <w:numId w:val="142"/>
        </w:numPr>
      </w:pPr>
      <w:r w:rsidRPr="00995722">
        <w:t>Load manifests</w:t>
      </w:r>
    </w:p>
    <w:p w14:paraId="59C6D54E" w14:textId="77777777" w:rsidR="00995722" w:rsidRPr="00995722" w:rsidRDefault="00995722">
      <w:pPr>
        <w:numPr>
          <w:ilvl w:val="0"/>
          <w:numId w:val="142"/>
        </w:numPr>
      </w:pPr>
      <w:r w:rsidRPr="00995722">
        <w:t>Validate manifests</w:t>
      </w:r>
    </w:p>
    <w:p w14:paraId="3BF1EE1A" w14:textId="77777777" w:rsidR="00995722" w:rsidRPr="00995722" w:rsidRDefault="00995722" w:rsidP="002727AD">
      <w:pPr>
        <w:rPr>
          <w:b/>
          <w:bCs/>
        </w:rPr>
      </w:pPr>
      <w:r w:rsidRPr="00995722">
        <w:rPr>
          <w:b/>
          <w:bCs/>
        </w:rPr>
        <w:t>Primary Object</w:t>
      </w:r>
    </w:p>
    <w:p w14:paraId="4B4820FA" w14:textId="77777777" w:rsidR="00995722" w:rsidRPr="00995722" w:rsidRDefault="00995722">
      <w:pPr>
        <w:pStyle w:val="ListParagraph"/>
        <w:numPr>
          <w:ilvl w:val="0"/>
          <w:numId w:val="152"/>
        </w:numPr>
      </w:pPr>
      <w:r w:rsidRPr="00995722">
        <w:t>PowerShell</w:t>
      </w:r>
    </w:p>
    <w:p w14:paraId="2926063E" w14:textId="77777777" w:rsidR="00995722" w:rsidRPr="00995722" w:rsidRDefault="00995722">
      <w:pPr>
        <w:pStyle w:val="ListParagraph"/>
        <w:numPr>
          <w:ilvl w:val="0"/>
          <w:numId w:val="152"/>
        </w:numPr>
      </w:pPr>
      <w:r w:rsidRPr="00995722">
        <w:t>DeploymentManifest</w:t>
      </w:r>
    </w:p>
    <w:p w14:paraId="4514314C" w14:textId="504CE2D3" w:rsidR="00995722" w:rsidRPr="00995722" w:rsidRDefault="00995722" w:rsidP="002727AD">
      <w:pPr>
        <w:pStyle w:val="Heading2"/>
      </w:pPr>
      <w:r w:rsidRPr="00995722">
        <w:t>Installation Module</w:t>
      </w:r>
    </w:p>
    <w:p w14:paraId="32B411F1" w14:textId="77777777" w:rsidR="00995722" w:rsidRPr="00995722" w:rsidRDefault="00995722" w:rsidP="00E616F4">
      <w:pPr>
        <w:rPr>
          <w:b/>
          <w:bCs/>
        </w:rPr>
      </w:pPr>
      <w:r w:rsidRPr="00995722">
        <w:rPr>
          <w:b/>
          <w:bCs/>
        </w:rPr>
        <w:t>Purpose</w:t>
      </w:r>
    </w:p>
    <w:p w14:paraId="41212284" w14:textId="77777777" w:rsidR="00995722" w:rsidRPr="00995722" w:rsidRDefault="00995722" w:rsidP="00995722">
      <w:r w:rsidRPr="00995722">
        <w:t>Contains Installation Engine implementation.</w:t>
      </w:r>
    </w:p>
    <w:p w14:paraId="69996BFE" w14:textId="77777777" w:rsidR="00E616F4" w:rsidRDefault="00E616F4" w:rsidP="00E616F4">
      <w:pPr>
        <w:rPr>
          <w:b/>
          <w:bCs/>
        </w:rPr>
      </w:pPr>
    </w:p>
    <w:p w14:paraId="2F36053C" w14:textId="4C5B675E" w:rsidR="00995722" w:rsidRPr="00995722" w:rsidRDefault="00995722" w:rsidP="00E616F4">
      <w:pPr>
        <w:rPr>
          <w:b/>
          <w:bCs/>
        </w:rPr>
      </w:pPr>
      <w:r w:rsidRPr="00995722">
        <w:rPr>
          <w:b/>
          <w:bCs/>
        </w:rPr>
        <w:t>Responsibilities</w:t>
      </w:r>
    </w:p>
    <w:p w14:paraId="46739C1F" w14:textId="77777777" w:rsidR="00995722" w:rsidRPr="00995722" w:rsidRDefault="00995722">
      <w:pPr>
        <w:numPr>
          <w:ilvl w:val="0"/>
          <w:numId w:val="143"/>
        </w:numPr>
      </w:pPr>
      <w:r w:rsidRPr="00995722">
        <w:t>Step execution</w:t>
      </w:r>
    </w:p>
    <w:p w14:paraId="5C393C7C" w14:textId="77777777" w:rsidR="00995722" w:rsidRPr="00995722" w:rsidRDefault="00995722">
      <w:pPr>
        <w:numPr>
          <w:ilvl w:val="0"/>
          <w:numId w:val="143"/>
        </w:numPr>
      </w:pPr>
      <w:r w:rsidRPr="00995722">
        <w:t>MachineEXE execution</w:t>
      </w:r>
    </w:p>
    <w:p w14:paraId="1AD2381E" w14:textId="77777777" w:rsidR="00995722" w:rsidRPr="00995722" w:rsidRDefault="00995722">
      <w:pPr>
        <w:numPr>
          <w:ilvl w:val="0"/>
          <w:numId w:val="143"/>
        </w:numPr>
      </w:pPr>
      <w:r w:rsidRPr="00995722">
        <w:t>UserEXE execution</w:t>
      </w:r>
    </w:p>
    <w:p w14:paraId="0DBF8CED" w14:textId="77777777" w:rsidR="00995722" w:rsidRPr="00995722" w:rsidRDefault="00995722">
      <w:pPr>
        <w:numPr>
          <w:ilvl w:val="0"/>
          <w:numId w:val="143"/>
        </w:numPr>
      </w:pPr>
      <w:r w:rsidRPr="00995722">
        <w:t>Reboot processing</w:t>
      </w:r>
    </w:p>
    <w:p w14:paraId="088E1227" w14:textId="77777777" w:rsidR="00995722" w:rsidRPr="00995722" w:rsidRDefault="00995722">
      <w:pPr>
        <w:numPr>
          <w:ilvl w:val="0"/>
          <w:numId w:val="143"/>
        </w:numPr>
      </w:pPr>
      <w:r w:rsidRPr="00995722">
        <w:t>Deployment monitoring</w:t>
      </w:r>
    </w:p>
    <w:p w14:paraId="3D6FE8AB" w14:textId="77777777" w:rsidR="00E616F4" w:rsidRDefault="00E616F4" w:rsidP="00E616F4">
      <w:pPr>
        <w:rPr>
          <w:b/>
          <w:bCs/>
        </w:rPr>
      </w:pPr>
    </w:p>
    <w:p w14:paraId="4D5B2288" w14:textId="138DAE99" w:rsidR="00995722" w:rsidRPr="00995722" w:rsidRDefault="00995722" w:rsidP="00E616F4">
      <w:pPr>
        <w:rPr>
          <w:b/>
          <w:bCs/>
        </w:rPr>
      </w:pPr>
      <w:r w:rsidRPr="00995722">
        <w:rPr>
          <w:b/>
          <w:bCs/>
        </w:rPr>
        <w:t>Primary Object</w:t>
      </w:r>
    </w:p>
    <w:p w14:paraId="3C48965F" w14:textId="77777777" w:rsidR="00995722" w:rsidRPr="00995722" w:rsidRDefault="00995722">
      <w:pPr>
        <w:pStyle w:val="ListParagraph"/>
        <w:numPr>
          <w:ilvl w:val="0"/>
          <w:numId w:val="153"/>
        </w:numPr>
      </w:pPr>
      <w:r w:rsidRPr="00995722">
        <w:t>PowerShell</w:t>
      </w:r>
    </w:p>
    <w:p w14:paraId="47BD819E" w14:textId="77777777" w:rsidR="00995722" w:rsidRPr="00995722" w:rsidRDefault="00995722">
      <w:pPr>
        <w:pStyle w:val="ListParagraph"/>
        <w:numPr>
          <w:ilvl w:val="0"/>
          <w:numId w:val="153"/>
        </w:numPr>
      </w:pPr>
      <w:r w:rsidRPr="00995722">
        <w:t>InstallationSession</w:t>
      </w:r>
    </w:p>
    <w:p w14:paraId="1E6F1EAB" w14:textId="6014F2B8" w:rsidR="00995722" w:rsidRPr="00995722" w:rsidRDefault="00995722" w:rsidP="00E616F4">
      <w:pPr>
        <w:pStyle w:val="Heading2"/>
      </w:pPr>
      <w:r w:rsidRPr="00995722">
        <w:t>State Module</w:t>
      </w:r>
    </w:p>
    <w:p w14:paraId="27F84FED" w14:textId="77777777" w:rsidR="00995722" w:rsidRPr="00995722" w:rsidRDefault="00995722" w:rsidP="00E616F4">
      <w:pPr>
        <w:rPr>
          <w:b/>
          <w:bCs/>
        </w:rPr>
      </w:pPr>
      <w:r w:rsidRPr="00995722">
        <w:rPr>
          <w:b/>
          <w:bCs/>
        </w:rPr>
        <w:t>Purpose</w:t>
      </w:r>
    </w:p>
    <w:p w14:paraId="7C1F0DB6" w14:textId="77777777" w:rsidR="00995722" w:rsidRPr="00995722" w:rsidRDefault="00995722" w:rsidP="00995722">
      <w:r w:rsidRPr="00995722">
        <w:t>Contains State Engine implementation.</w:t>
      </w:r>
    </w:p>
    <w:p w14:paraId="14B825A8" w14:textId="77777777" w:rsidR="00E616F4" w:rsidRDefault="00E616F4" w:rsidP="00E616F4">
      <w:pPr>
        <w:rPr>
          <w:b/>
          <w:bCs/>
        </w:rPr>
      </w:pPr>
    </w:p>
    <w:p w14:paraId="4E5DFE6B" w14:textId="4C69DFB6" w:rsidR="00995722" w:rsidRPr="00995722" w:rsidRDefault="00995722" w:rsidP="00E616F4">
      <w:pPr>
        <w:rPr>
          <w:b/>
          <w:bCs/>
        </w:rPr>
      </w:pPr>
      <w:r w:rsidRPr="00995722">
        <w:rPr>
          <w:b/>
          <w:bCs/>
        </w:rPr>
        <w:t>Responsibilities</w:t>
      </w:r>
    </w:p>
    <w:p w14:paraId="06F64017" w14:textId="77777777" w:rsidR="00995722" w:rsidRPr="00995722" w:rsidRDefault="00995722">
      <w:pPr>
        <w:numPr>
          <w:ilvl w:val="0"/>
          <w:numId w:val="144"/>
        </w:numPr>
      </w:pPr>
      <w:r w:rsidRPr="00995722">
        <w:t>Save deployment state</w:t>
      </w:r>
    </w:p>
    <w:p w14:paraId="30057771" w14:textId="77777777" w:rsidR="00995722" w:rsidRPr="00995722" w:rsidRDefault="00995722">
      <w:pPr>
        <w:numPr>
          <w:ilvl w:val="0"/>
          <w:numId w:val="144"/>
        </w:numPr>
      </w:pPr>
      <w:r w:rsidRPr="00995722">
        <w:t>Load deployment state</w:t>
      </w:r>
    </w:p>
    <w:p w14:paraId="5CC3EFA8" w14:textId="77777777" w:rsidR="00995722" w:rsidRPr="00995722" w:rsidRDefault="00995722">
      <w:pPr>
        <w:numPr>
          <w:ilvl w:val="0"/>
          <w:numId w:val="144"/>
        </w:numPr>
      </w:pPr>
      <w:r w:rsidRPr="00995722">
        <w:t>Resume deployment</w:t>
      </w:r>
    </w:p>
    <w:p w14:paraId="63CDF66B" w14:textId="77777777" w:rsidR="00995722" w:rsidRPr="00995722" w:rsidRDefault="00995722">
      <w:pPr>
        <w:numPr>
          <w:ilvl w:val="0"/>
          <w:numId w:val="144"/>
        </w:numPr>
      </w:pPr>
      <w:r w:rsidRPr="00995722">
        <w:t>Clear deployment state</w:t>
      </w:r>
    </w:p>
    <w:p w14:paraId="16301F9B" w14:textId="77777777" w:rsidR="00E616F4" w:rsidRDefault="00E616F4" w:rsidP="00E616F4">
      <w:pPr>
        <w:rPr>
          <w:b/>
          <w:bCs/>
        </w:rPr>
      </w:pPr>
    </w:p>
    <w:p w14:paraId="6F734068" w14:textId="524AAF33" w:rsidR="00995722" w:rsidRPr="00995722" w:rsidRDefault="00995722" w:rsidP="00E616F4">
      <w:pPr>
        <w:rPr>
          <w:b/>
          <w:bCs/>
        </w:rPr>
      </w:pPr>
      <w:r w:rsidRPr="00995722">
        <w:rPr>
          <w:b/>
          <w:bCs/>
        </w:rPr>
        <w:t>Primary Object</w:t>
      </w:r>
    </w:p>
    <w:p w14:paraId="337AD84F" w14:textId="77777777" w:rsidR="00995722" w:rsidRPr="00995722" w:rsidRDefault="00995722">
      <w:pPr>
        <w:pStyle w:val="ListParagraph"/>
        <w:numPr>
          <w:ilvl w:val="0"/>
          <w:numId w:val="154"/>
        </w:numPr>
      </w:pPr>
      <w:r w:rsidRPr="00995722">
        <w:lastRenderedPageBreak/>
        <w:t>PowerShell</w:t>
      </w:r>
    </w:p>
    <w:p w14:paraId="0AC9125D" w14:textId="77777777" w:rsidR="00995722" w:rsidRPr="00995722" w:rsidRDefault="00995722">
      <w:pPr>
        <w:pStyle w:val="ListParagraph"/>
        <w:numPr>
          <w:ilvl w:val="0"/>
          <w:numId w:val="154"/>
        </w:numPr>
      </w:pPr>
      <w:r w:rsidRPr="00995722">
        <w:t>DeploymentState</w:t>
      </w:r>
    </w:p>
    <w:p w14:paraId="692AFB59" w14:textId="77777777" w:rsidR="00E616F4" w:rsidRDefault="00E616F4" w:rsidP="00995722"/>
    <w:p w14:paraId="403ED397" w14:textId="073DCE96" w:rsidR="00995722" w:rsidRPr="00995722" w:rsidRDefault="00995722" w:rsidP="00995722">
      <w:r w:rsidRPr="00995722">
        <w:t>Example:</w:t>
      </w:r>
    </w:p>
    <w:p w14:paraId="45481A47" w14:textId="77777777" w:rsidR="00995722" w:rsidRPr="00995722" w:rsidRDefault="00995722" w:rsidP="00995722">
      <w:r w:rsidRPr="00995722">
        <w:t>PowerShell</w:t>
      </w:r>
    </w:p>
    <w:p w14:paraId="7A24E823" w14:textId="77777777" w:rsidR="00995722" w:rsidRPr="00995722" w:rsidRDefault="00995722" w:rsidP="00995722">
      <w:r w:rsidRPr="00995722">
        <w:t>class DeploymentState {</w:t>
      </w:r>
    </w:p>
    <w:p w14:paraId="74EA7874" w14:textId="77777777" w:rsidR="00995722" w:rsidRPr="00995722" w:rsidRDefault="00995722" w:rsidP="00995722"/>
    <w:p w14:paraId="621BF027" w14:textId="77777777" w:rsidR="00995722" w:rsidRPr="00995722" w:rsidRDefault="00995722" w:rsidP="00995722">
      <w:r w:rsidRPr="00995722">
        <w:t>[string]$DeploymentId</w:t>
      </w:r>
    </w:p>
    <w:p w14:paraId="64D8E54D" w14:textId="77777777" w:rsidR="00995722" w:rsidRPr="00995722" w:rsidRDefault="00995722" w:rsidP="00995722"/>
    <w:p w14:paraId="6FE1B2B5" w14:textId="77777777" w:rsidR="00995722" w:rsidRPr="00995722" w:rsidRDefault="00995722" w:rsidP="00995722">
      <w:r w:rsidRPr="00995722">
        <w:t>[int]$CurrentStep</w:t>
      </w:r>
    </w:p>
    <w:p w14:paraId="4091ADA2" w14:textId="77777777" w:rsidR="00995722" w:rsidRPr="00995722" w:rsidRDefault="00995722" w:rsidP="00995722"/>
    <w:p w14:paraId="2FBEFEA3" w14:textId="77777777" w:rsidR="00995722" w:rsidRPr="00995722" w:rsidRDefault="00995722" w:rsidP="00995722">
      <w:r w:rsidRPr="00995722">
        <w:t>[string]$CurrentApplication</w:t>
      </w:r>
    </w:p>
    <w:p w14:paraId="4D3B8470" w14:textId="77777777" w:rsidR="00995722" w:rsidRPr="00995722" w:rsidRDefault="00995722" w:rsidP="00995722"/>
    <w:p w14:paraId="7F5492A0" w14:textId="77777777" w:rsidR="00995722" w:rsidRPr="00995722" w:rsidRDefault="00995722" w:rsidP="00995722">
      <w:r w:rsidRPr="00995722">
        <w:t>[string]$Status</w:t>
      </w:r>
    </w:p>
    <w:p w14:paraId="6A8A1170" w14:textId="77777777" w:rsidR="00995722" w:rsidRPr="00995722" w:rsidRDefault="00995722" w:rsidP="00995722"/>
    <w:p w14:paraId="4DCBE5B4" w14:textId="77777777" w:rsidR="00995722" w:rsidRPr="00995722" w:rsidRDefault="00995722" w:rsidP="00995722">
      <w:r w:rsidRPr="00995722">
        <w:t>[bool]$PendingReboot</w:t>
      </w:r>
    </w:p>
    <w:p w14:paraId="22381970" w14:textId="77777777" w:rsidR="00995722" w:rsidRPr="00995722" w:rsidRDefault="00995722" w:rsidP="00995722">
      <w:r w:rsidRPr="00995722">
        <w:t>}</w:t>
      </w:r>
    </w:p>
    <w:p w14:paraId="2A911223" w14:textId="0B1256E6" w:rsidR="00995722" w:rsidRPr="00995722" w:rsidRDefault="00995722" w:rsidP="00E616F4">
      <w:pPr>
        <w:pStyle w:val="Heading2"/>
      </w:pPr>
      <w:r w:rsidRPr="00995722">
        <w:t>Logging Module</w:t>
      </w:r>
    </w:p>
    <w:p w14:paraId="1A71954B" w14:textId="77777777" w:rsidR="00995722" w:rsidRPr="00995722" w:rsidRDefault="00995722" w:rsidP="00E616F4">
      <w:pPr>
        <w:rPr>
          <w:b/>
          <w:bCs/>
        </w:rPr>
      </w:pPr>
      <w:r w:rsidRPr="00995722">
        <w:rPr>
          <w:b/>
          <w:bCs/>
        </w:rPr>
        <w:t>Purpose</w:t>
      </w:r>
    </w:p>
    <w:p w14:paraId="12792A27" w14:textId="77777777" w:rsidR="00995722" w:rsidRPr="00995722" w:rsidRDefault="00995722" w:rsidP="00995722">
      <w:r w:rsidRPr="00995722">
        <w:t>Contains Logging Engine implementation.</w:t>
      </w:r>
    </w:p>
    <w:p w14:paraId="17377C5D" w14:textId="77777777" w:rsidR="00E616F4" w:rsidRDefault="00E616F4" w:rsidP="00E616F4">
      <w:pPr>
        <w:rPr>
          <w:b/>
          <w:bCs/>
        </w:rPr>
      </w:pPr>
    </w:p>
    <w:p w14:paraId="4D52CDB8" w14:textId="1B86A368" w:rsidR="00995722" w:rsidRPr="00995722" w:rsidRDefault="00995722" w:rsidP="00E616F4">
      <w:pPr>
        <w:rPr>
          <w:b/>
          <w:bCs/>
        </w:rPr>
      </w:pPr>
      <w:r w:rsidRPr="00995722">
        <w:rPr>
          <w:b/>
          <w:bCs/>
        </w:rPr>
        <w:t>Responsibilities</w:t>
      </w:r>
    </w:p>
    <w:p w14:paraId="7CAAE47B" w14:textId="77777777" w:rsidR="00995722" w:rsidRPr="00995722" w:rsidRDefault="00995722">
      <w:pPr>
        <w:numPr>
          <w:ilvl w:val="0"/>
          <w:numId w:val="145"/>
        </w:numPr>
      </w:pPr>
      <w:r w:rsidRPr="00995722">
        <w:t>Write deployment logs</w:t>
      </w:r>
    </w:p>
    <w:p w14:paraId="430C3E51" w14:textId="77777777" w:rsidR="00995722" w:rsidRPr="00995722" w:rsidRDefault="00995722">
      <w:pPr>
        <w:numPr>
          <w:ilvl w:val="0"/>
          <w:numId w:val="145"/>
        </w:numPr>
      </w:pPr>
      <w:r w:rsidRPr="00995722">
        <w:t>Write JSON logs</w:t>
      </w:r>
    </w:p>
    <w:p w14:paraId="47BF782D" w14:textId="77777777" w:rsidR="00995722" w:rsidRPr="00995722" w:rsidRDefault="00995722">
      <w:pPr>
        <w:numPr>
          <w:ilvl w:val="0"/>
          <w:numId w:val="145"/>
        </w:numPr>
      </w:pPr>
      <w:r w:rsidRPr="00995722">
        <w:t>Write troubleshooting logs</w:t>
      </w:r>
    </w:p>
    <w:p w14:paraId="17722C85" w14:textId="77777777" w:rsidR="00995722" w:rsidRPr="00995722" w:rsidRDefault="00995722">
      <w:pPr>
        <w:numPr>
          <w:ilvl w:val="0"/>
          <w:numId w:val="145"/>
        </w:numPr>
      </w:pPr>
      <w:r w:rsidRPr="00995722">
        <w:t>Write error logs</w:t>
      </w:r>
    </w:p>
    <w:p w14:paraId="12229973" w14:textId="77777777" w:rsidR="00995722" w:rsidRPr="00995722" w:rsidRDefault="00995722" w:rsidP="00E616F4">
      <w:pPr>
        <w:rPr>
          <w:b/>
          <w:bCs/>
        </w:rPr>
      </w:pPr>
      <w:r w:rsidRPr="00995722">
        <w:rPr>
          <w:b/>
          <w:bCs/>
        </w:rPr>
        <w:t>Primary Object</w:t>
      </w:r>
    </w:p>
    <w:p w14:paraId="54658DEB" w14:textId="77777777" w:rsidR="00995722" w:rsidRPr="00995722" w:rsidRDefault="00995722">
      <w:pPr>
        <w:pStyle w:val="ListParagraph"/>
        <w:numPr>
          <w:ilvl w:val="0"/>
          <w:numId w:val="155"/>
        </w:numPr>
      </w:pPr>
      <w:r w:rsidRPr="00995722">
        <w:t>PowerShell</w:t>
      </w:r>
    </w:p>
    <w:p w14:paraId="5702529A" w14:textId="77777777" w:rsidR="00995722" w:rsidRPr="00995722" w:rsidRDefault="00995722">
      <w:pPr>
        <w:pStyle w:val="ListParagraph"/>
        <w:numPr>
          <w:ilvl w:val="0"/>
          <w:numId w:val="155"/>
        </w:numPr>
      </w:pPr>
      <w:r w:rsidRPr="00995722">
        <w:t>DeploymentLogger</w:t>
      </w:r>
    </w:p>
    <w:p w14:paraId="7717F55D" w14:textId="6083D1E5" w:rsidR="00995722" w:rsidRPr="00995722" w:rsidRDefault="00995722" w:rsidP="00E616F4">
      <w:pPr>
        <w:pStyle w:val="Heading2"/>
      </w:pPr>
      <w:r w:rsidRPr="00995722">
        <w:t>Shared Models</w:t>
      </w:r>
    </w:p>
    <w:p w14:paraId="6D2CD81C" w14:textId="77777777" w:rsidR="00995722" w:rsidRPr="00995722" w:rsidRDefault="00995722" w:rsidP="00995722">
      <w:r w:rsidRPr="00995722">
        <w:t>Shared models shall be used throughout the application.</w:t>
      </w:r>
    </w:p>
    <w:p w14:paraId="5FC7E497" w14:textId="77777777" w:rsidR="00E616F4" w:rsidRDefault="00E616F4" w:rsidP="00995722"/>
    <w:p w14:paraId="6C6BAD85" w14:textId="5844BB07" w:rsidR="00995722" w:rsidRPr="00995722" w:rsidRDefault="00995722" w:rsidP="00995722">
      <w:r w:rsidRPr="00995722">
        <w:t>Examples:</w:t>
      </w:r>
    </w:p>
    <w:p w14:paraId="79ECB130" w14:textId="77777777" w:rsidR="00995722" w:rsidRPr="00995722" w:rsidRDefault="00995722" w:rsidP="00995722">
      <w:r w:rsidRPr="00995722">
        <w:t>PowerShell</w:t>
      </w:r>
    </w:p>
    <w:p w14:paraId="775101D3" w14:textId="7F16D573" w:rsidR="00995722" w:rsidRPr="00995722" w:rsidRDefault="00995722">
      <w:pPr>
        <w:pStyle w:val="ListParagraph"/>
        <w:numPr>
          <w:ilvl w:val="0"/>
          <w:numId w:val="156"/>
        </w:numPr>
      </w:pPr>
      <w:r w:rsidRPr="00995722">
        <w:t>ApplicationDefinition</w:t>
      </w:r>
    </w:p>
    <w:p w14:paraId="5461BB69" w14:textId="2CCD2DAB" w:rsidR="00995722" w:rsidRPr="00995722" w:rsidRDefault="00995722">
      <w:pPr>
        <w:pStyle w:val="ListParagraph"/>
        <w:numPr>
          <w:ilvl w:val="0"/>
          <w:numId w:val="156"/>
        </w:numPr>
      </w:pPr>
      <w:r w:rsidRPr="00995722">
        <w:t>PlatformConfiguration</w:t>
      </w:r>
    </w:p>
    <w:p w14:paraId="2309E05B" w14:textId="7ED1C06D" w:rsidR="00995722" w:rsidRPr="00995722" w:rsidRDefault="00995722">
      <w:pPr>
        <w:pStyle w:val="ListParagraph"/>
        <w:numPr>
          <w:ilvl w:val="0"/>
          <w:numId w:val="156"/>
        </w:numPr>
      </w:pPr>
      <w:r w:rsidRPr="00995722">
        <w:t>DeploymentManifest</w:t>
      </w:r>
    </w:p>
    <w:p w14:paraId="49D6B499" w14:textId="12530989" w:rsidR="00995722" w:rsidRPr="00995722" w:rsidRDefault="00995722">
      <w:pPr>
        <w:pStyle w:val="ListParagraph"/>
        <w:numPr>
          <w:ilvl w:val="0"/>
          <w:numId w:val="156"/>
        </w:numPr>
      </w:pPr>
      <w:r w:rsidRPr="00995722">
        <w:t>DeploymentStep</w:t>
      </w:r>
    </w:p>
    <w:p w14:paraId="0CF5B8BD" w14:textId="512FC2C6" w:rsidR="00995722" w:rsidRPr="00995722" w:rsidRDefault="00995722">
      <w:pPr>
        <w:pStyle w:val="ListParagraph"/>
        <w:numPr>
          <w:ilvl w:val="0"/>
          <w:numId w:val="156"/>
        </w:numPr>
      </w:pPr>
      <w:r w:rsidRPr="00995722">
        <w:t>DeploymentState</w:t>
      </w:r>
    </w:p>
    <w:p w14:paraId="49BCF5AA" w14:textId="77777777" w:rsidR="00995722" w:rsidRPr="00995722" w:rsidRDefault="00995722">
      <w:pPr>
        <w:pStyle w:val="ListParagraph"/>
        <w:numPr>
          <w:ilvl w:val="0"/>
          <w:numId w:val="156"/>
        </w:numPr>
      </w:pPr>
      <w:r w:rsidRPr="00995722">
        <w:t>LogEntry</w:t>
      </w:r>
    </w:p>
    <w:p w14:paraId="5AC732AB" w14:textId="77777777" w:rsidR="00E616F4" w:rsidRDefault="00E616F4" w:rsidP="00995722"/>
    <w:p w14:paraId="5899AF05" w14:textId="7774E6CD" w:rsidR="00995722" w:rsidRPr="00995722" w:rsidRDefault="00995722" w:rsidP="00995722">
      <w:r w:rsidRPr="00995722">
        <w:t>Models shall not contain business logic.</w:t>
      </w:r>
    </w:p>
    <w:p w14:paraId="541B52E6" w14:textId="77777777" w:rsidR="00E616F4" w:rsidRDefault="00E616F4" w:rsidP="00995722"/>
    <w:p w14:paraId="1ADC4A08" w14:textId="26EFAF0D" w:rsidR="00995722" w:rsidRPr="00995722" w:rsidRDefault="00995722" w:rsidP="00995722">
      <w:r w:rsidRPr="00995722">
        <w:t>Models represent data only.</w:t>
      </w:r>
    </w:p>
    <w:p w14:paraId="6ED5C9EB" w14:textId="7F9FAA26" w:rsidR="00995722" w:rsidRPr="00995722" w:rsidRDefault="00995722" w:rsidP="00E616F4">
      <w:pPr>
        <w:pStyle w:val="Heading2"/>
      </w:pPr>
      <w:r w:rsidRPr="00995722">
        <w:lastRenderedPageBreak/>
        <w:t>Service Layer</w:t>
      </w:r>
    </w:p>
    <w:p w14:paraId="1AB02A5E" w14:textId="77777777" w:rsidR="00995722" w:rsidRPr="00995722" w:rsidRDefault="00995722" w:rsidP="00995722">
      <w:r w:rsidRPr="00995722">
        <w:t>The Services layer provides communication between modules.</w:t>
      </w:r>
    </w:p>
    <w:p w14:paraId="4D20A373" w14:textId="77777777" w:rsidR="00E616F4" w:rsidRDefault="00E616F4" w:rsidP="00995722"/>
    <w:p w14:paraId="7356247F" w14:textId="5490ABEE" w:rsidR="00995722" w:rsidRPr="00995722" w:rsidRDefault="00995722" w:rsidP="00995722">
      <w:r w:rsidRPr="00995722">
        <w:t>Examples:</w:t>
      </w:r>
    </w:p>
    <w:p w14:paraId="2BCE38C9" w14:textId="0064187F" w:rsidR="00995722" w:rsidRPr="00995722" w:rsidRDefault="00995722">
      <w:pPr>
        <w:pStyle w:val="ListParagraph"/>
        <w:numPr>
          <w:ilvl w:val="0"/>
          <w:numId w:val="157"/>
        </w:numPr>
      </w:pPr>
      <w:r w:rsidRPr="00995722">
        <w:t>CatalogService</w:t>
      </w:r>
    </w:p>
    <w:p w14:paraId="46859D79" w14:textId="4925FB33" w:rsidR="00995722" w:rsidRPr="00995722" w:rsidRDefault="00995722">
      <w:pPr>
        <w:pStyle w:val="ListParagraph"/>
        <w:numPr>
          <w:ilvl w:val="0"/>
          <w:numId w:val="157"/>
        </w:numPr>
      </w:pPr>
      <w:r w:rsidRPr="00995722">
        <w:t>ManifestService</w:t>
      </w:r>
    </w:p>
    <w:p w14:paraId="36B649D1" w14:textId="235E5040" w:rsidR="00995722" w:rsidRPr="00995722" w:rsidRDefault="00995722">
      <w:pPr>
        <w:pStyle w:val="ListParagraph"/>
        <w:numPr>
          <w:ilvl w:val="0"/>
          <w:numId w:val="157"/>
        </w:numPr>
      </w:pPr>
      <w:r w:rsidRPr="00995722">
        <w:t>DeploymentService</w:t>
      </w:r>
    </w:p>
    <w:p w14:paraId="0515897D" w14:textId="39F4A3D2" w:rsidR="00995722" w:rsidRPr="00995722" w:rsidRDefault="00995722">
      <w:pPr>
        <w:pStyle w:val="ListParagraph"/>
        <w:numPr>
          <w:ilvl w:val="0"/>
          <w:numId w:val="157"/>
        </w:numPr>
      </w:pPr>
      <w:r w:rsidRPr="00995722">
        <w:t>StateService</w:t>
      </w:r>
    </w:p>
    <w:p w14:paraId="26482919" w14:textId="77777777" w:rsidR="00995722" w:rsidRPr="00995722" w:rsidRDefault="00995722">
      <w:pPr>
        <w:pStyle w:val="ListParagraph"/>
        <w:numPr>
          <w:ilvl w:val="0"/>
          <w:numId w:val="157"/>
        </w:numPr>
      </w:pPr>
      <w:r w:rsidRPr="00995722">
        <w:t>LoggingService</w:t>
      </w:r>
    </w:p>
    <w:p w14:paraId="4F0B0FCE" w14:textId="77777777" w:rsidR="00E616F4" w:rsidRDefault="00E616F4" w:rsidP="00995722"/>
    <w:p w14:paraId="509550D9" w14:textId="63D07450" w:rsidR="00995722" w:rsidRPr="00995722" w:rsidRDefault="00995722" w:rsidP="00995722">
      <w:r w:rsidRPr="00995722">
        <w:t>The service layer prevents direct coupling between components.</w:t>
      </w:r>
    </w:p>
    <w:p w14:paraId="180E32D6" w14:textId="77777777" w:rsidR="001217BA" w:rsidRDefault="001217BA" w:rsidP="00995722">
      <w:pPr>
        <w:rPr>
          <w:lang w:val="fr-FR"/>
        </w:rPr>
      </w:pPr>
    </w:p>
    <w:p w14:paraId="0B4B79D7" w14:textId="77D7420F" w:rsidR="00995722" w:rsidRPr="00995722" w:rsidRDefault="00995722" w:rsidP="00995722">
      <w:pPr>
        <w:rPr>
          <w:lang w:val="fr-FR"/>
        </w:rPr>
      </w:pPr>
      <w:r w:rsidRPr="00995722">
        <w:rPr>
          <w:lang w:val="fr-FR"/>
        </w:rPr>
        <w:t>Example:</w:t>
      </w:r>
    </w:p>
    <w:p w14:paraId="02130FA2" w14:textId="77777777" w:rsidR="00995722" w:rsidRPr="00995722" w:rsidRDefault="00995722" w:rsidP="00995722">
      <w:pPr>
        <w:rPr>
          <w:lang w:val="fr-FR"/>
        </w:rPr>
      </w:pPr>
      <w:r w:rsidRPr="00995722">
        <w:rPr>
          <w:lang w:val="fr-FR"/>
        </w:rPr>
        <w:t>UI</w:t>
      </w:r>
    </w:p>
    <w:p w14:paraId="304B732C" w14:textId="77777777" w:rsidR="00995722" w:rsidRPr="00995722" w:rsidRDefault="00995722" w:rsidP="00995722">
      <w:pPr>
        <w:rPr>
          <w:lang w:val="fr-FR"/>
        </w:rPr>
      </w:pPr>
      <w:r w:rsidRPr="00995722">
        <w:rPr>
          <w:lang w:val="fr-FR"/>
        </w:rPr>
        <w:t>↓</w:t>
      </w:r>
    </w:p>
    <w:p w14:paraId="598E371A" w14:textId="77777777" w:rsidR="00995722" w:rsidRPr="00995722" w:rsidRDefault="00995722" w:rsidP="00995722">
      <w:pPr>
        <w:rPr>
          <w:lang w:val="fr-FR"/>
        </w:rPr>
      </w:pPr>
      <w:r w:rsidRPr="00995722">
        <w:rPr>
          <w:lang w:val="fr-FR"/>
        </w:rPr>
        <w:t>CatalogService</w:t>
      </w:r>
    </w:p>
    <w:p w14:paraId="3FE4C24D" w14:textId="77777777" w:rsidR="00995722" w:rsidRPr="00995722" w:rsidRDefault="00995722" w:rsidP="00995722">
      <w:pPr>
        <w:rPr>
          <w:lang w:val="fr-FR"/>
        </w:rPr>
      </w:pPr>
      <w:r w:rsidRPr="00995722">
        <w:rPr>
          <w:lang w:val="fr-FR"/>
        </w:rPr>
        <w:t>↓</w:t>
      </w:r>
    </w:p>
    <w:p w14:paraId="45FEE65A" w14:textId="77777777" w:rsidR="00995722" w:rsidRPr="00995722" w:rsidRDefault="00995722" w:rsidP="00995722">
      <w:r w:rsidRPr="00995722">
        <w:t>Catalog Engine</w:t>
      </w:r>
    </w:p>
    <w:p w14:paraId="5ED7F77D" w14:textId="77777777" w:rsidR="00995722" w:rsidRPr="00995722" w:rsidRDefault="00995722" w:rsidP="00995722"/>
    <w:p w14:paraId="5BDDC7C7" w14:textId="77777777" w:rsidR="00995722" w:rsidRPr="00995722" w:rsidRDefault="00995722" w:rsidP="00995722">
      <w:r w:rsidRPr="00995722">
        <w:t>instead of:</w:t>
      </w:r>
    </w:p>
    <w:p w14:paraId="261DD9E7" w14:textId="77777777" w:rsidR="00995722" w:rsidRPr="00995722" w:rsidRDefault="00995722" w:rsidP="00995722">
      <w:r w:rsidRPr="00995722">
        <w:t>UI</w:t>
      </w:r>
    </w:p>
    <w:p w14:paraId="623D432A" w14:textId="77777777" w:rsidR="00995722" w:rsidRPr="00995722" w:rsidRDefault="00995722" w:rsidP="00995722">
      <w:r w:rsidRPr="00995722">
        <w:t>↓</w:t>
      </w:r>
    </w:p>
    <w:p w14:paraId="634690B3" w14:textId="77777777" w:rsidR="00995722" w:rsidRPr="00995722" w:rsidRDefault="00995722" w:rsidP="00995722">
      <w:r w:rsidRPr="00995722">
        <w:t>Reads Catalog Files Directly</w:t>
      </w:r>
    </w:p>
    <w:p w14:paraId="571657D9" w14:textId="3134655E" w:rsidR="00995722" w:rsidRPr="00995722" w:rsidRDefault="00995722" w:rsidP="001217BA">
      <w:pPr>
        <w:pStyle w:val="Heading2"/>
      </w:pPr>
      <w:r w:rsidRPr="00995722">
        <w:t>Dependency Rules</w:t>
      </w:r>
    </w:p>
    <w:p w14:paraId="0F350896" w14:textId="77777777" w:rsidR="00995722" w:rsidRPr="00995722" w:rsidRDefault="00995722" w:rsidP="00995722">
      <w:r w:rsidRPr="00995722">
        <w:t>Components may only communicate through defined interfaces.</w:t>
      </w:r>
    </w:p>
    <w:p w14:paraId="30226EE0" w14:textId="77777777" w:rsidR="001217BA" w:rsidRDefault="001217BA" w:rsidP="00995722"/>
    <w:p w14:paraId="0097136D" w14:textId="5C04684E" w:rsidR="00995722" w:rsidRPr="00995722" w:rsidRDefault="00995722" w:rsidP="00995722">
      <w:r w:rsidRPr="00995722">
        <w:t>Allowed:</w:t>
      </w:r>
    </w:p>
    <w:p w14:paraId="6E5AD44F" w14:textId="77777777" w:rsidR="00995722" w:rsidRPr="00995722" w:rsidRDefault="00995722" w:rsidP="00995722">
      <w:r w:rsidRPr="00995722">
        <w:t>UI</w:t>
      </w:r>
    </w:p>
    <w:p w14:paraId="2D8FCE04" w14:textId="77777777" w:rsidR="00995722" w:rsidRPr="00995722" w:rsidRDefault="00995722" w:rsidP="00995722">
      <w:r w:rsidRPr="00995722">
        <w:t>↓</w:t>
      </w:r>
    </w:p>
    <w:p w14:paraId="00DF37EA" w14:textId="77777777" w:rsidR="00995722" w:rsidRPr="00995722" w:rsidRDefault="00995722" w:rsidP="00995722">
      <w:r w:rsidRPr="00995722">
        <w:t>Services</w:t>
      </w:r>
    </w:p>
    <w:p w14:paraId="0E70B1ED" w14:textId="77777777" w:rsidR="00995722" w:rsidRPr="00995722" w:rsidRDefault="00995722" w:rsidP="00995722">
      <w:r w:rsidRPr="00995722">
        <w:t>↓</w:t>
      </w:r>
    </w:p>
    <w:p w14:paraId="14668121" w14:textId="77777777" w:rsidR="00995722" w:rsidRPr="00995722" w:rsidRDefault="00995722" w:rsidP="00995722">
      <w:r w:rsidRPr="00995722">
        <w:t>Engines</w:t>
      </w:r>
    </w:p>
    <w:p w14:paraId="0059AAA9" w14:textId="77777777" w:rsidR="001217BA" w:rsidRDefault="001217BA" w:rsidP="00995722"/>
    <w:p w14:paraId="03F26079" w14:textId="401853F5" w:rsidR="00995722" w:rsidRPr="00995722" w:rsidRDefault="00995722" w:rsidP="00995722">
      <w:r w:rsidRPr="00995722">
        <w:t>Not Allowed:</w:t>
      </w:r>
    </w:p>
    <w:p w14:paraId="046BBF67" w14:textId="77777777" w:rsidR="00995722" w:rsidRPr="00995722" w:rsidRDefault="00995722" w:rsidP="00995722">
      <w:r w:rsidRPr="00995722">
        <w:t>Plain Text</w:t>
      </w:r>
    </w:p>
    <w:p w14:paraId="349A83CC" w14:textId="77777777" w:rsidR="00995722" w:rsidRPr="00995722" w:rsidRDefault="00995722" w:rsidP="00995722">
      <w:r w:rsidRPr="00995722">
        <w:t>UI</w:t>
      </w:r>
    </w:p>
    <w:p w14:paraId="26BEF77C" w14:textId="77777777" w:rsidR="00995722" w:rsidRPr="00995722" w:rsidRDefault="00995722" w:rsidP="00995722">
      <w:r w:rsidRPr="00995722">
        <w:t>↓</w:t>
      </w:r>
    </w:p>
    <w:p w14:paraId="072929BD" w14:textId="77777777" w:rsidR="00995722" w:rsidRPr="00995722" w:rsidRDefault="00995722" w:rsidP="00995722">
      <w:r w:rsidRPr="00995722">
        <w:t>Catalog Files</w:t>
      </w:r>
    </w:p>
    <w:p w14:paraId="735E19CB" w14:textId="77777777" w:rsidR="001217BA" w:rsidRDefault="001217BA" w:rsidP="00995722"/>
    <w:p w14:paraId="2BE33353" w14:textId="3A0F2DD5" w:rsidR="00995722" w:rsidRPr="00995722" w:rsidRDefault="00995722" w:rsidP="00995722">
      <w:r w:rsidRPr="00995722">
        <w:t>Not Allowed:</w:t>
      </w:r>
    </w:p>
    <w:p w14:paraId="71682748" w14:textId="77777777" w:rsidR="00995722" w:rsidRPr="00995722" w:rsidRDefault="00995722" w:rsidP="00995722">
      <w:r w:rsidRPr="00995722">
        <w:t>Installation Engine</w:t>
      </w:r>
    </w:p>
    <w:p w14:paraId="43B7EA58" w14:textId="77777777" w:rsidR="00995722" w:rsidRPr="00995722" w:rsidRDefault="00995722" w:rsidP="00995722">
      <w:r w:rsidRPr="00995722">
        <w:t>↓</w:t>
      </w:r>
    </w:p>
    <w:p w14:paraId="01A60F1C" w14:textId="77777777" w:rsidR="00995722" w:rsidRPr="00995722" w:rsidRDefault="00995722" w:rsidP="00995722">
      <w:r w:rsidRPr="00995722">
        <w:t>Catalog Files</w:t>
      </w:r>
    </w:p>
    <w:p w14:paraId="67CE5A2C" w14:textId="77777777" w:rsidR="001217BA" w:rsidRDefault="001217BA" w:rsidP="00995722"/>
    <w:p w14:paraId="0676D898" w14:textId="4DC05D76" w:rsidR="00995722" w:rsidRPr="00995722" w:rsidRDefault="00995722" w:rsidP="00995722">
      <w:r w:rsidRPr="00995722">
        <w:t>Not Allowed:</w:t>
      </w:r>
    </w:p>
    <w:p w14:paraId="36610C25" w14:textId="77777777" w:rsidR="00995722" w:rsidRPr="00995722" w:rsidRDefault="00995722" w:rsidP="00995722">
      <w:r w:rsidRPr="00995722">
        <w:t>Logging Engine</w:t>
      </w:r>
    </w:p>
    <w:p w14:paraId="441BB0CC" w14:textId="77777777" w:rsidR="00995722" w:rsidRPr="00995722" w:rsidRDefault="00995722" w:rsidP="00995722">
      <w:r w:rsidRPr="00995722">
        <w:lastRenderedPageBreak/>
        <w:t>↓</w:t>
      </w:r>
    </w:p>
    <w:p w14:paraId="755A5547" w14:textId="77777777" w:rsidR="00995722" w:rsidRPr="00995722" w:rsidRDefault="00995722" w:rsidP="00995722">
      <w:r w:rsidRPr="00995722">
        <w:t>State Files</w:t>
      </w:r>
    </w:p>
    <w:p w14:paraId="7B2684C7" w14:textId="77777777" w:rsidR="001217BA" w:rsidRDefault="001217BA" w:rsidP="00995722"/>
    <w:p w14:paraId="327B5579" w14:textId="4B14E1C8" w:rsidR="00995722" w:rsidRPr="00995722" w:rsidRDefault="00995722" w:rsidP="00995722">
      <w:r w:rsidRPr="00995722">
        <w:t>This prevents tight coupling.</w:t>
      </w:r>
    </w:p>
    <w:p w14:paraId="408ADD2C" w14:textId="77777777" w:rsidR="00995722" w:rsidRPr="00995722" w:rsidRDefault="00995722" w:rsidP="00995722">
      <w:r w:rsidRPr="00995722">
        <w:pict w14:anchorId="02BFA3F8">
          <v:rect id="_x0000_i1949" style="width:0;height:1.5pt" o:hralign="center" o:hrstd="t" o:hr="t" fillcolor="#a0a0a0" stroked="f"/>
        </w:pict>
      </w:r>
    </w:p>
    <w:p w14:paraId="2A53AF23" w14:textId="4DC4041D" w:rsidR="00995722" w:rsidRPr="00995722" w:rsidRDefault="00995722" w:rsidP="006D2778">
      <w:pPr>
        <w:pStyle w:val="Heading2"/>
      </w:pPr>
      <w:r w:rsidRPr="00995722">
        <w:t>Error Handling Strategy</w:t>
      </w:r>
    </w:p>
    <w:p w14:paraId="6772967F" w14:textId="77777777" w:rsidR="00995722" w:rsidRPr="00995722" w:rsidRDefault="00995722" w:rsidP="00995722">
      <w:r w:rsidRPr="00995722">
        <w:t>Errors shall be categorized as:</w:t>
      </w:r>
    </w:p>
    <w:p w14:paraId="4437A830" w14:textId="77777777" w:rsidR="006D2778" w:rsidRDefault="006D2778" w:rsidP="006D2778">
      <w:pPr>
        <w:rPr>
          <w:b/>
          <w:bCs/>
        </w:rPr>
      </w:pPr>
    </w:p>
    <w:p w14:paraId="32047C99" w14:textId="0E3FE4C2" w:rsidR="00995722" w:rsidRPr="00995722" w:rsidRDefault="00995722" w:rsidP="006D2778">
      <w:pPr>
        <w:rPr>
          <w:b/>
          <w:bCs/>
        </w:rPr>
      </w:pPr>
      <w:r w:rsidRPr="00995722">
        <w:rPr>
          <w:b/>
          <w:bCs/>
        </w:rPr>
        <w:t>Validation Errors</w:t>
      </w:r>
    </w:p>
    <w:p w14:paraId="712CDA16" w14:textId="263C1EBE" w:rsidR="00995722" w:rsidRPr="00995722" w:rsidRDefault="00995722" w:rsidP="00995722">
      <w:r w:rsidRPr="00995722">
        <w:t>Examples:</w:t>
      </w:r>
    </w:p>
    <w:p w14:paraId="7A2C1903" w14:textId="77777777" w:rsidR="00995722" w:rsidRPr="00995722" w:rsidRDefault="00995722">
      <w:pPr>
        <w:pStyle w:val="ListParagraph"/>
        <w:numPr>
          <w:ilvl w:val="0"/>
          <w:numId w:val="158"/>
        </w:numPr>
      </w:pPr>
      <w:r w:rsidRPr="00995722">
        <w:t>Invalid Config</w:t>
      </w:r>
    </w:p>
    <w:p w14:paraId="08C87EA1" w14:textId="77777777" w:rsidR="00995722" w:rsidRPr="00995722" w:rsidRDefault="00995722">
      <w:pPr>
        <w:pStyle w:val="ListParagraph"/>
        <w:numPr>
          <w:ilvl w:val="0"/>
          <w:numId w:val="158"/>
        </w:numPr>
      </w:pPr>
      <w:r w:rsidRPr="00995722">
        <w:t>Invalid Catalog</w:t>
      </w:r>
    </w:p>
    <w:p w14:paraId="5D66529B" w14:textId="427CF990" w:rsidR="00995722" w:rsidRPr="00995722" w:rsidRDefault="00995722">
      <w:pPr>
        <w:pStyle w:val="ListParagraph"/>
        <w:numPr>
          <w:ilvl w:val="0"/>
          <w:numId w:val="158"/>
        </w:numPr>
      </w:pPr>
      <w:r w:rsidRPr="00995722">
        <w:t>Invalid Manifest</w:t>
      </w:r>
    </w:p>
    <w:p w14:paraId="52EB0D51" w14:textId="77777777" w:rsidR="006D2778" w:rsidRDefault="006D2778" w:rsidP="006D2778">
      <w:pPr>
        <w:rPr>
          <w:b/>
          <w:bCs/>
        </w:rPr>
      </w:pPr>
    </w:p>
    <w:p w14:paraId="614DDABB" w14:textId="5CA577A0" w:rsidR="00995722" w:rsidRPr="00995722" w:rsidRDefault="00995722" w:rsidP="006D2778">
      <w:pPr>
        <w:rPr>
          <w:b/>
          <w:bCs/>
        </w:rPr>
      </w:pPr>
      <w:r w:rsidRPr="00995722">
        <w:rPr>
          <w:b/>
          <w:bCs/>
        </w:rPr>
        <w:t>Runtime Errors</w:t>
      </w:r>
    </w:p>
    <w:p w14:paraId="02CD2E40" w14:textId="77777777" w:rsidR="00995722" w:rsidRPr="00995722" w:rsidRDefault="00995722" w:rsidP="00995722">
      <w:r w:rsidRPr="00995722">
        <w:t>Examples:</w:t>
      </w:r>
    </w:p>
    <w:p w14:paraId="4035DDCA" w14:textId="77777777" w:rsidR="00995722" w:rsidRPr="00995722" w:rsidRDefault="00995722">
      <w:pPr>
        <w:pStyle w:val="ListParagraph"/>
        <w:numPr>
          <w:ilvl w:val="0"/>
          <w:numId w:val="159"/>
        </w:numPr>
      </w:pPr>
      <w:r w:rsidRPr="00995722">
        <w:t>Installation Failure</w:t>
      </w:r>
    </w:p>
    <w:p w14:paraId="6D8A6885" w14:textId="77777777" w:rsidR="00995722" w:rsidRPr="00995722" w:rsidRDefault="00995722">
      <w:pPr>
        <w:pStyle w:val="ListParagraph"/>
        <w:numPr>
          <w:ilvl w:val="0"/>
          <w:numId w:val="159"/>
        </w:numPr>
      </w:pPr>
      <w:r w:rsidRPr="00995722">
        <w:t>Missing Executable</w:t>
      </w:r>
    </w:p>
    <w:p w14:paraId="71D8A3DC" w14:textId="77777777" w:rsidR="00995722" w:rsidRPr="00995722" w:rsidRDefault="00995722">
      <w:pPr>
        <w:pStyle w:val="ListParagraph"/>
        <w:numPr>
          <w:ilvl w:val="0"/>
          <w:numId w:val="159"/>
        </w:numPr>
      </w:pPr>
      <w:r w:rsidRPr="00995722">
        <w:t>Access Denied</w:t>
      </w:r>
    </w:p>
    <w:p w14:paraId="4D88DFA7" w14:textId="77777777" w:rsidR="006D2778" w:rsidRDefault="006D2778" w:rsidP="006D2778"/>
    <w:p w14:paraId="3B7FCD57" w14:textId="1394C651" w:rsidR="00995722" w:rsidRPr="00995722" w:rsidRDefault="00995722" w:rsidP="006D2778">
      <w:pPr>
        <w:rPr>
          <w:b/>
          <w:bCs/>
        </w:rPr>
      </w:pPr>
      <w:r w:rsidRPr="00995722">
        <w:rPr>
          <w:b/>
          <w:bCs/>
        </w:rPr>
        <w:t>Recovery Errors</w:t>
      </w:r>
    </w:p>
    <w:p w14:paraId="30F5655D" w14:textId="77777777" w:rsidR="00995722" w:rsidRPr="00995722" w:rsidRDefault="00995722" w:rsidP="00995722">
      <w:r w:rsidRPr="00995722">
        <w:t>Examples:</w:t>
      </w:r>
    </w:p>
    <w:p w14:paraId="6183855E" w14:textId="77777777" w:rsidR="00995722" w:rsidRPr="00995722" w:rsidRDefault="00995722">
      <w:pPr>
        <w:pStyle w:val="ListParagraph"/>
        <w:numPr>
          <w:ilvl w:val="0"/>
          <w:numId w:val="160"/>
        </w:numPr>
      </w:pPr>
      <w:r w:rsidRPr="00995722">
        <w:t>Resume Failure</w:t>
      </w:r>
    </w:p>
    <w:p w14:paraId="0DA061F6" w14:textId="77777777" w:rsidR="00995722" w:rsidRPr="00995722" w:rsidRDefault="00995722">
      <w:pPr>
        <w:pStyle w:val="ListParagraph"/>
        <w:numPr>
          <w:ilvl w:val="0"/>
          <w:numId w:val="160"/>
        </w:numPr>
      </w:pPr>
      <w:r w:rsidRPr="00995722">
        <w:t>State Corruption</w:t>
      </w:r>
    </w:p>
    <w:p w14:paraId="7AF81FEF" w14:textId="77777777" w:rsidR="00CA3C16" w:rsidRDefault="00CA3C16" w:rsidP="00995722"/>
    <w:p w14:paraId="4F6B5C69" w14:textId="11B8D60B" w:rsidR="00995722" w:rsidRPr="00995722" w:rsidRDefault="00995722" w:rsidP="00995722">
      <w:r w:rsidRPr="00995722">
        <w:t>All errors shall be:</w:t>
      </w:r>
    </w:p>
    <w:p w14:paraId="64C501C2" w14:textId="77777777" w:rsidR="00995722" w:rsidRPr="00995722" w:rsidRDefault="00995722">
      <w:pPr>
        <w:numPr>
          <w:ilvl w:val="0"/>
          <w:numId w:val="146"/>
        </w:numPr>
      </w:pPr>
      <w:r w:rsidRPr="00995722">
        <w:t>Logged</w:t>
      </w:r>
    </w:p>
    <w:p w14:paraId="74E1529B" w14:textId="77777777" w:rsidR="00995722" w:rsidRPr="00995722" w:rsidRDefault="00995722">
      <w:pPr>
        <w:numPr>
          <w:ilvl w:val="0"/>
          <w:numId w:val="146"/>
        </w:numPr>
      </w:pPr>
      <w:r w:rsidRPr="00995722">
        <w:t>Displayed when appropriate</w:t>
      </w:r>
    </w:p>
    <w:p w14:paraId="032AEA11" w14:textId="77777777" w:rsidR="00995722" w:rsidRPr="00995722" w:rsidRDefault="00995722">
      <w:pPr>
        <w:numPr>
          <w:ilvl w:val="0"/>
          <w:numId w:val="146"/>
        </w:numPr>
      </w:pPr>
      <w:r w:rsidRPr="00995722">
        <w:t>Returned to calling services</w:t>
      </w:r>
    </w:p>
    <w:p w14:paraId="729A8B11" w14:textId="2406CED5" w:rsidR="00995722" w:rsidRPr="00995722" w:rsidRDefault="00995722" w:rsidP="00CA3C16">
      <w:pPr>
        <w:pStyle w:val="Heading2"/>
      </w:pPr>
      <w:r w:rsidRPr="00995722">
        <w:t>Testing Strategy</w:t>
      </w:r>
    </w:p>
    <w:p w14:paraId="2DD5FD5E" w14:textId="77777777" w:rsidR="00995722" w:rsidRPr="00995722" w:rsidRDefault="00995722" w:rsidP="00995722">
      <w:r w:rsidRPr="00995722">
        <w:t>The architecture shall support testing at multiple levels.</w:t>
      </w:r>
    </w:p>
    <w:p w14:paraId="01ED8519" w14:textId="77777777" w:rsidR="00CA3C16" w:rsidRDefault="00CA3C16" w:rsidP="00CA3C16">
      <w:pPr>
        <w:rPr>
          <w:b/>
          <w:bCs/>
        </w:rPr>
      </w:pPr>
    </w:p>
    <w:p w14:paraId="0565D219" w14:textId="5DFE5AC8" w:rsidR="00995722" w:rsidRPr="00995722" w:rsidRDefault="00995722" w:rsidP="00CA3C16">
      <w:pPr>
        <w:rPr>
          <w:b/>
          <w:bCs/>
        </w:rPr>
      </w:pPr>
      <w:r w:rsidRPr="00995722">
        <w:rPr>
          <w:b/>
          <w:bCs/>
        </w:rPr>
        <w:t>Unit Testing</w:t>
      </w:r>
    </w:p>
    <w:p w14:paraId="2E39BF7B" w14:textId="77777777" w:rsidR="00995722" w:rsidRPr="00995722" w:rsidRDefault="00995722" w:rsidP="00995722">
      <w:r w:rsidRPr="00995722">
        <w:t>Test:</w:t>
      </w:r>
    </w:p>
    <w:p w14:paraId="7873A693" w14:textId="77777777" w:rsidR="00995722" w:rsidRPr="00995722" w:rsidRDefault="00995722">
      <w:pPr>
        <w:numPr>
          <w:ilvl w:val="0"/>
          <w:numId w:val="147"/>
        </w:numPr>
      </w:pPr>
      <w:r w:rsidRPr="00995722">
        <w:t>Config parsing</w:t>
      </w:r>
    </w:p>
    <w:p w14:paraId="07CA4DE4" w14:textId="77777777" w:rsidR="00995722" w:rsidRPr="00995722" w:rsidRDefault="00995722">
      <w:pPr>
        <w:numPr>
          <w:ilvl w:val="0"/>
          <w:numId w:val="147"/>
        </w:numPr>
      </w:pPr>
      <w:r w:rsidRPr="00995722">
        <w:t>Catalog parsing</w:t>
      </w:r>
    </w:p>
    <w:p w14:paraId="771ADA4C" w14:textId="77777777" w:rsidR="00995722" w:rsidRPr="00995722" w:rsidRDefault="00995722">
      <w:pPr>
        <w:numPr>
          <w:ilvl w:val="0"/>
          <w:numId w:val="147"/>
        </w:numPr>
      </w:pPr>
      <w:r w:rsidRPr="00995722">
        <w:t>Manifest generation</w:t>
      </w:r>
    </w:p>
    <w:p w14:paraId="5C3597D5" w14:textId="77777777" w:rsidR="00995722" w:rsidRPr="00995722" w:rsidRDefault="00995722">
      <w:pPr>
        <w:numPr>
          <w:ilvl w:val="0"/>
          <w:numId w:val="147"/>
        </w:numPr>
      </w:pPr>
      <w:r w:rsidRPr="00995722">
        <w:t>State handling</w:t>
      </w:r>
    </w:p>
    <w:p w14:paraId="5525837B" w14:textId="77777777" w:rsidR="00CA3C16" w:rsidRDefault="00CA3C16" w:rsidP="00CA3C16">
      <w:pPr>
        <w:rPr>
          <w:b/>
          <w:bCs/>
        </w:rPr>
      </w:pPr>
    </w:p>
    <w:p w14:paraId="0F0EBAE5" w14:textId="28BC26B4" w:rsidR="00995722" w:rsidRPr="00995722" w:rsidRDefault="00995722" w:rsidP="00CA3C16">
      <w:pPr>
        <w:rPr>
          <w:b/>
          <w:bCs/>
        </w:rPr>
      </w:pPr>
      <w:r w:rsidRPr="00995722">
        <w:rPr>
          <w:b/>
          <w:bCs/>
        </w:rPr>
        <w:t>Integration Testing</w:t>
      </w:r>
    </w:p>
    <w:p w14:paraId="4324A7FA" w14:textId="77777777" w:rsidR="00995722" w:rsidRPr="00995722" w:rsidRDefault="00995722" w:rsidP="00995722">
      <w:r w:rsidRPr="00995722">
        <w:t>Test:</w:t>
      </w:r>
    </w:p>
    <w:p w14:paraId="704CF1EB" w14:textId="77777777" w:rsidR="00995722" w:rsidRPr="00995722" w:rsidRDefault="00995722">
      <w:pPr>
        <w:numPr>
          <w:ilvl w:val="0"/>
          <w:numId w:val="148"/>
        </w:numPr>
      </w:pPr>
      <w:r w:rsidRPr="00995722">
        <w:t>Catalog → Manifest</w:t>
      </w:r>
    </w:p>
    <w:p w14:paraId="52E9A4E1" w14:textId="77777777" w:rsidR="00995722" w:rsidRPr="00995722" w:rsidRDefault="00995722">
      <w:pPr>
        <w:numPr>
          <w:ilvl w:val="0"/>
          <w:numId w:val="148"/>
        </w:numPr>
      </w:pPr>
      <w:r w:rsidRPr="00995722">
        <w:t>Manifest → Installation</w:t>
      </w:r>
    </w:p>
    <w:p w14:paraId="686723C7" w14:textId="77777777" w:rsidR="00995722" w:rsidRPr="00995722" w:rsidRDefault="00995722">
      <w:pPr>
        <w:numPr>
          <w:ilvl w:val="0"/>
          <w:numId w:val="148"/>
        </w:numPr>
      </w:pPr>
      <w:r w:rsidRPr="00995722">
        <w:t>Installation → State</w:t>
      </w:r>
    </w:p>
    <w:p w14:paraId="0722A1C7" w14:textId="77777777" w:rsidR="00CA3C16" w:rsidRDefault="00CA3C16" w:rsidP="00CA3C16">
      <w:pPr>
        <w:rPr>
          <w:b/>
          <w:bCs/>
        </w:rPr>
      </w:pPr>
    </w:p>
    <w:p w14:paraId="57D4738A" w14:textId="4CD0F3B7" w:rsidR="00995722" w:rsidRPr="00995722" w:rsidRDefault="00995722" w:rsidP="00CA3C16">
      <w:pPr>
        <w:rPr>
          <w:b/>
          <w:bCs/>
        </w:rPr>
      </w:pPr>
      <w:r w:rsidRPr="00995722">
        <w:rPr>
          <w:b/>
          <w:bCs/>
        </w:rPr>
        <w:lastRenderedPageBreak/>
        <w:t>End-to-End Testing</w:t>
      </w:r>
    </w:p>
    <w:p w14:paraId="0C6164B4" w14:textId="77777777" w:rsidR="00995722" w:rsidRPr="00995722" w:rsidRDefault="00995722" w:rsidP="00995722">
      <w:r w:rsidRPr="00995722">
        <w:t>Test:</w:t>
      </w:r>
    </w:p>
    <w:p w14:paraId="1A1457AC" w14:textId="77777777" w:rsidR="00995722" w:rsidRPr="00995722" w:rsidRDefault="00995722" w:rsidP="00995722">
      <w:r w:rsidRPr="00995722">
        <w:t>Load Modality</w:t>
      </w:r>
    </w:p>
    <w:p w14:paraId="19742945" w14:textId="77777777" w:rsidR="00995722" w:rsidRPr="00995722" w:rsidRDefault="00995722" w:rsidP="00995722">
      <w:r w:rsidRPr="00995722">
        <w:t>↓</w:t>
      </w:r>
    </w:p>
    <w:p w14:paraId="185FEFFF" w14:textId="77777777" w:rsidR="00995722" w:rsidRPr="00995722" w:rsidRDefault="00995722" w:rsidP="00995722">
      <w:r w:rsidRPr="00995722">
        <w:t>Select Applications</w:t>
      </w:r>
    </w:p>
    <w:p w14:paraId="3386B865" w14:textId="77777777" w:rsidR="00995722" w:rsidRPr="00995722" w:rsidRDefault="00995722" w:rsidP="00995722">
      <w:r w:rsidRPr="00995722">
        <w:t>↓</w:t>
      </w:r>
    </w:p>
    <w:p w14:paraId="525CBB5B" w14:textId="77777777" w:rsidR="00995722" w:rsidRPr="00995722" w:rsidRDefault="00995722" w:rsidP="00995722">
      <w:r w:rsidRPr="00995722">
        <w:t>Generate Manifest</w:t>
      </w:r>
    </w:p>
    <w:p w14:paraId="4A8C6288" w14:textId="77777777" w:rsidR="00995722" w:rsidRPr="00995722" w:rsidRDefault="00995722" w:rsidP="00995722">
      <w:r w:rsidRPr="00995722">
        <w:t>↓</w:t>
      </w:r>
    </w:p>
    <w:p w14:paraId="06ACD865" w14:textId="77777777" w:rsidR="00995722" w:rsidRPr="00995722" w:rsidRDefault="00995722" w:rsidP="00995722">
      <w:r w:rsidRPr="00995722">
        <w:t>Install</w:t>
      </w:r>
    </w:p>
    <w:p w14:paraId="2FF65E21" w14:textId="77777777" w:rsidR="00995722" w:rsidRPr="00995722" w:rsidRDefault="00995722" w:rsidP="00995722">
      <w:r w:rsidRPr="00995722">
        <w:t>↓</w:t>
      </w:r>
    </w:p>
    <w:p w14:paraId="1985DDC0" w14:textId="77777777" w:rsidR="00995722" w:rsidRPr="00995722" w:rsidRDefault="00995722" w:rsidP="00995722">
      <w:r w:rsidRPr="00995722">
        <w:t>Reboot</w:t>
      </w:r>
    </w:p>
    <w:p w14:paraId="3F98C659" w14:textId="77777777" w:rsidR="00995722" w:rsidRPr="00995722" w:rsidRDefault="00995722" w:rsidP="00995722">
      <w:r w:rsidRPr="00995722">
        <w:t>↓</w:t>
      </w:r>
    </w:p>
    <w:p w14:paraId="62FE15A1" w14:textId="77777777" w:rsidR="00995722" w:rsidRPr="00995722" w:rsidRDefault="00995722" w:rsidP="00995722">
      <w:r w:rsidRPr="00995722">
        <w:t>Resume</w:t>
      </w:r>
    </w:p>
    <w:p w14:paraId="48909E66" w14:textId="77777777" w:rsidR="00995722" w:rsidRPr="00995722" w:rsidRDefault="00995722" w:rsidP="00995722">
      <w:r w:rsidRPr="00995722">
        <w:t>↓</w:t>
      </w:r>
    </w:p>
    <w:p w14:paraId="6F1991E2" w14:textId="77777777" w:rsidR="00995722" w:rsidRPr="00995722" w:rsidRDefault="00995722" w:rsidP="00995722">
      <w:r w:rsidRPr="00995722">
        <w:t>Complete</w:t>
      </w:r>
    </w:p>
    <w:p w14:paraId="112A2826" w14:textId="52EBB05F" w:rsidR="00995722" w:rsidRPr="00995722" w:rsidRDefault="00995722" w:rsidP="00CA3C16">
      <w:pPr>
        <w:pStyle w:val="Heading2"/>
      </w:pPr>
      <w:r w:rsidRPr="00995722">
        <w:t>Architectural Decision</w:t>
      </w:r>
    </w:p>
    <w:p w14:paraId="1952FCB8" w14:textId="77777777" w:rsidR="00995722" w:rsidRPr="00995722" w:rsidRDefault="00995722" w:rsidP="00995722">
      <w:r w:rsidRPr="00995722">
        <w:t>PDD v2 shall be implemented using a modular architecture where each engine operates independently and communicates through well-defined service boundaries.</w:t>
      </w:r>
    </w:p>
    <w:p w14:paraId="68A4A542" w14:textId="77777777" w:rsidR="00CA3C16" w:rsidRDefault="00CA3C16" w:rsidP="00995722"/>
    <w:p w14:paraId="1FB5DA30" w14:textId="198A45CE" w:rsidR="00995722" w:rsidRPr="00995722" w:rsidRDefault="00995722" w:rsidP="00995722">
      <w:r w:rsidRPr="00995722">
        <w:t>The implementation architecture follows the same separation established throughout this document:</w:t>
      </w:r>
    </w:p>
    <w:p w14:paraId="0AC8B29C" w14:textId="77777777" w:rsidR="00CA3C16" w:rsidRDefault="00CA3C16" w:rsidP="00995722"/>
    <w:p w14:paraId="37ECA7C7" w14:textId="31AB1170" w:rsidR="00995722" w:rsidRPr="00995722" w:rsidRDefault="00995722" w:rsidP="00995722">
      <w:r w:rsidRPr="00995722">
        <w:t>Planning</w:t>
      </w:r>
    </w:p>
    <w:p w14:paraId="0CED4C7F" w14:textId="77777777" w:rsidR="00995722" w:rsidRPr="00995722" w:rsidRDefault="00995722" w:rsidP="00995722">
      <w:r w:rsidRPr="00995722">
        <w:t>↓</w:t>
      </w:r>
    </w:p>
    <w:p w14:paraId="069C5764" w14:textId="77777777" w:rsidR="00995722" w:rsidRPr="00995722" w:rsidRDefault="00995722" w:rsidP="00995722">
      <w:r w:rsidRPr="00995722">
        <w:t>Catalog Engine</w:t>
      </w:r>
    </w:p>
    <w:p w14:paraId="36D15419" w14:textId="77777777" w:rsidR="00995722" w:rsidRPr="00995722" w:rsidRDefault="00995722" w:rsidP="00995722">
      <w:r w:rsidRPr="00995722">
        <w:t>↓</w:t>
      </w:r>
    </w:p>
    <w:p w14:paraId="17940279" w14:textId="77777777" w:rsidR="00995722" w:rsidRPr="00995722" w:rsidRDefault="00995722" w:rsidP="00995722">
      <w:r w:rsidRPr="00995722">
        <w:t>Manifest Engine</w:t>
      </w:r>
    </w:p>
    <w:p w14:paraId="242FA90F" w14:textId="77777777" w:rsidR="00995722" w:rsidRPr="00995722" w:rsidRDefault="00995722" w:rsidP="00995722"/>
    <w:p w14:paraId="53757AC4" w14:textId="77777777" w:rsidR="00995722" w:rsidRPr="00995722" w:rsidRDefault="00995722" w:rsidP="00995722">
      <w:r w:rsidRPr="00995722">
        <w:t>Execution</w:t>
      </w:r>
    </w:p>
    <w:p w14:paraId="5CF394A2" w14:textId="77777777" w:rsidR="00995722" w:rsidRPr="00995722" w:rsidRDefault="00995722" w:rsidP="00995722">
      <w:r w:rsidRPr="00995722">
        <w:t>↓</w:t>
      </w:r>
    </w:p>
    <w:p w14:paraId="0799E61E" w14:textId="77777777" w:rsidR="00995722" w:rsidRPr="00995722" w:rsidRDefault="00995722" w:rsidP="00995722">
      <w:r w:rsidRPr="00995722">
        <w:t>Installation Engine</w:t>
      </w:r>
    </w:p>
    <w:p w14:paraId="361DC984" w14:textId="77777777" w:rsidR="00995722" w:rsidRPr="00995722" w:rsidRDefault="00995722" w:rsidP="00995722">
      <w:r w:rsidRPr="00995722">
        <w:t>↓</w:t>
      </w:r>
    </w:p>
    <w:p w14:paraId="2FC8A4C5" w14:textId="77777777" w:rsidR="00995722" w:rsidRPr="00995722" w:rsidRDefault="00995722" w:rsidP="00995722">
      <w:r w:rsidRPr="00995722">
        <w:t>State Engine</w:t>
      </w:r>
    </w:p>
    <w:p w14:paraId="3F65EEE9" w14:textId="77777777" w:rsidR="00995722" w:rsidRPr="00995722" w:rsidRDefault="00995722" w:rsidP="00995722">
      <w:r w:rsidRPr="00995722">
        <w:t>↓</w:t>
      </w:r>
    </w:p>
    <w:p w14:paraId="448B3636" w14:textId="77777777" w:rsidR="00995722" w:rsidRPr="00995722" w:rsidRDefault="00995722" w:rsidP="00995722">
      <w:r w:rsidRPr="00995722">
        <w:t>Logging Engine</w:t>
      </w:r>
    </w:p>
    <w:p w14:paraId="17A0507C" w14:textId="77777777" w:rsidR="00CA3C16" w:rsidRDefault="00CA3C16" w:rsidP="00995722"/>
    <w:p w14:paraId="72297076" w14:textId="556ED2F8" w:rsidR="00995722" w:rsidRPr="00995722" w:rsidRDefault="00995722" w:rsidP="00995722">
      <w:r w:rsidRPr="00995722">
        <w:t>This design minimizes coupling, improves maintainability, and allows individual components to evolve independently over time.</w:t>
      </w:r>
    </w:p>
    <w:p w14:paraId="361C728E" w14:textId="3ACC6477" w:rsidR="00995722" w:rsidRPr="00995722" w:rsidRDefault="00995722" w:rsidP="00995722"/>
    <w:p w14:paraId="185D3350" w14:textId="77777777" w:rsidR="002E1B7E" w:rsidRPr="002E1B7E" w:rsidRDefault="002E1B7E" w:rsidP="002E1B7E"/>
    <w:sectPr w:rsidR="002E1B7E" w:rsidRPr="002E1B7E" w:rsidSect="00C4442C">
      <w:footerReference w:type="default" r:id="rId13"/>
      <w:footerReference w:type="first" r:id="rId14"/>
      <w:pgSz w:w="11907" w:h="16839" w:code="9"/>
      <w:pgMar w:top="1417" w:right="1417" w:bottom="1417" w:left="1417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FF4EC" w14:textId="77777777" w:rsidR="003A0CCD" w:rsidRPr="007C66F5" w:rsidRDefault="003A0CCD">
      <w:r w:rsidRPr="007C66F5">
        <w:separator/>
      </w:r>
    </w:p>
  </w:endnote>
  <w:endnote w:type="continuationSeparator" w:id="0">
    <w:p w14:paraId="0A9A9AD4" w14:textId="77777777" w:rsidR="003A0CCD" w:rsidRPr="007C66F5" w:rsidRDefault="003A0CCD">
      <w:r w:rsidRPr="007C66F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A8AC5" w14:textId="77777777" w:rsidR="005D0415" w:rsidRPr="007C66F5" w:rsidRDefault="005D0415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65429" w14:textId="77777777" w:rsidR="005D0415" w:rsidRPr="007C66F5" w:rsidRDefault="005D0415">
    <w:pPr>
      <w:spacing w:line="24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21C41" w14:textId="77777777" w:rsidR="003A0CCD" w:rsidRPr="007C66F5" w:rsidRDefault="003A0CCD">
      <w:r w:rsidRPr="007C66F5">
        <w:separator/>
      </w:r>
    </w:p>
  </w:footnote>
  <w:footnote w:type="continuationSeparator" w:id="0">
    <w:p w14:paraId="7FDAC449" w14:textId="77777777" w:rsidR="003A0CCD" w:rsidRPr="007C66F5" w:rsidRDefault="003A0CCD">
      <w:r w:rsidRPr="007C66F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FA2"/>
    <w:multiLevelType w:val="multilevel"/>
    <w:tmpl w:val="6BC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6671F"/>
    <w:multiLevelType w:val="multilevel"/>
    <w:tmpl w:val="D686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3387D"/>
    <w:multiLevelType w:val="multilevel"/>
    <w:tmpl w:val="BBBE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158AB"/>
    <w:multiLevelType w:val="multilevel"/>
    <w:tmpl w:val="C3CC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84C1D"/>
    <w:multiLevelType w:val="multilevel"/>
    <w:tmpl w:val="76C8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E00E2"/>
    <w:multiLevelType w:val="multilevel"/>
    <w:tmpl w:val="23B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739F1"/>
    <w:multiLevelType w:val="multilevel"/>
    <w:tmpl w:val="1E4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63B86"/>
    <w:multiLevelType w:val="multilevel"/>
    <w:tmpl w:val="8A8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17C02"/>
    <w:multiLevelType w:val="hybridMultilevel"/>
    <w:tmpl w:val="427C0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E310AC"/>
    <w:multiLevelType w:val="multilevel"/>
    <w:tmpl w:val="7CC4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C3533"/>
    <w:multiLevelType w:val="multilevel"/>
    <w:tmpl w:val="5DB8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A22FE"/>
    <w:multiLevelType w:val="multilevel"/>
    <w:tmpl w:val="2270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54454"/>
    <w:multiLevelType w:val="hybridMultilevel"/>
    <w:tmpl w:val="F600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C82FF5"/>
    <w:multiLevelType w:val="hybridMultilevel"/>
    <w:tmpl w:val="13367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AB42A4"/>
    <w:multiLevelType w:val="hybridMultilevel"/>
    <w:tmpl w:val="7D9C4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3577C1"/>
    <w:multiLevelType w:val="multilevel"/>
    <w:tmpl w:val="D3D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360374"/>
    <w:multiLevelType w:val="hybridMultilevel"/>
    <w:tmpl w:val="70448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3866EF"/>
    <w:multiLevelType w:val="multilevel"/>
    <w:tmpl w:val="7618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680486"/>
    <w:multiLevelType w:val="multilevel"/>
    <w:tmpl w:val="8340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786163"/>
    <w:multiLevelType w:val="hybridMultilevel"/>
    <w:tmpl w:val="A3D8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B47410"/>
    <w:multiLevelType w:val="multilevel"/>
    <w:tmpl w:val="A3B6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CD3E82"/>
    <w:multiLevelType w:val="multilevel"/>
    <w:tmpl w:val="7CC0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6A3E12"/>
    <w:multiLevelType w:val="hybridMultilevel"/>
    <w:tmpl w:val="094C1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B060622"/>
    <w:multiLevelType w:val="hybridMultilevel"/>
    <w:tmpl w:val="C7745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B8B76BD"/>
    <w:multiLevelType w:val="multilevel"/>
    <w:tmpl w:val="048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F71054"/>
    <w:multiLevelType w:val="multilevel"/>
    <w:tmpl w:val="0D70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E77879"/>
    <w:multiLevelType w:val="multilevel"/>
    <w:tmpl w:val="E1D8A144"/>
    <w:styleLink w:val="Headinglist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0E656730"/>
    <w:multiLevelType w:val="multilevel"/>
    <w:tmpl w:val="F514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EC3086"/>
    <w:multiLevelType w:val="hybridMultilevel"/>
    <w:tmpl w:val="7512A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18B3738"/>
    <w:multiLevelType w:val="multilevel"/>
    <w:tmpl w:val="43D2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8D7423"/>
    <w:multiLevelType w:val="multilevel"/>
    <w:tmpl w:val="7F7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1B4548"/>
    <w:multiLevelType w:val="multilevel"/>
    <w:tmpl w:val="5B8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490C31"/>
    <w:multiLevelType w:val="multilevel"/>
    <w:tmpl w:val="E704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DC1AFE"/>
    <w:multiLevelType w:val="multilevel"/>
    <w:tmpl w:val="7924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F41F7E"/>
    <w:multiLevelType w:val="hybridMultilevel"/>
    <w:tmpl w:val="BEFAF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5297F93"/>
    <w:multiLevelType w:val="multilevel"/>
    <w:tmpl w:val="04EC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675C98"/>
    <w:multiLevelType w:val="multilevel"/>
    <w:tmpl w:val="E5D2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AA57E5"/>
    <w:multiLevelType w:val="multilevel"/>
    <w:tmpl w:val="4CFA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E37356"/>
    <w:multiLevelType w:val="multilevel"/>
    <w:tmpl w:val="D91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082C7B"/>
    <w:multiLevelType w:val="multilevel"/>
    <w:tmpl w:val="6FDE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301C1E"/>
    <w:multiLevelType w:val="multilevel"/>
    <w:tmpl w:val="9F0C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A115C3"/>
    <w:multiLevelType w:val="hybridMultilevel"/>
    <w:tmpl w:val="2A44E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CB80083"/>
    <w:multiLevelType w:val="hybridMultilevel"/>
    <w:tmpl w:val="A1AA8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D0E5A89"/>
    <w:multiLevelType w:val="multilevel"/>
    <w:tmpl w:val="23B8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F16752"/>
    <w:multiLevelType w:val="multilevel"/>
    <w:tmpl w:val="FFF4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913E2B"/>
    <w:multiLevelType w:val="multilevel"/>
    <w:tmpl w:val="8326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5D3FE4"/>
    <w:multiLevelType w:val="multilevel"/>
    <w:tmpl w:val="8640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606FE8"/>
    <w:multiLevelType w:val="multilevel"/>
    <w:tmpl w:val="B792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047C09"/>
    <w:multiLevelType w:val="multilevel"/>
    <w:tmpl w:val="978A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2C0CF2"/>
    <w:multiLevelType w:val="hybridMultilevel"/>
    <w:tmpl w:val="8F427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4CB33AE"/>
    <w:multiLevelType w:val="hybridMultilevel"/>
    <w:tmpl w:val="BD9ED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4E51C6E"/>
    <w:multiLevelType w:val="multilevel"/>
    <w:tmpl w:val="574087B6"/>
    <w:styleLink w:val="Philipsbullets"/>
    <w:lvl w:ilvl="0">
      <w:start w:val="1"/>
      <w:numFmt w:val="bullet"/>
      <w:lvlText w:val="•"/>
      <w:lvlJc w:val="left"/>
      <w:pPr>
        <w:ind w:left="227" w:hanging="227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–"/>
      <w:lvlJc w:val="left"/>
      <w:pPr>
        <w:ind w:left="454" w:hanging="227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681" w:hanging="227"/>
      </w:pPr>
      <w:rPr>
        <w:rFonts w:ascii="Calibri" w:hAnsi="Calibri" w:hint="default"/>
        <w:b/>
      </w:rPr>
    </w:lvl>
    <w:lvl w:ilvl="3">
      <w:start w:val="1"/>
      <w:numFmt w:val="bullet"/>
      <w:lvlText w:val="•"/>
      <w:lvlJc w:val="left"/>
      <w:pPr>
        <w:ind w:left="908" w:hanging="227"/>
      </w:pPr>
      <w:rPr>
        <w:rFonts w:asciiTheme="minorHAnsi" w:hAnsiTheme="minorHAnsi" w:cs="Times New Roman" w:hint="default"/>
      </w:rPr>
    </w:lvl>
    <w:lvl w:ilvl="4">
      <w:start w:val="1"/>
      <w:numFmt w:val="bullet"/>
      <w:lvlText w:val="o"/>
      <w:lvlJc w:val="left"/>
      <w:pPr>
        <w:ind w:left="1135" w:hanging="227"/>
      </w:pPr>
      <w:rPr>
        <w:rFonts w:asciiTheme="minorHAnsi" w:hAnsiTheme="minorHAnsi" w:cs="Courier New" w:hint="default"/>
      </w:rPr>
    </w:lvl>
    <w:lvl w:ilvl="5">
      <w:start w:val="1"/>
      <w:numFmt w:val="bullet"/>
      <w:lvlText w:val=""/>
      <w:lvlJc w:val="left"/>
      <w:pPr>
        <w:ind w:left="1362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589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816" w:hanging="227"/>
      </w:pPr>
      <w:rPr>
        <w:rFonts w:asciiTheme="minorHAnsi" w:hAnsiTheme="minorHAnsi" w:cs="Courier New" w:hint="default"/>
      </w:rPr>
    </w:lvl>
    <w:lvl w:ilvl="8">
      <w:start w:val="1"/>
      <w:numFmt w:val="bullet"/>
      <w:lvlText w:val=""/>
      <w:lvlJc w:val="left"/>
      <w:pPr>
        <w:ind w:left="2043" w:hanging="227"/>
      </w:pPr>
      <w:rPr>
        <w:rFonts w:ascii="Wingdings" w:hAnsi="Wingdings" w:hint="default"/>
      </w:rPr>
    </w:lvl>
  </w:abstractNum>
  <w:abstractNum w:abstractNumId="52" w15:restartNumberingAfterBreak="0">
    <w:nsid w:val="25240F8C"/>
    <w:multiLevelType w:val="multilevel"/>
    <w:tmpl w:val="5686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AE654F"/>
    <w:multiLevelType w:val="hybridMultilevel"/>
    <w:tmpl w:val="A3B87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90E3D6D"/>
    <w:multiLevelType w:val="hybridMultilevel"/>
    <w:tmpl w:val="8C344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9AD08C5"/>
    <w:multiLevelType w:val="multilevel"/>
    <w:tmpl w:val="2F70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984FF5"/>
    <w:multiLevelType w:val="multilevel"/>
    <w:tmpl w:val="6A5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662957"/>
    <w:multiLevelType w:val="multilevel"/>
    <w:tmpl w:val="7712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B27066"/>
    <w:multiLevelType w:val="multilevel"/>
    <w:tmpl w:val="93C8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D513ED"/>
    <w:multiLevelType w:val="multilevel"/>
    <w:tmpl w:val="2970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340BDC"/>
    <w:multiLevelType w:val="multilevel"/>
    <w:tmpl w:val="35F4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5C0C2F"/>
    <w:multiLevelType w:val="multilevel"/>
    <w:tmpl w:val="288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8B1ABE"/>
    <w:multiLevelType w:val="multilevel"/>
    <w:tmpl w:val="47D0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660664"/>
    <w:multiLevelType w:val="hybridMultilevel"/>
    <w:tmpl w:val="BDB68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0AD179B"/>
    <w:multiLevelType w:val="multilevel"/>
    <w:tmpl w:val="84B4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316444"/>
    <w:multiLevelType w:val="multilevel"/>
    <w:tmpl w:val="8E94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8A11DA"/>
    <w:multiLevelType w:val="multilevel"/>
    <w:tmpl w:val="081E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EF4ACF"/>
    <w:multiLevelType w:val="multilevel"/>
    <w:tmpl w:val="347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CE106C"/>
    <w:multiLevelType w:val="multilevel"/>
    <w:tmpl w:val="899C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0673FC"/>
    <w:multiLevelType w:val="multilevel"/>
    <w:tmpl w:val="C11C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436686"/>
    <w:multiLevelType w:val="multilevel"/>
    <w:tmpl w:val="C168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E47850"/>
    <w:multiLevelType w:val="multilevel"/>
    <w:tmpl w:val="DFC6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352504"/>
    <w:multiLevelType w:val="multilevel"/>
    <w:tmpl w:val="67D2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705573"/>
    <w:multiLevelType w:val="multilevel"/>
    <w:tmpl w:val="C76A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7226D1"/>
    <w:multiLevelType w:val="multilevel"/>
    <w:tmpl w:val="98D8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365BBB"/>
    <w:multiLevelType w:val="multilevel"/>
    <w:tmpl w:val="AF70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7D0439"/>
    <w:multiLevelType w:val="multilevel"/>
    <w:tmpl w:val="78B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140B98"/>
    <w:multiLevelType w:val="multilevel"/>
    <w:tmpl w:val="F384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11584F"/>
    <w:multiLevelType w:val="multilevel"/>
    <w:tmpl w:val="2438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2F5911"/>
    <w:multiLevelType w:val="multilevel"/>
    <w:tmpl w:val="6BB0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C9720E"/>
    <w:multiLevelType w:val="multilevel"/>
    <w:tmpl w:val="9FF8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A8170A"/>
    <w:multiLevelType w:val="multilevel"/>
    <w:tmpl w:val="0D6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7E21A0"/>
    <w:multiLevelType w:val="hybridMultilevel"/>
    <w:tmpl w:val="49769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2992B97"/>
    <w:multiLevelType w:val="multilevel"/>
    <w:tmpl w:val="FCFE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CE11A2"/>
    <w:multiLevelType w:val="multilevel"/>
    <w:tmpl w:val="3D9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071ECE"/>
    <w:multiLevelType w:val="multilevel"/>
    <w:tmpl w:val="EADC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552F04"/>
    <w:multiLevelType w:val="multilevel"/>
    <w:tmpl w:val="B77A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5E06F6"/>
    <w:multiLevelType w:val="multilevel"/>
    <w:tmpl w:val="54D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6F104E"/>
    <w:multiLevelType w:val="multilevel"/>
    <w:tmpl w:val="7CA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B923F6"/>
    <w:multiLevelType w:val="multilevel"/>
    <w:tmpl w:val="BE9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0B6B36"/>
    <w:multiLevelType w:val="hybridMultilevel"/>
    <w:tmpl w:val="7AB0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6F85033"/>
    <w:multiLevelType w:val="multilevel"/>
    <w:tmpl w:val="DC4E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817417"/>
    <w:multiLevelType w:val="multilevel"/>
    <w:tmpl w:val="BC08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6F44AA"/>
    <w:multiLevelType w:val="multilevel"/>
    <w:tmpl w:val="F824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B70227"/>
    <w:multiLevelType w:val="multilevel"/>
    <w:tmpl w:val="7958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E047F2"/>
    <w:multiLevelType w:val="multilevel"/>
    <w:tmpl w:val="C3F2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651FD7"/>
    <w:multiLevelType w:val="multilevel"/>
    <w:tmpl w:val="4DDE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5F7670"/>
    <w:multiLevelType w:val="multilevel"/>
    <w:tmpl w:val="14D4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332FAB"/>
    <w:multiLevelType w:val="hybridMultilevel"/>
    <w:tmpl w:val="4F96A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E833CC6"/>
    <w:multiLevelType w:val="hybridMultilevel"/>
    <w:tmpl w:val="7370F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0192124"/>
    <w:multiLevelType w:val="multilevel"/>
    <w:tmpl w:val="3090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5A4488"/>
    <w:multiLevelType w:val="multilevel"/>
    <w:tmpl w:val="9F6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907004"/>
    <w:multiLevelType w:val="multilevel"/>
    <w:tmpl w:val="5142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473748"/>
    <w:multiLevelType w:val="multilevel"/>
    <w:tmpl w:val="2B52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9013C0"/>
    <w:multiLevelType w:val="multilevel"/>
    <w:tmpl w:val="CAE2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910FFD"/>
    <w:multiLevelType w:val="hybridMultilevel"/>
    <w:tmpl w:val="2FAE7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4BF671B"/>
    <w:multiLevelType w:val="hybridMultilevel"/>
    <w:tmpl w:val="8BB2B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5F14F27"/>
    <w:multiLevelType w:val="multilevel"/>
    <w:tmpl w:val="A12C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FA23DB"/>
    <w:multiLevelType w:val="multilevel"/>
    <w:tmpl w:val="60E4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ED3300"/>
    <w:multiLevelType w:val="hybridMultilevel"/>
    <w:tmpl w:val="77764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9210903"/>
    <w:multiLevelType w:val="multilevel"/>
    <w:tmpl w:val="D4A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094A30"/>
    <w:multiLevelType w:val="hybridMultilevel"/>
    <w:tmpl w:val="67ACA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A2E7313"/>
    <w:multiLevelType w:val="multilevel"/>
    <w:tmpl w:val="E2A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E004F2"/>
    <w:multiLevelType w:val="multilevel"/>
    <w:tmpl w:val="B8D2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2A04BC"/>
    <w:multiLevelType w:val="multilevel"/>
    <w:tmpl w:val="A61C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8224BB"/>
    <w:multiLevelType w:val="hybridMultilevel"/>
    <w:tmpl w:val="BDB6A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D3D394F"/>
    <w:multiLevelType w:val="hybridMultilevel"/>
    <w:tmpl w:val="97B0C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DF4227C"/>
    <w:multiLevelType w:val="hybridMultilevel"/>
    <w:tmpl w:val="3AE6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FE8072E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9" w15:restartNumberingAfterBreak="0">
    <w:nsid w:val="602F4573"/>
    <w:multiLevelType w:val="multilevel"/>
    <w:tmpl w:val="3894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BD673A"/>
    <w:multiLevelType w:val="multilevel"/>
    <w:tmpl w:val="BA80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F95A93"/>
    <w:multiLevelType w:val="multilevel"/>
    <w:tmpl w:val="1780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8A65B5"/>
    <w:multiLevelType w:val="hybridMultilevel"/>
    <w:tmpl w:val="5F363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3F57EEE"/>
    <w:multiLevelType w:val="hybridMultilevel"/>
    <w:tmpl w:val="AD66C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43E7DB0"/>
    <w:multiLevelType w:val="multilevel"/>
    <w:tmpl w:val="178C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A12FE2"/>
    <w:multiLevelType w:val="multilevel"/>
    <w:tmpl w:val="75DE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F83829"/>
    <w:multiLevelType w:val="multilevel"/>
    <w:tmpl w:val="6EB2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7B5477"/>
    <w:multiLevelType w:val="multilevel"/>
    <w:tmpl w:val="4E4A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CC6B5C"/>
    <w:multiLevelType w:val="multilevel"/>
    <w:tmpl w:val="0A8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01608C"/>
    <w:multiLevelType w:val="multilevel"/>
    <w:tmpl w:val="611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5A2EC7"/>
    <w:multiLevelType w:val="multilevel"/>
    <w:tmpl w:val="766A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903622"/>
    <w:multiLevelType w:val="multilevel"/>
    <w:tmpl w:val="027C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CE66B1"/>
    <w:multiLevelType w:val="hybridMultilevel"/>
    <w:tmpl w:val="A1420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BD062B9"/>
    <w:multiLevelType w:val="multilevel"/>
    <w:tmpl w:val="44F4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7279AB"/>
    <w:multiLevelType w:val="hybridMultilevel"/>
    <w:tmpl w:val="B790C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F097725"/>
    <w:multiLevelType w:val="multilevel"/>
    <w:tmpl w:val="46B4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AD7CD4"/>
    <w:multiLevelType w:val="multilevel"/>
    <w:tmpl w:val="4D9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7D4842"/>
    <w:multiLevelType w:val="multilevel"/>
    <w:tmpl w:val="97A6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570F1D"/>
    <w:multiLevelType w:val="multilevel"/>
    <w:tmpl w:val="E138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4D7959"/>
    <w:multiLevelType w:val="hybridMultilevel"/>
    <w:tmpl w:val="37C4A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5B2721B"/>
    <w:multiLevelType w:val="multilevel"/>
    <w:tmpl w:val="6950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E0530E"/>
    <w:multiLevelType w:val="hybridMultilevel"/>
    <w:tmpl w:val="01E4E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8732E64"/>
    <w:multiLevelType w:val="hybridMultilevel"/>
    <w:tmpl w:val="D0B64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8982869"/>
    <w:multiLevelType w:val="multilevel"/>
    <w:tmpl w:val="DBBE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AB0529"/>
    <w:multiLevelType w:val="multilevel"/>
    <w:tmpl w:val="6CC8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591FA7"/>
    <w:multiLevelType w:val="multilevel"/>
    <w:tmpl w:val="19BE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CB3337"/>
    <w:multiLevelType w:val="multilevel"/>
    <w:tmpl w:val="E8C2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EB71D3"/>
    <w:multiLevelType w:val="multilevel"/>
    <w:tmpl w:val="F9FE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5958BA"/>
    <w:multiLevelType w:val="hybridMultilevel"/>
    <w:tmpl w:val="6220D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B5D7551"/>
    <w:multiLevelType w:val="multilevel"/>
    <w:tmpl w:val="09B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8A386B"/>
    <w:multiLevelType w:val="multilevel"/>
    <w:tmpl w:val="32DE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A837D1"/>
    <w:multiLevelType w:val="hybridMultilevel"/>
    <w:tmpl w:val="342AB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BDF7BFA"/>
    <w:multiLevelType w:val="multilevel"/>
    <w:tmpl w:val="E7B0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C7269FE"/>
    <w:multiLevelType w:val="multilevel"/>
    <w:tmpl w:val="F15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971090"/>
    <w:multiLevelType w:val="multilevel"/>
    <w:tmpl w:val="38B0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CC7A02"/>
    <w:multiLevelType w:val="multilevel"/>
    <w:tmpl w:val="CC8C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DA032F8"/>
    <w:multiLevelType w:val="multilevel"/>
    <w:tmpl w:val="2E58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F332302"/>
    <w:multiLevelType w:val="multilevel"/>
    <w:tmpl w:val="65CE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A11935"/>
    <w:multiLevelType w:val="multilevel"/>
    <w:tmpl w:val="9DA4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F77D23"/>
    <w:multiLevelType w:val="multilevel"/>
    <w:tmpl w:val="E5E4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687433">
    <w:abstractNumId w:val="51"/>
  </w:num>
  <w:num w:numId="2" w16cid:durableId="1035693969">
    <w:abstractNumId w:val="26"/>
  </w:num>
  <w:num w:numId="3" w16cid:durableId="1031029976">
    <w:abstractNumId w:val="118"/>
  </w:num>
  <w:num w:numId="4" w16cid:durableId="1920091162">
    <w:abstractNumId w:val="96"/>
  </w:num>
  <w:num w:numId="5" w16cid:durableId="1224830238">
    <w:abstractNumId w:val="131"/>
  </w:num>
  <w:num w:numId="6" w16cid:durableId="1221135814">
    <w:abstractNumId w:val="129"/>
  </w:num>
  <w:num w:numId="7" w16cid:durableId="399135467">
    <w:abstractNumId w:val="40"/>
  </w:num>
  <w:num w:numId="8" w16cid:durableId="375400474">
    <w:abstractNumId w:val="92"/>
  </w:num>
  <w:num w:numId="9" w16cid:durableId="748190420">
    <w:abstractNumId w:val="52"/>
  </w:num>
  <w:num w:numId="10" w16cid:durableId="648242227">
    <w:abstractNumId w:val="138"/>
  </w:num>
  <w:num w:numId="11" w16cid:durableId="489715184">
    <w:abstractNumId w:val="95"/>
  </w:num>
  <w:num w:numId="12" w16cid:durableId="1194419658">
    <w:abstractNumId w:val="88"/>
  </w:num>
  <w:num w:numId="13" w16cid:durableId="619267661">
    <w:abstractNumId w:val="93"/>
  </w:num>
  <w:num w:numId="14" w16cid:durableId="187062593">
    <w:abstractNumId w:val="70"/>
  </w:num>
  <w:num w:numId="15" w16cid:durableId="2012442349">
    <w:abstractNumId w:val="94"/>
  </w:num>
  <w:num w:numId="16" w16cid:durableId="1090587072">
    <w:abstractNumId w:val="27"/>
  </w:num>
  <w:num w:numId="17" w16cid:durableId="770667751">
    <w:abstractNumId w:val="33"/>
  </w:num>
  <w:num w:numId="18" w16cid:durableId="237906581">
    <w:abstractNumId w:val="2"/>
  </w:num>
  <w:num w:numId="19" w16cid:durableId="1987584704">
    <w:abstractNumId w:val="147"/>
  </w:num>
  <w:num w:numId="20" w16cid:durableId="172379853">
    <w:abstractNumId w:val="114"/>
  </w:num>
  <w:num w:numId="21" w16cid:durableId="318967520">
    <w:abstractNumId w:val="4"/>
  </w:num>
  <w:num w:numId="22" w16cid:durableId="2009088679">
    <w:abstractNumId w:val="102"/>
  </w:num>
  <w:num w:numId="23" w16cid:durableId="1497571165">
    <w:abstractNumId w:val="72"/>
  </w:num>
  <w:num w:numId="24" w16cid:durableId="1581712925">
    <w:abstractNumId w:val="127"/>
  </w:num>
  <w:num w:numId="25" w16cid:durableId="104547248">
    <w:abstractNumId w:val="112"/>
  </w:num>
  <w:num w:numId="26" w16cid:durableId="1970355135">
    <w:abstractNumId w:val="60"/>
  </w:num>
  <w:num w:numId="27" w16cid:durableId="535002186">
    <w:abstractNumId w:val="101"/>
  </w:num>
  <w:num w:numId="28" w16cid:durableId="1619528630">
    <w:abstractNumId w:val="9"/>
  </w:num>
  <w:num w:numId="29" w16cid:durableId="1915814918">
    <w:abstractNumId w:val="17"/>
  </w:num>
  <w:num w:numId="30" w16cid:durableId="191892042">
    <w:abstractNumId w:val="77"/>
  </w:num>
  <w:num w:numId="31" w16cid:durableId="1828403674">
    <w:abstractNumId w:val="124"/>
  </w:num>
  <w:num w:numId="32" w16cid:durableId="1971743186">
    <w:abstractNumId w:val="144"/>
  </w:num>
  <w:num w:numId="33" w16cid:durableId="473448439">
    <w:abstractNumId w:val="149"/>
  </w:num>
  <w:num w:numId="34" w16cid:durableId="2121684789">
    <w:abstractNumId w:val="55"/>
  </w:num>
  <w:num w:numId="35" w16cid:durableId="405032513">
    <w:abstractNumId w:val="132"/>
  </w:num>
  <w:num w:numId="36" w16cid:durableId="1259409317">
    <w:abstractNumId w:val="5"/>
  </w:num>
  <w:num w:numId="37" w16cid:durableId="573197240">
    <w:abstractNumId w:val="74"/>
  </w:num>
  <w:num w:numId="38" w16cid:durableId="19626988">
    <w:abstractNumId w:val="39"/>
  </w:num>
  <w:num w:numId="39" w16cid:durableId="720059061">
    <w:abstractNumId w:val="110"/>
  </w:num>
  <w:num w:numId="40" w16cid:durableId="1163005817">
    <w:abstractNumId w:val="121"/>
  </w:num>
  <w:num w:numId="41" w16cid:durableId="1695379205">
    <w:abstractNumId w:val="81"/>
  </w:num>
  <w:num w:numId="42" w16cid:durableId="526794577">
    <w:abstractNumId w:val="35"/>
  </w:num>
  <w:num w:numId="43" w16cid:durableId="168912738">
    <w:abstractNumId w:val="78"/>
  </w:num>
  <w:num w:numId="44" w16cid:durableId="1174153757">
    <w:abstractNumId w:val="75"/>
  </w:num>
  <w:num w:numId="45" w16cid:durableId="91904148">
    <w:abstractNumId w:val="120"/>
  </w:num>
  <w:num w:numId="46" w16cid:durableId="564683989">
    <w:abstractNumId w:val="156"/>
  </w:num>
  <w:num w:numId="47" w16cid:durableId="1639261786">
    <w:abstractNumId w:val="135"/>
  </w:num>
  <w:num w:numId="48" w16cid:durableId="882449611">
    <w:abstractNumId w:val="109"/>
  </w:num>
  <w:num w:numId="49" w16cid:durableId="49545357">
    <w:abstractNumId w:val="99"/>
  </w:num>
  <w:num w:numId="50" w16cid:durableId="1106849262">
    <w:abstractNumId w:val="10"/>
  </w:num>
  <w:num w:numId="51" w16cid:durableId="1766531130">
    <w:abstractNumId w:val="91"/>
  </w:num>
  <w:num w:numId="52" w16cid:durableId="2078745980">
    <w:abstractNumId w:val="0"/>
  </w:num>
  <w:num w:numId="53" w16cid:durableId="541484717">
    <w:abstractNumId w:val="80"/>
  </w:num>
  <w:num w:numId="54" w16cid:durableId="1748064821">
    <w:abstractNumId w:val="146"/>
  </w:num>
  <w:num w:numId="55" w16cid:durableId="669910289">
    <w:abstractNumId w:val="19"/>
  </w:num>
  <w:num w:numId="56" w16cid:durableId="895044839">
    <w:abstractNumId w:val="48"/>
  </w:num>
  <w:num w:numId="57" w16cid:durableId="1097865529">
    <w:abstractNumId w:val="126"/>
  </w:num>
  <w:num w:numId="58" w16cid:durableId="1402798354">
    <w:abstractNumId w:val="113"/>
  </w:num>
  <w:num w:numId="59" w16cid:durableId="1243563306">
    <w:abstractNumId w:val="83"/>
  </w:num>
  <w:num w:numId="60" w16cid:durableId="1995598386">
    <w:abstractNumId w:val="64"/>
  </w:num>
  <w:num w:numId="61" w16cid:durableId="737745459">
    <w:abstractNumId w:val="103"/>
  </w:num>
  <w:num w:numId="62" w16cid:durableId="94330713">
    <w:abstractNumId w:val="108"/>
  </w:num>
  <w:num w:numId="63" w16cid:durableId="1202548581">
    <w:abstractNumId w:val="46"/>
  </w:num>
  <w:num w:numId="64" w16cid:durableId="1349792281">
    <w:abstractNumId w:val="76"/>
  </w:num>
  <w:num w:numId="65" w16cid:durableId="2116123036">
    <w:abstractNumId w:val="38"/>
  </w:num>
  <w:num w:numId="66" w16cid:durableId="404644661">
    <w:abstractNumId w:val="66"/>
  </w:num>
  <w:num w:numId="67" w16cid:durableId="1178231451">
    <w:abstractNumId w:val="89"/>
  </w:num>
  <w:num w:numId="68" w16cid:durableId="2095318334">
    <w:abstractNumId w:val="37"/>
  </w:num>
  <w:num w:numId="69" w16cid:durableId="48775060">
    <w:abstractNumId w:val="87"/>
  </w:num>
  <w:num w:numId="70" w16cid:durableId="682627039">
    <w:abstractNumId w:val="86"/>
  </w:num>
  <w:num w:numId="71" w16cid:durableId="314182470">
    <w:abstractNumId w:val="6"/>
  </w:num>
  <w:num w:numId="72" w16cid:durableId="1637879066">
    <w:abstractNumId w:val="115"/>
  </w:num>
  <w:num w:numId="73" w16cid:durableId="2053579277">
    <w:abstractNumId w:val="79"/>
  </w:num>
  <w:num w:numId="74" w16cid:durableId="1550535504">
    <w:abstractNumId w:val="1"/>
  </w:num>
  <w:num w:numId="75" w16cid:durableId="490874381">
    <w:abstractNumId w:val="140"/>
  </w:num>
  <w:num w:numId="76" w16cid:durableId="666638353">
    <w:abstractNumId w:val="24"/>
  </w:num>
  <w:num w:numId="77" w16cid:durableId="633104444">
    <w:abstractNumId w:val="128"/>
  </w:num>
  <w:num w:numId="78" w16cid:durableId="2082673323">
    <w:abstractNumId w:val="29"/>
  </w:num>
  <w:num w:numId="79" w16cid:durableId="130637542">
    <w:abstractNumId w:val="136"/>
  </w:num>
  <w:num w:numId="80" w16cid:durableId="907809016">
    <w:abstractNumId w:val="143"/>
  </w:num>
  <w:num w:numId="81" w16cid:durableId="2043019841">
    <w:abstractNumId w:val="45"/>
  </w:num>
  <w:num w:numId="82" w16cid:durableId="1546018128">
    <w:abstractNumId w:val="47"/>
  </w:num>
  <w:num w:numId="83" w16cid:durableId="604966140">
    <w:abstractNumId w:val="122"/>
  </w:num>
  <w:num w:numId="84" w16cid:durableId="919482597">
    <w:abstractNumId w:val="3"/>
  </w:num>
  <w:num w:numId="85" w16cid:durableId="834229814">
    <w:abstractNumId w:val="11"/>
  </w:num>
  <w:num w:numId="86" w16cid:durableId="1651713358">
    <w:abstractNumId w:val="44"/>
  </w:num>
  <w:num w:numId="87" w16cid:durableId="425273767">
    <w:abstractNumId w:val="119"/>
  </w:num>
  <w:num w:numId="88" w16cid:durableId="1137261189">
    <w:abstractNumId w:val="73"/>
  </w:num>
  <w:num w:numId="89" w16cid:durableId="710962527">
    <w:abstractNumId w:val="69"/>
  </w:num>
  <w:num w:numId="90" w16cid:durableId="443037719">
    <w:abstractNumId w:val="13"/>
  </w:num>
  <w:num w:numId="91" w16cid:durableId="819427076">
    <w:abstractNumId w:val="53"/>
  </w:num>
  <w:num w:numId="92" w16cid:durableId="1982881039">
    <w:abstractNumId w:val="116"/>
  </w:num>
  <w:num w:numId="93" w16cid:durableId="1903757182">
    <w:abstractNumId w:val="42"/>
  </w:num>
  <w:num w:numId="94" w16cid:durableId="708148641">
    <w:abstractNumId w:val="98"/>
  </w:num>
  <w:num w:numId="95" w16cid:durableId="1030299266">
    <w:abstractNumId w:val="16"/>
  </w:num>
  <w:num w:numId="96" w16cid:durableId="2020038064">
    <w:abstractNumId w:val="151"/>
  </w:num>
  <w:num w:numId="97" w16cid:durableId="1071805439">
    <w:abstractNumId w:val="106"/>
  </w:num>
  <w:num w:numId="98" w16cid:durableId="1160391550">
    <w:abstractNumId w:val="54"/>
  </w:num>
  <w:num w:numId="99" w16cid:durableId="780683170">
    <w:abstractNumId w:val="90"/>
  </w:num>
  <w:num w:numId="100" w16cid:durableId="2065830682">
    <w:abstractNumId w:val="21"/>
  </w:num>
  <w:num w:numId="101" w16cid:durableId="1334340145">
    <w:abstractNumId w:val="153"/>
  </w:num>
  <w:num w:numId="102" w16cid:durableId="1530873676">
    <w:abstractNumId w:val="61"/>
  </w:num>
  <w:num w:numId="103" w16cid:durableId="133255034">
    <w:abstractNumId w:val="133"/>
  </w:num>
  <w:num w:numId="104" w16cid:durableId="788352851">
    <w:abstractNumId w:val="97"/>
  </w:num>
  <w:num w:numId="105" w16cid:durableId="1115908002">
    <w:abstractNumId w:val="130"/>
  </w:num>
  <w:num w:numId="106" w16cid:durableId="633366993">
    <w:abstractNumId w:val="20"/>
  </w:num>
  <w:num w:numId="107" w16cid:durableId="1665011332">
    <w:abstractNumId w:val="71"/>
  </w:num>
  <w:num w:numId="108" w16cid:durableId="1645889910">
    <w:abstractNumId w:val="30"/>
  </w:num>
  <w:num w:numId="109" w16cid:durableId="635574806">
    <w:abstractNumId w:val="158"/>
  </w:num>
  <w:num w:numId="110" w16cid:durableId="1637949322">
    <w:abstractNumId w:val="155"/>
  </w:num>
  <w:num w:numId="111" w16cid:durableId="2024627276">
    <w:abstractNumId w:val="43"/>
  </w:num>
  <w:num w:numId="112" w16cid:durableId="993794503">
    <w:abstractNumId w:val="23"/>
  </w:num>
  <w:num w:numId="113" w16cid:durableId="1298494381">
    <w:abstractNumId w:val="8"/>
  </w:num>
  <w:num w:numId="114" w16cid:durableId="1173959171">
    <w:abstractNumId w:val="134"/>
  </w:num>
  <w:num w:numId="115" w16cid:durableId="855116300">
    <w:abstractNumId w:val="34"/>
  </w:num>
  <w:num w:numId="116" w16cid:durableId="379017043">
    <w:abstractNumId w:val="111"/>
  </w:num>
  <w:num w:numId="117" w16cid:durableId="1403525771">
    <w:abstractNumId w:val="107"/>
  </w:num>
  <w:num w:numId="118" w16cid:durableId="1416511092">
    <w:abstractNumId w:val="145"/>
  </w:num>
  <w:num w:numId="119" w16cid:durableId="1738556241">
    <w:abstractNumId w:val="58"/>
  </w:num>
  <w:num w:numId="120" w16cid:durableId="935290991">
    <w:abstractNumId w:val="67"/>
  </w:num>
  <w:num w:numId="121" w16cid:durableId="577634666">
    <w:abstractNumId w:val="68"/>
  </w:num>
  <w:num w:numId="122" w16cid:durableId="1642035835">
    <w:abstractNumId w:val="150"/>
  </w:num>
  <w:num w:numId="123" w16cid:durableId="303197041">
    <w:abstractNumId w:val="32"/>
  </w:num>
  <w:num w:numId="124" w16cid:durableId="638417778">
    <w:abstractNumId w:val="57"/>
  </w:num>
  <w:num w:numId="125" w16cid:durableId="1973368604">
    <w:abstractNumId w:val="36"/>
  </w:num>
  <w:num w:numId="126" w16cid:durableId="1350326888">
    <w:abstractNumId w:val="125"/>
  </w:num>
  <w:num w:numId="127" w16cid:durableId="62526262">
    <w:abstractNumId w:val="31"/>
  </w:num>
  <w:num w:numId="128" w16cid:durableId="1650943626">
    <w:abstractNumId w:val="65"/>
  </w:num>
  <w:num w:numId="129" w16cid:durableId="1483234831">
    <w:abstractNumId w:val="15"/>
  </w:num>
  <w:num w:numId="130" w16cid:durableId="390268827">
    <w:abstractNumId w:val="59"/>
  </w:num>
  <w:num w:numId="131" w16cid:durableId="698550812">
    <w:abstractNumId w:val="139"/>
  </w:num>
  <w:num w:numId="132" w16cid:durableId="1332485025">
    <w:abstractNumId w:val="25"/>
  </w:num>
  <w:num w:numId="133" w16cid:durableId="2007171221">
    <w:abstractNumId w:val="56"/>
  </w:num>
  <w:num w:numId="134" w16cid:durableId="420227240">
    <w:abstractNumId w:val="141"/>
  </w:num>
  <w:num w:numId="135" w16cid:durableId="1372343955">
    <w:abstractNumId w:val="41"/>
  </w:num>
  <w:num w:numId="136" w16cid:durableId="647786790">
    <w:abstractNumId w:val="28"/>
  </w:num>
  <w:num w:numId="137" w16cid:durableId="1089160829">
    <w:abstractNumId w:val="62"/>
  </w:num>
  <w:num w:numId="138" w16cid:durableId="1197619646">
    <w:abstractNumId w:val="137"/>
  </w:num>
  <w:num w:numId="139" w16cid:durableId="1969581196">
    <w:abstractNumId w:val="159"/>
  </w:num>
  <w:num w:numId="140" w16cid:durableId="411004653">
    <w:abstractNumId w:val="157"/>
  </w:num>
  <w:num w:numId="141" w16cid:durableId="1450316417">
    <w:abstractNumId w:val="104"/>
  </w:num>
  <w:num w:numId="142" w16cid:durableId="1633288274">
    <w:abstractNumId w:val="18"/>
  </w:num>
  <w:num w:numId="143" w16cid:durableId="2028941563">
    <w:abstractNumId w:val="152"/>
  </w:num>
  <w:num w:numId="144" w16cid:durableId="1699234356">
    <w:abstractNumId w:val="85"/>
  </w:num>
  <w:num w:numId="145" w16cid:durableId="1180192574">
    <w:abstractNumId w:val="7"/>
  </w:num>
  <w:num w:numId="146" w16cid:durableId="952322077">
    <w:abstractNumId w:val="84"/>
  </w:num>
  <w:num w:numId="147" w16cid:durableId="1880897342">
    <w:abstractNumId w:val="100"/>
  </w:num>
  <w:num w:numId="148" w16cid:durableId="792283346">
    <w:abstractNumId w:val="154"/>
  </w:num>
  <w:num w:numId="149" w16cid:durableId="688723625">
    <w:abstractNumId w:val="22"/>
  </w:num>
  <w:num w:numId="150" w16cid:durableId="1058551665">
    <w:abstractNumId w:val="49"/>
  </w:num>
  <w:num w:numId="151" w16cid:durableId="58287865">
    <w:abstractNumId w:val="63"/>
  </w:num>
  <w:num w:numId="152" w16cid:durableId="1590235960">
    <w:abstractNumId w:val="12"/>
  </w:num>
  <w:num w:numId="153" w16cid:durableId="1248536044">
    <w:abstractNumId w:val="148"/>
  </w:num>
  <w:num w:numId="154" w16cid:durableId="2064863072">
    <w:abstractNumId w:val="117"/>
  </w:num>
  <w:num w:numId="155" w16cid:durableId="1631939982">
    <w:abstractNumId w:val="82"/>
  </w:num>
  <w:num w:numId="156" w16cid:durableId="1126507909">
    <w:abstractNumId w:val="14"/>
  </w:num>
  <w:num w:numId="157" w16cid:durableId="307127014">
    <w:abstractNumId w:val="123"/>
  </w:num>
  <w:num w:numId="158" w16cid:durableId="1059596679">
    <w:abstractNumId w:val="105"/>
  </w:num>
  <w:num w:numId="159" w16cid:durableId="2010324052">
    <w:abstractNumId w:val="142"/>
  </w:num>
  <w:num w:numId="160" w16cid:durableId="413431609">
    <w:abstractNumId w:val="50"/>
  </w:num>
  <w:numIdMacAtCleanup w:val="1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embedSystemFonts/>
  <w:gutterAtTop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de-DE" w:vendorID="64" w:dllVersion="0" w:nlCheck="1" w:checkStyle="0"/>
  <w:activeWritingStyle w:appName="MSWord" w:lang="fr-FR" w:vendorID="64" w:dllVersion="0" w:nlCheck="1" w:checkStyle="0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A62"/>
    <w:rsid w:val="00005390"/>
    <w:rsid w:val="0001308C"/>
    <w:rsid w:val="00014F84"/>
    <w:rsid w:val="000260FC"/>
    <w:rsid w:val="000350DB"/>
    <w:rsid w:val="00035A19"/>
    <w:rsid w:val="000404DE"/>
    <w:rsid w:val="00047D5C"/>
    <w:rsid w:val="00056E22"/>
    <w:rsid w:val="00070200"/>
    <w:rsid w:val="00081964"/>
    <w:rsid w:val="00091FB2"/>
    <w:rsid w:val="000943AB"/>
    <w:rsid w:val="0009471A"/>
    <w:rsid w:val="000B4539"/>
    <w:rsid w:val="000C03B4"/>
    <w:rsid w:val="000D2E72"/>
    <w:rsid w:val="000F2014"/>
    <w:rsid w:val="000F2F8C"/>
    <w:rsid w:val="000F713C"/>
    <w:rsid w:val="00101C7A"/>
    <w:rsid w:val="00103908"/>
    <w:rsid w:val="0011729A"/>
    <w:rsid w:val="00117A79"/>
    <w:rsid w:val="00121365"/>
    <w:rsid w:val="001217BA"/>
    <w:rsid w:val="00124843"/>
    <w:rsid w:val="001408BB"/>
    <w:rsid w:val="0014093E"/>
    <w:rsid w:val="001621B6"/>
    <w:rsid w:val="0016378F"/>
    <w:rsid w:val="00171FB4"/>
    <w:rsid w:val="0017542E"/>
    <w:rsid w:val="00176325"/>
    <w:rsid w:val="00182337"/>
    <w:rsid w:val="001867F5"/>
    <w:rsid w:val="00195ADF"/>
    <w:rsid w:val="00195C05"/>
    <w:rsid w:val="001A19B9"/>
    <w:rsid w:val="001B09ED"/>
    <w:rsid w:val="001B3DDF"/>
    <w:rsid w:val="001B49DE"/>
    <w:rsid w:val="001C2732"/>
    <w:rsid w:val="001D415D"/>
    <w:rsid w:val="001E215C"/>
    <w:rsid w:val="001E388F"/>
    <w:rsid w:val="001E4783"/>
    <w:rsid w:val="001F4CDD"/>
    <w:rsid w:val="00205E8C"/>
    <w:rsid w:val="00206DCA"/>
    <w:rsid w:val="002200B8"/>
    <w:rsid w:val="002213F3"/>
    <w:rsid w:val="00221DD3"/>
    <w:rsid w:val="00230369"/>
    <w:rsid w:val="00235CAC"/>
    <w:rsid w:val="00242321"/>
    <w:rsid w:val="002512EA"/>
    <w:rsid w:val="00252818"/>
    <w:rsid w:val="00255825"/>
    <w:rsid w:val="00262C95"/>
    <w:rsid w:val="002727AD"/>
    <w:rsid w:val="00274407"/>
    <w:rsid w:val="00281933"/>
    <w:rsid w:val="00295F5F"/>
    <w:rsid w:val="002A4CE0"/>
    <w:rsid w:val="002C3953"/>
    <w:rsid w:val="002C46B4"/>
    <w:rsid w:val="002D465C"/>
    <w:rsid w:val="002E1B7E"/>
    <w:rsid w:val="002E2AE1"/>
    <w:rsid w:val="002E2BA9"/>
    <w:rsid w:val="002E7EF2"/>
    <w:rsid w:val="002F7FAA"/>
    <w:rsid w:val="0030236F"/>
    <w:rsid w:val="00303852"/>
    <w:rsid w:val="0030551F"/>
    <w:rsid w:val="00313A5D"/>
    <w:rsid w:val="003167FB"/>
    <w:rsid w:val="0032047C"/>
    <w:rsid w:val="00320941"/>
    <w:rsid w:val="00321D12"/>
    <w:rsid w:val="0032484E"/>
    <w:rsid w:val="00332983"/>
    <w:rsid w:val="00334962"/>
    <w:rsid w:val="0033538D"/>
    <w:rsid w:val="00345C89"/>
    <w:rsid w:val="00350F6A"/>
    <w:rsid w:val="0035650B"/>
    <w:rsid w:val="00363923"/>
    <w:rsid w:val="00363C0C"/>
    <w:rsid w:val="0036663D"/>
    <w:rsid w:val="00367C8B"/>
    <w:rsid w:val="00372E22"/>
    <w:rsid w:val="00383300"/>
    <w:rsid w:val="00385A70"/>
    <w:rsid w:val="003914B0"/>
    <w:rsid w:val="003940D9"/>
    <w:rsid w:val="003A0CCD"/>
    <w:rsid w:val="003A32A8"/>
    <w:rsid w:val="003B2A62"/>
    <w:rsid w:val="003C40A1"/>
    <w:rsid w:val="003C7BC4"/>
    <w:rsid w:val="003E4D39"/>
    <w:rsid w:val="003E696C"/>
    <w:rsid w:val="0040055F"/>
    <w:rsid w:val="00405A8B"/>
    <w:rsid w:val="00406DDD"/>
    <w:rsid w:val="00412931"/>
    <w:rsid w:val="00414069"/>
    <w:rsid w:val="00414169"/>
    <w:rsid w:val="00421FCB"/>
    <w:rsid w:val="00431130"/>
    <w:rsid w:val="004325B1"/>
    <w:rsid w:val="0044687A"/>
    <w:rsid w:val="004538EB"/>
    <w:rsid w:val="00461E87"/>
    <w:rsid w:val="004653A6"/>
    <w:rsid w:val="0047062D"/>
    <w:rsid w:val="00475974"/>
    <w:rsid w:val="00485932"/>
    <w:rsid w:val="00492172"/>
    <w:rsid w:val="004B0A16"/>
    <w:rsid w:val="004B3FE0"/>
    <w:rsid w:val="004C3BCA"/>
    <w:rsid w:val="004C5653"/>
    <w:rsid w:val="004D5872"/>
    <w:rsid w:val="004D6928"/>
    <w:rsid w:val="004F7103"/>
    <w:rsid w:val="00514AB2"/>
    <w:rsid w:val="00515460"/>
    <w:rsid w:val="00525ACD"/>
    <w:rsid w:val="00526377"/>
    <w:rsid w:val="005428DC"/>
    <w:rsid w:val="0054717D"/>
    <w:rsid w:val="0054754D"/>
    <w:rsid w:val="00547A62"/>
    <w:rsid w:val="00553441"/>
    <w:rsid w:val="0055378D"/>
    <w:rsid w:val="00564722"/>
    <w:rsid w:val="00570A71"/>
    <w:rsid w:val="005912E7"/>
    <w:rsid w:val="00591CBB"/>
    <w:rsid w:val="0059486D"/>
    <w:rsid w:val="005A1350"/>
    <w:rsid w:val="005A2B85"/>
    <w:rsid w:val="005A3909"/>
    <w:rsid w:val="005B47AB"/>
    <w:rsid w:val="005D0415"/>
    <w:rsid w:val="005D37DC"/>
    <w:rsid w:val="005E5460"/>
    <w:rsid w:val="005F5C01"/>
    <w:rsid w:val="005F7EC9"/>
    <w:rsid w:val="0060195B"/>
    <w:rsid w:val="006172F0"/>
    <w:rsid w:val="006204FC"/>
    <w:rsid w:val="00621888"/>
    <w:rsid w:val="006240FB"/>
    <w:rsid w:val="00632FE3"/>
    <w:rsid w:val="00646429"/>
    <w:rsid w:val="00662DC3"/>
    <w:rsid w:val="00671080"/>
    <w:rsid w:val="00671BF6"/>
    <w:rsid w:val="006769C4"/>
    <w:rsid w:val="006825E4"/>
    <w:rsid w:val="00694039"/>
    <w:rsid w:val="006946F4"/>
    <w:rsid w:val="0069673F"/>
    <w:rsid w:val="006B2A29"/>
    <w:rsid w:val="006C3E2D"/>
    <w:rsid w:val="006D2778"/>
    <w:rsid w:val="006D5A33"/>
    <w:rsid w:val="006E365A"/>
    <w:rsid w:val="006E5AF5"/>
    <w:rsid w:val="006F50A9"/>
    <w:rsid w:val="00700037"/>
    <w:rsid w:val="0070782A"/>
    <w:rsid w:val="00713A54"/>
    <w:rsid w:val="0072438F"/>
    <w:rsid w:val="007265AF"/>
    <w:rsid w:val="0073157C"/>
    <w:rsid w:val="00737519"/>
    <w:rsid w:val="007419B6"/>
    <w:rsid w:val="00754D1D"/>
    <w:rsid w:val="00765796"/>
    <w:rsid w:val="00767F9F"/>
    <w:rsid w:val="007852E7"/>
    <w:rsid w:val="00790D2E"/>
    <w:rsid w:val="0079197B"/>
    <w:rsid w:val="007A30C5"/>
    <w:rsid w:val="007B1B4C"/>
    <w:rsid w:val="007C66F5"/>
    <w:rsid w:val="007D11FE"/>
    <w:rsid w:val="007E0E89"/>
    <w:rsid w:val="007E2C11"/>
    <w:rsid w:val="007E39C8"/>
    <w:rsid w:val="007E5BD0"/>
    <w:rsid w:val="007E7D83"/>
    <w:rsid w:val="007F5510"/>
    <w:rsid w:val="007F6091"/>
    <w:rsid w:val="007F663B"/>
    <w:rsid w:val="008065CA"/>
    <w:rsid w:val="008117C9"/>
    <w:rsid w:val="00832AD7"/>
    <w:rsid w:val="00835BF5"/>
    <w:rsid w:val="00837998"/>
    <w:rsid w:val="00840F75"/>
    <w:rsid w:val="0086070F"/>
    <w:rsid w:val="008608DA"/>
    <w:rsid w:val="00867079"/>
    <w:rsid w:val="00880FB4"/>
    <w:rsid w:val="00893E98"/>
    <w:rsid w:val="008A5A22"/>
    <w:rsid w:val="008B7637"/>
    <w:rsid w:val="008C1BEE"/>
    <w:rsid w:val="008C731D"/>
    <w:rsid w:val="008C791E"/>
    <w:rsid w:val="008D0449"/>
    <w:rsid w:val="008D7F1A"/>
    <w:rsid w:val="008F3B50"/>
    <w:rsid w:val="008F4C19"/>
    <w:rsid w:val="008F7DC3"/>
    <w:rsid w:val="009036E9"/>
    <w:rsid w:val="00905766"/>
    <w:rsid w:val="00907E98"/>
    <w:rsid w:val="009249FF"/>
    <w:rsid w:val="00935654"/>
    <w:rsid w:val="009432E0"/>
    <w:rsid w:val="0094371D"/>
    <w:rsid w:val="00961172"/>
    <w:rsid w:val="00962D0E"/>
    <w:rsid w:val="00967B47"/>
    <w:rsid w:val="00974F64"/>
    <w:rsid w:val="00976DEC"/>
    <w:rsid w:val="009836E6"/>
    <w:rsid w:val="00995722"/>
    <w:rsid w:val="00996769"/>
    <w:rsid w:val="009A302D"/>
    <w:rsid w:val="009B03CB"/>
    <w:rsid w:val="009B1AAE"/>
    <w:rsid w:val="009B42C6"/>
    <w:rsid w:val="009B54A3"/>
    <w:rsid w:val="009B7A09"/>
    <w:rsid w:val="009C6E8C"/>
    <w:rsid w:val="009D0765"/>
    <w:rsid w:val="009D1164"/>
    <w:rsid w:val="009E06D9"/>
    <w:rsid w:val="009E1835"/>
    <w:rsid w:val="009E2945"/>
    <w:rsid w:val="009E6E06"/>
    <w:rsid w:val="009F0F23"/>
    <w:rsid w:val="009F250E"/>
    <w:rsid w:val="00A0626A"/>
    <w:rsid w:val="00A24CBC"/>
    <w:rsid w:val="00A2713D"/>
    <w:rsid w:val="00A330CF"/>
    <w:rsid w:val="00A400F2"/>
    <w:rsid w:val="00A45509"/>
    <w:rsid w:val="00A52157"/>
    <w:rsid w:val="00A5538C"/>
    <w:rsid w:val="00A613E1"/>
    <w:rsid w:val="00A71BC5"/>
    <w:rsid w:val="00A80224"/>
    <w:rsid w:val="00A86808"/>
    <w:rsid w:val="00A96CE6"/>
    <w:rsid w:val="00AA1551"/>
    <w:rsid w:val="00AA3BCC"/>
    <w:rsid w:val="00AA5ABA"/>
    <w:rsid w:val="00AB1495"/>
    <w:rsid w:val="00AD07B0"/>
    <w:rsid w:val="00AD7FD4"/>
    <w:rsid w:val="00AF1CC5"/>
    <w:rsid w:val="00AF4882"/>
    <w:rsid w:val="00AF74AD"/>
    <w:rsid w:val="00B22224"/>
    <w:rsid w:val="00B26DE8"/>
    <w:rsid w:val="00B279D3"/>
    <w:rsid w:val="00B40025"/>
    <w:rsid w:val="00B53E93"/>
    <w:rsid w:val="00B57FCD"/>
    <w:rsid w:val="00B63A04"/>
    <w:rsid w:val="00B6789D"/>
    <w:rsid w:val="00B67D09"/>
    <w:rsid w:val="00B72E54"/>
    <w:rsid w:val="00B77B78"/>
    <w:rsid w:val="00B97A4F"/>
    <w:rsid w:val="00BA71D4"/>
    <w:rsid w:val="00BE3D90"/>
    <w:rsid w:val="00C114F5"/>
    <w:rsid w:val="00C16D9B"/>
    <w:rsid w:val="00C2161A"/>
    <w:rsid w:val="00C32AFF"/>
    <w:rsid w:val="00C377ED"/>
    <w:rsid w:val="00C42352"/>
    <w:rsid w:val="00C42A54"/>
    <w:rsid w:val="00C43ABB"/>
    <w:rsid w:val="00C4442C"/>
    <w:rsid w:val="00C45624"/>
    <w:rsid w:val="00C60D6E"/>
    <w:rsid w:val="00C61D93"/>
    <w:rsid w:val="00C73796"/>
    <w:rsid w:val="00C80E08"/>
    <w:rsid w:val="00C83EB6"/>
    <w:rsid w:val="00C90041"/>
    <w:rsid w:val="00C96175"/>
    <w:rsid w:val="00CA1111"/>
    <w:rsid w:val="00CA3C16"/>
    <w:rsid w:val="00CB25A8"/>
    <w:rsid w:val="00CC4CE1"/>
    <w:rsid w:val="00CE46FA"/>
    <w:rsid w:val="00CE47CA"/>
    <w:rsid w:val="00CE6017"/>
    <w:rsid w:val="00CF4E87"/>
    <w:rsid w:val="00D17ECB"/>
    <w:rsid w:val="00D31A0E"/>
    <w:rsid w:val="00D426B5"/>
    <w:rsid w:val="00D5695F"/>
    <w:rsid w:val="00D56FC7"/>
    <w:rsid w:val="00D60AE9"/>
    <w:rsid w:val="00D60F8A"/>
    <w:rsid w:val="00D71521"/>
    <w:rsid w:val="00D83624"/>
    <w:rsid w:val="00D8390D"/>
    <w:rsid w:val="00D901BA"/>
    <w:rsid w:val="00D948B8"/>
    <w:rsid w:val="00D957C3"/>
    <w:rsid w:val="00D95878"/>
    <w:rsid w:val="00DA60CC"/>
    <w:rsid w:val="00DB0D0D"/>
    <w:rsid w:val="00DB2E7A"/>
    <w:rsid w:val="00DB738F"/>
    <w:rsid w:val="00DC44C2"/>
    <w:rsid w:val="00DC72B7"/>
    <w:rsid w:val="00DD3D62"/>
    <w:rsid w:val="00DD5AFA"/>
    <w:rsid w:val="00DE5EA6"/>
    <w:rsid w:val="00E00DC7"/>
    <w:rsid w:val="00E10A1F"/>
    <w:rsid w:val="00E17F57"/>
    <w:rsid w:val="00E2088F"/>
    <w:rsid w:val="00E243EA"/>
    <w:rsid w:val="00E24CD7"/>
    <w:rsid w:val="00E30612"/>
    <w:rsid w:val="00E331B3"/>
    <w:rsid w:val="00E40199"/>
    <w:rsid w:val="00E42F00"/>
    <w:rsid w:val="00E439A6"/>
    <w:rsid w:val="00E43BA8"/>
    <w:rsid w:val="00E502E5"/>
    <w:rsid w:val="00E5282C"/>
    <w:rsid w:val="00E529B9"/>
    <w:rsid w:val="00E60953"/>
    <w:rsid w:val="00E616F4"/>
    <w:rsid w:val="00E62463"/>
    <w:rsid w:val="00E66B33"/>
    <w:rsid w:val="00E70391"/>
    <w:rsid w:val="00E70F79"/>
    <w:rsid w:val="00E73C6E"/>
    <w:rsid w:val="00E77A12"/>
    <w:rsid w:val="00E821A6"/>
    <w:rsid w:val="00E84385"/>
    <w:rsid w:val="00E85731"/>
    <w:rsid w:val="00EA175A"/>
    <w:rsid w:val="00EA4B45"/>
    <w:rsid w:val="00EB1008"/>
    <w:rsid w:val="00EB10DB"/>
    <w:rsid w:val="00EB207D"/>
    <w:rsid w:val="00EB5FBC"/>
    <w:rsid w:val="00EC7BB4"/>
    <w:rsid w:val="00EC7D04"/>
    <w:rsid w:val="00ED2FF2"/>
    <w:rsid w:val="00EE6BD8"/>
    <w:rsid w:val="00F135E3"/>
    <w:rsid w:val="00F224EF"/>
    <w:rsid w:val="00F3153A"/>
    <w:rsid w:val="00F42983"/>
    <w:rsid w:val="00F573B3"/>
    <w:rsid w:val="00F64725"/>
    <w:rsid w:val="00F67093"/>
    <w:rsid w:val="00F72B37"/>
    <w:rsid w:val="00F77841"/>
    <w:rsid w:val="00F77C4A"/>
    <w:rsid w:val="00F908E3"/>
    <w:rsid w:val="00FA040B"/>
    <w:rsid w:val="00FA14EC"/>
    <w:rsid w:val="00FB0F94"/>
    <w:rsid w:val="00FB1A2B"/>
    <w:rsid w:val="00FB326A"/>
    <w:rsid w:val="00FD1BD0"/>
    <w:rsid w:val="00FE3BFD"/>
    <w:rsid w:val="00FF2F34"/>
    <w:rsid w:val="00FF5094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14B8AA"/>
  <w15:docId w15:val="{704D3E44-CC27-47A9-A973-9BBCF79C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BF5"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5BF5"/>
    <w:pPr>
      <w:keepNext/>
      <w:numPr>
        <w:numId w:val="3"/>
      </w:numPr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BF5"/>
    <w:pPr>
      <w:keepNext/>
      <w:numPr>
        <w:ilvl w:val="1"/>
        <w:numId w:val="3"/>
      </w:numPr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5BF5"/>
    <w:pPr>
      <w:keepNext/>
      <w:numPr>
        <w:ilvl w:val="2"/>
        <w:numId w:val="3"/>
      </w:numPr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5BF5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BF5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BF5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BF5"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BF5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BF5"/>
    <w:pPr>
      <w:numPr>
        <w:ilvl w:val="8"/>
        <w:numId w:val="3"/>
      </w:num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rsid w:val="00363C0C"/>
    <w:pPr>
      <w:framePr w:w="9979" w:h="567" w:wrap="notBeside" w:vAnchor="page" w:hAnchor="page" w:x="1736" w:yAlign="bottom"/>
      <w:spacing w:line="180" w:lineRule="exact"/>
    </w:pPr>
    <w:rPr>
      <w:rFonts w:cs="Calibri"/>
      <w:noProof/>
      <w:sz w:val="16"/>
      <w:szCs w:val="16"/>
    </w:rPr>
  </w:style>
  <w:style w:type="paragraph" w:customStyle="1" w:styleId="Emphasis1">
    <w:name w:val="Emphasis 1"/>
    <w:basedOn w:val="Normal"/>
    <w:rsid w:val="00363C0C"/>
    <w:rPr>
      <w:i/>
    </w:rPr>
  </w:style>
  <w:style w:type="paragraph" w:customStyle="1" w:styleId="Emphasis2">
    <w:name w:val="Emphasis 2"/>
    <w:basedOn w:val="Normal"/>
    <w:rsid w:val="00363C0C"/>
    <w:rPr>
      <w:b/>
    </w:rPr>
  </w:style>
  <w:style w:type="paragraph" w:styleId="BalloonText">
    <w:name w:val="Balloon Text"/>
    <w:basedOn w:val="Normal"/>
    <w:link w:val="BalloonTextChar"/>
    <w:rsid w:val="00A868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6808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unhideWhenUsed/>
    <w:rsid w:val="00363C0C"/>
    <w:pPr>
      <w:spacing w:before="100" w:beforeAutospacing="1" w:after="100" w:afterAutospacing="1"/>
    </w:pPr>
    <w:rPr>
      <w:rFonts w:ascii="Times New Roman" w:hAnsi="Times New Roman"/>
      <w:lang w:eastAsia="nl-NL"/>
    </w:rPr>
  </w:style>
  <w:style w:type="character" w:customStyle="1" w:styleId="Heading2Char">
    <w:name w:val="Heading 2 Char"/>
    <w:basedOn w:val="DefaultParagraphFont"/>
    <w:link w:val="Heading2"/>
    <w:uiPriority w:val="9"/>
    <w:rsid w:val="00835BF5"/>
    <w:rPr>
      <w:rFonts w:asciiTheme="majorHAnsi" w:eastAsiaTheme="majorEastAsia" w:hAnsiTheme="majorHAnsi"/>
      <w:b/>
      <w:bCs/>
      <w:i/>
      <w:iCs/>
      <w:sz w:val="28"/>
      <w:szCs w:val="28"/>
      <w:lang w:val="en-US"/>
    </w:rPr>
  </w:style>
  <w:style w:type="numbering" w:customStyle="1" w:styleId="Philipsbullets">
    <w:name w:val="Philips bullets"/>
    <w:basedOn w:val="NoList"/>
    <w:rsid w:val="00C114F5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835BF5"/>
    <w:pPr>
      <w:ind w:left="720"/>
      <w:contextualSpacing/>
    </w:pPr>
  </w:style>
  <w:style w:type="paragraph" w:customStyle="1" w:styleId="Emphasis3">
    <w:name w:val="Emphasis 3"/>
    <w:basedOn w:val="Normal"/>
    <w:rsid w:val="00363C0C"/>
    <w:rPr>
      <w:color w:val="00126E" w:themeColor="accent1"/>
    </w:rPr>
  </w:style>
  <w:style w:type="character" w:customStyle="1" w:styleId="FooterChar">
    <w:name w:val="Footer Char"/>
    <w:basedOn w:val="DefaultParagraphFont"/>
    <w:link w:val="Footer"/>
    <w:rsid w:val="00363C0C"/>
    <w:rPr>
      <w:rFonts w:ascii="Calibri" w:hAnsi="Calibri" w:cs="Calibri"/>
      <w:noProof/>
      <w:sz w:val="16"/>
      <w:szCs w:val="16"/>
      <w:lang w:val="en-US"/>
    </w:rPr>
  </w:style>
  <w:style w:type="character" w:styleId="Hyperlink">
    <w:name w:val="Hyperlink"/>
    <w:basedOn w:val="DefaultParagraphFont"/>
    <w:unhideWhenUsed/>
    <w:rsid w:val="00176325"/>
    <w:rPr>
      <w:color w:val="0B5ED7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C4442C"/>
    <w:rPr>
      <w:rFonts w:ascii="Calibri" w:hAnsi="Calibri"/>
      <w:sz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35BF5"/>
    <w:rPr>
      <w:rFonts w:asciiTheme="majorHAnsi" w:eastAsiaTheme="majorEastAsia" w:hAnsiTheme="majorHAnsi"/>
      <w:b/>
      <w:bCs/>
      <w:sz w:val="26"/>
      <w:szCs w:val="26"/>
      <w:lang w:val="en-US"/>
    </w:rPr>
  </w:style>
  <w:style w:type="paragraph" w:styleId="MacroText">
    <w:name w:val="macro"/>
    <w:link w:val="MacroTextChar"/>
    <w:semiHidden/>
    <w:unhideWhenUsed/>
    <w:rsid w:val="00363C0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</w:pPr>
    <w:rPr>
      <w:rFonts w:ascii="Consolas" w:hAnsi="Consolas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363C0C"/>
    <w:rPr>
      <w:rFonts w:ascii="Consolas" w:hAnsi="Consolas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35BF5"/>
    <w:rPr>
      <w:b/>
      <w:bCs/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35BF5"/>
    <w:rPr>
      <w:rFonts w:asciiTheme="majorHAnsi" w:eastAsiaTheme="majorEastAsia" w:hAnsiTheme="majorHAnsi"/>
      <w:b/>
      <w:bCs/>
      <w:kern w:val="32"/>
      <w:sz w:val="32"/>
      <w:szCs w:val="32"/>
      <w:lang w:val="en-US"/>
    </w:rPr>
  </w:style>
  <w:style w:type="numbering" w:customStyle="1" w:styleId="Headinglist">
    <w:name w:val="Heading list"/>
    <w:uiPriority w:val="99"/>
    <w:rsid w:val="001B3DDF"/>
    <w:pPr>
      <w:numPr>
        <w:numId w:val="2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835BF5"/>
    <w:rPr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BF5"/>
    <w:rPr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BF5"/>
    <w:rPr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BF5"/>
    <w:rPr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BF5"/>
    <w:rPr>
      <w:rFonts w:asciiTheme="majorHAnsi" w:eastAsiaTheme="majorEastAsia" w:hAnsiTheme="majorHAnsi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rsid w:val="00835BF5"/>
    <w:rPr>
      <w:b/>
      <w:bCs/>
      <w:color w:val="000D52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5BF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35BF5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BF5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835BF5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835BF5"/>
    <w:rPr>
      <w:b/>
      <w:bCs/>
    </w:rPr>
  </w:style>
  <w:style w:type="character" w:styleId="Emphasis">
    <w:name w:val="Emphasis"/>
    <w:basedOn w:val="DefaultParagraphFont"/>
    <w:uiPriority w:val="20"/>
    <w:qFormat/>
    <w:rsid w:val="00835BF5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835BF5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835BF5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35BF5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BF5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BF5"/>
    <w:rPr>
      <w:b/>
      <w:i/>
      <w:sz w:val="24"/>
    </w:rPr>
  </w:style>
  <w:style w:type="character" w:styleId="SubtleEmphasis">
    <w:name w:val="Subtle Emphasis"/>
    <w:uiPriority w:val="19"/>
    <w:qFormat/>
    <w:rsid w:val="00835BF5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835BF5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835BF5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835BF5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835BF5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35BF5"/>
    <w:pPr>
      <w:outlineLvl w:val="9"/>
    </w:pPr>
  </w:style>
  <w:style w:type="character" w:customStyle="1" w:styleId="scriptor-textrun">
    <w:name w:val="scriptor-textrun"/>
    <w:basedOn w:val="DefaultParagraphFont"/>
    <w:rsid w:val="00C21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5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20326085\AppData\Local\Temp\Templafy\WordVsto\met3lqwa.dotx" TargetMode="External"/></Relationships>
</file>

<file path=word/theme/theme1.xml><?xml version="1.0" encoding="utf-8"?>
<a:theme xmlns:a="http://schemas.openxmlformats.org/drawingml/2006/main" name="philips2021">
  <a:themeElements>
    <a:clrScheme name="Philips">
      <a:dk1>
        <a:srgbClr val="000000"/>
      </a:dk1>
      <a:lt1>
        <a:srgbClr val="FFFFFF"/>
      </a:lt1>
      <a:dk2>
        <a:srgbClr val="0B5ED7"/>
      </a:dk2>
      <a:lt2>
        <a:srgbClr val="BDF0FF"/>
      </a:lt2>
      <a:accent1>
        <a:srgbClr val="00126E"/>
      </a:accent1>
      <a:accent2>
        <a:srgbClr val="02DA20"/>
      </a:accent2>
      <a:accent3>
        <a:srgbClr val="F85569"/>
      </a:accent3>
      <a:accent4>
        <a:srgbClr val="FFCF50"/>
      </a:accent4>
      <a:accent5>
        <a:srgbClr val="FA8DDC"/>
      </a:accent5>
      <a:accent6>
        <a:srgbClr val="D780FF"/>
      </a:accent6>
      <a:hlink>
        <a:srgbClr val="0B5ED7"/>
      </a:hlink>
      <a:folHlink>
        <a:srgbClr val="0B5ED7"/>
      </a:folHlink>
    </a:clrScheme>
    <a:fontScheme name="Custom 12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89C4"/>
        </a:solidFill>
        <a:ln w="25400" cap="flat" cmpd="sng" algn="ctr">
          <a:solidFill>
            <a:srgbClr val="0089C4"/>
          </a:solidFill>
          <a:prstDash val="solid"/>
        </a:ln>
        <a:effectLst/>
      </a:spPr>
      <a:bodyPr rtlCol="0" anchor="ctr"/>
      <a:lstStyle>
        <a:defPPr algn="ctr">
          <a:defRPr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 name="Light Blue">
      <a:srgbClr val="BDF0FF"/>
    </a:custClr>
    <a:custClr name="Light Aqua">
      <a:srgbClr val="9CF6FB"/>
    </a:custClr>
    <a:custClr name="Light Green">
      <a:srgbClr val="ADFFB5"/>
    </a:custClr>
    <a:custClr name="Light Gold">
      <a:srgbClr val="FCFCC2"/>
    </a:custClr>
    <a:custClr name="Light Coral">
      <a:srgbClr val="FFDEDB"/>
    </a:custClr>
    <a:custClr name="Light Pink">
      <a:srgbClr val="FFE5F9"/>
    </a:custClr>
    <a:custClr name="Light Purple">
      <a:srgbClr val="F1DEFC"/>
    </a:custClr>
    <a:custClr name="White">
      <a:srgbClr val="FFFFFF"/>
    </a:custClr>
    <a:custClr name="White">
      <a:srgbClr val="FFFFFF"/>
    </a:custClr>
    <a:custClr name="White">
      <a:srgbClr val="FFFFFF"/>
    </a:custClr>
    <a:custClr name="Philips Blue">
      <a:srgbClr val="0B5ED7"/>
    </a:custClr>
    <a:custClr name="Aqua">
      <a:srgbClr val="02ABB1"/>
    </a:custClr>
    <a:custClr name="Green">
      <a:srgbClr val="02DA21"/>
    </a:custClr>
    <a:custClr name="Gold">
      <a:srgbClr val="FFCF50"/>
    </a:custClr>
    <a:custClr name="Coral">
      <a:srgbClr val="F85569"/>
    </a:custClr>
    <a:custClr name="Pink">
      <a:srgbClr val="FA8DDC"/>
    </a:custClr>
    <a:custClr name="Purple">
      <a:srgbClr val="D780FF"/>
    </a:custClr>
    <a:custClr name="White">
      <a:srgbClr val="FFFFFF"/>
    </a:custClr>
    <a:custClr name="White">
      <a:srgbClr val="FFFFFF"/>
    </a:custClr>
    <a:custClr name="White">
      <a:srgbClr val="FFFFFF"/>
    </a:custClr>
    <a:custClr name="Dark Blue">
      <a:srgbClr val="00126E"/>
    </a:custClr>
    <a:custClr name="Dark Aqua">
      <a:srgbClr val="00666F"/>
    </a:custClr>
    <a:custClr name="Dark Green">
      <a:srgbClr val="008800"/>
    </a:custClr>
    <a:custClr name="Dark Gold">
      <a:srgbClr val="FCA708"/>
    </a:custClr>
    <a:custClr name="Dark Coral">
      <a:srgbClr val="D43F44"/>
    </a:custClr>
    <a:custClr name="Dark Pink">
      <a:srgbClr val="DB0383"/>
    </a:custClr>
    <a:custClr name="Dark Purple">
      <a:srgbClr val="A80DF2"/>
    </a:custClr>
    <a:custClr name="White">
      <a:srgbClr val="FFFFFF"/>
    </a:custClr>
    <a:custClr name="White">
      <a:srgbClr val="FFFFFF"/>
    </a:custClr>
    <a:custClr name="White">
      <a:srgbClr val="FFFFFF"/>
    </a:custClr>
  </a:custClrLst>
  <a:extLst>
    <a:ext uri="{05A4C25C-085E-4340-85A3-A5531E510DB2}">
      <thm15:themeFamily xmlns:thm15="http://schemas.microsoft.com/office/thememl/2012/main" name="philips2021" id="{F4FA1CBD-B4FA-3141-997B-35DB3EA36268}" vid="{291F0405-4863-E745-A736-788B7935D7A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TemplafyTemplateConfiguration><![CDATA[{"elementsMetadata":[],"transformationConfigurations":[],"templateName":"Philips Blank (1)","templateDescription":"","enableDocumentContentUpdater":false,"version":"2.0"}]]></TemplafyTemplateConfiguratio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3CCF29AC71D4428C978BA42A6A441C" ma:contentTypeVersion="31" ma:contentTypeDescription="Een nieuw document maken." ma:contentTypeScope="" ma:versionID="7bfe86bcb2f81af92b6a2f60bae862a7">
  <xsd:schema xmlns:xsd="http://www.w3.org/2001/XMLSchema" xmlns:xs="http://www.w3.org/2001/XMLSchema" xmlns:p="http://schemas.microsoft.com/office/2006/metadata/properties" xmlns:ns1="http://schemas.microsoft.com/sharepoint/v3" xmlns:ns2="aacb7df8-672f-46f2-977f-893ce5cef86b" xmlns:ns3="22a3f1e7-1ad8-4567-967d-700183da1d1b" targetNamespace="http://schemas.microsoft.com/office/2006/metadata/properties" ma:root="true" ma:fieldsID="10d9456ce71c04f2483e40a32c242f0e" ns1:_="" ns2:_="" ns3:_="">
    <xsd:import namespace="http://schemas.microsoft.com/sharepoint/v3"/>
    <xsd:import namespace="aacb7df8-672f-46f2-977f-893ce5cef86b"/>
    <xsd:import namespace="22a3f1e7-1ad8-4567-967d-700183da1d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7df8-672f-46f2-977f-893ce5cef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3f1e7-1ad8-4567-967d-700183da1d1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8F483A-6751-4EC4-B3C4-453CB9CA0C65}">
  <ds:schemaRefs/>
</ds:datastoreItem>
</file>

<file path=customXml/itemProps2.xml><?xml version="1.0" encoding="utf-8"?>
<ds:datastoreItem xmlns:ds="http://schemas.openxmlformats.org/officeDocument/2006/customXml" ds:itemID="{C181BAD3-D615-4BFE-806F-F2F44F1E3EB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67D0426E-2C94-431A-9FFB-E9C85DD39B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FE5B46-258F-4D55-A065-A66E3224440F}">
  <ds:schemaRefs/>
</ds:datastoreItem>
</file>

<file path=customXml/itemProps5.xml><?xml version="1.0" encoding="utf-8"?>
<ds:datastoreItem xmlns:ds="http://schemas.openxmlformats.org/officeDocument/2006/customXml" ds:itemID="{9020EB0B-4BE6-4E61-93D2-6E744E69C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cb7df8-672f-46f2-977f-893ce5cef86b"/>
    <ds:schemaRef ds:uri="22a3f1e7-1ad8-4567-967d-700183da1d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91427CC3-FE3C-4876-9ABC-29151FCB6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met3lqwa.dotx</Template>
  <TotalTime>0</TotalTime>
  <Pages>64</Pages>
  <Words>9097</Words>
  <Characters>51857</Characters>
  <Application>Microsoft Office Word</Application>
  <DocSecurity>0</DocSecurity>
  <Lines>432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Saffer, Shawn</dc:creator>
  <cp:keywords/>
  <cp:lastModifiedBy>Saffer, Shawn</cp:lastModifiedBy>
  <cp:revision>184</cp:revision>
  <dcterms:created xsi:type="dcterms:W3CDTF">2026-07-15T20:17:00Z</dcterms:created>
  <dcterms:modified xsi:type="dcterms:W3CDTF">2026-07-17T16:52:00Z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0x0101009C3CCF29AC71D4428C978BA42A6A441C</vt:lpwstr>
  </property>
  <property fmtid="{D5CDD505-2E9C-101B-9397-08002B2CF9AE}" pid="3" name="TemplafyTenantId">
    <vt:lpwstr>philips</vt:lpwstr>
  </property>
  <property fmtid="{D5CDD505-2E9C-101B-9397-08002B2CF9AE}" pid="4" name="TemplafyTemplateId">
    <vt:lpwstr>1129861465149538368</vt:lpwstr>
  </property>
  <property fmtid="{D5CDD505-2E9C-101B-9397-08002B2CF9AE}" pid="5" name="TemplafyUserProfileId">
    <vt:lpwstr>1485637567270092839</vt:lpwstr>
  </property>
  <property fmtid="{D5CDD505-2E9C-101B-9397-08002B2CF9AE}" pid="6" name="TemplafyFromBlank">
    <vt:bool>true</vt:bool>
  </property>
</Properties>
</file>